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00"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A10FF8" w:rsidTr="00514034">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A10FF8" w:rsidRPr="0073235C" w:rsidRDefault="00A856F0" w:rsidP="006E7CC9">
            <w:pPr>
              <w:jc w:val="center"/>
              <w:rPr>
                <w:rFonts w:ascii="华文彩云" w:eastAsia="华文彩云"/>
                <w:b/>
                <w:sz w:val="32"/>
              </w:rPr>
            </w:pPr>
            <w:r>
              <w:rPr>
                <w:rFonts w:ascii="华文彩云" w:eastAsia="华文彩云" w:hint="eastAsia"/>
                <w:b/>
                <w:noProof/>
                <w:sz w:val="32"/>
              </w:rPr>
              <w:drawing>
                <wp:anchor distT="0" distB="0" distL="114300" distR="114300" simplePos="0" relativeHeight="251657216" behindDoc="0" locked="0" layoutInCell="1" allowOverlap="1">
                  <wp:simplePos x="0" y="0"/>
                  <wp:positionH relativeFrom="column">
                    <wp:posOffset>45720</wp:posOffset>
                  </wp:positionH>
                  <wp:positionV relativeFrom="paragraph">
                    <wp:posOffset>83185</wp:posOffset>
                  </wp:positionV>
                  <wp:extent cx="2057400" cy="494665"/>
                  <wp:effectExtent l="0" t="0" r="0" b="635"/>
                  <wp:wrapNone/>
                  <wp:docPr id="28" name="图片 28"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上海交通大学"/>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494665"/>
                          </a:xfrm>
                          <a:prstGeom prst="rect">
                            <a:avLst/>
                          </a:prstGeom>
                          <a:noFill/>
                        </pic:spPr>
                      </pic:pic>
                    </a:graphicData>
                  </a:graphic>
                  <wp14:sizeRelH relativeFrom="page">
                    <wp14:pctWidth>0</wp14:pctWidth>
                  </wp14:sizeRelH>
                  <wp14:sizeRelV relativeFrom="page">
                    <wp14:pctHeight>0</wp14:pctHeight>
                  </wp14:sizeRelV>
                </wp:anchor>
              </w:drawing>
            </w:r>
            <w:r w:rsidR="00A10FF8" w:rsidRPr="0073235C">
              <w:rPr>
                <w:rFonts w:ascii="华文彩云" w:eastAsia="华文彩云" w:hint="eastAsia"/>
                <w:b/>
                <w:sz w:val="32"/>
              </w:rPr>
              <w:t xml:space="preserve"> </w:t>
            </w:r>
          </w:p>
        </w:tc>
        <w:tc>
          <w:tcPr>
            <w:tcW w:w="2554" w:type="dxa"/>
            <w:tcBorders>
              <w:top w:val="double" w:sz="6" w:space="0" w:color="auto"/>
              <w:left w:val="single" w:sz="6" w:space="0" w:color="auto"/>
              <w:bottom w:val="single" w:sz="6" w:space="0" w:color="auto"/>
              <w:right w:val="single" w:sz="6" w:space="0" w:color="auto"/>
            </w:tcBorders>
          </w:tcPr>
          <w:p w:rsidR="00A10FF8" w:rsidRDefault="00A10FF8" w:rsidP="006E7CC9">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688" w:type="dxa"/>
            <w:tcBorders>
              <w:top w:val="double" w:sz="6" w:space="0" w:color="auto"/>
              <w:left w:val="single" w:sz="6" w:space="0" w:color="auto"/>
              <w:bottom w:val="single" w:sz="6" w:space="0" w:color="auto"/>
              <w:right w:val="single" w:sz="6" w:space="0" w:color="auto"/>
            </w:tcBorders>
          </w:tcPr>
          <w:p w:rsidR="00A10FF8" w:rsidRDefault="00A10FF8" w:rsidP="006E7CC9">
            <w:pPr>
              <w:jc w:val="center"/>
              <w:rPr>
                <w:b/>
              </w:rPr>
            </w:pPr>
            <w:r>
              <w:rPr>
                <w:rFonts w:hint="eastAsia"/>
                <w:b/>
              </w:rPr>
              <w:t>产品版本</w:t>
            </w:r>
          </w:p>
        </w:tc>
        <w:tc>
          <w:tcPr>
            <w:tcW w:w="1260" w:type="dxa"/>
            <w:tcBorders>
              <w:top w:val="double" w:sz="6" w:space="0" w:color="auto"/>
              <w:left w:val="single" w:sz="6" w:space="0" w:color="auto"/>
              <w:bottom w:val="single" w:sz="6" w:space="0" w:color="auto"/>
              <w:right w:val="double" w:sz="6" w:space="0" w:color="auto"/>
            </w:tcBorders>
          </w:tcPr>
          <w:p w:rsidR="00A10FF8" w:rsidRDefault="00A10FF8" w:rsidP="006E7CC9">
            <w:pPr>
              <w:jc w:val="center"/>
              <w:rPr>
                <w:b/>
              </w:rPr>
            </w:pPr>
            <w:r>
              <w:rPr>
                <w:rFonts w:hint="eastAsia"/>
                <w:b/>
              </w:rPr>
              <w:t>密级</w:t>
            </w:r>
          </w:p>
        </w:tc>
      </w:tr>
      <w:tr w:rsidR="00514034" w:rsidTr="00514034">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514034" w:rsidRDefault="00514034" w:rsidP="006E7CC9">
            <w:pPr>
              <w:jc w:val="center"/>
            </w:pPr>
          </w:p>
        </w:tc>
        <w:tc>
          <w:tcPr>
            <w:tcW w:w="2554" w:type="dxa"/>
            <w:tcBorders>
              <w:top w:val="single" w:sz="6" w:space="0" w:color="auto"/>
              <w:left w:val="single" w:sz="6" w:space="0" w:color="auto"/>
              <w:bottom w:val="single" w:sz="6" w:space="0" w:color="auto"/>
              <w:right w:val="single" w:sz="6" w:space="0" w:color="auto"/>
            </w:tcBorders>
          </w:tcPr>
          <w:p w:rsidR="00514034" w:rsidRDefault="00514034" w:rsidP="005846D4">
            <w:pPr>
              <w:pStyle w:val="a9"/>
              <w:rPr>
                <w:b/>
              </w:rPr>
            </w:pPr>
            <w:r>
              <w:rPr>
                <w:rFonts w:hint="eastAsia"/>
              </w:rPr>
              <w:t>SJTU</w:t>
            </w:r>
            <w:r>
              <w:t>-</w:t>
            </w:r>
            <w:r>
              <w:rPr>
                <w:rFonts w:hint="eastAsia"/>
              </w:rPr>
              <w:t>RJ</w:t>
            </w:r>
            <w:r>
              <w:t>-20</w:t>
            </w:r>
            <w:r w:rsidR="007431C4">
              <w:rPr>
                <w:rFonts w:hint="eastAsia"/>
              </w:rPr>
              <w:t>16</w:t>
            </w:r>
            <w:r>
              <w:t>-</w:t>
            </w:r>
            <w:r w:rsidR="007431C4">
              <w:rPr>
                <w:rFonts w:hint="eastAsia"/>
              </w:rPr>
              <w:t>4</w:t>
            </w:r>
            <w:r>
              <w:t>-</w:t>
            </w:r>
            <w:r w:rsidR="00213659">
              <w:rPr>
                <w:rFonts w:hint="eastAsia"/>
              </w:rPr>
              <w:t>08</w:t>
            </w:r>
            <w:r>
              <w:t>-0</w:t>
            </w:r>
            <w:r>
              <w:rPr>
                <w:rFonts w:hint="eastAsia"/>
              </w:rPr>
              <w:t>4</w:t>
            </w:r>
          </w:p>
        </w:tc>
        <w:tc>
          <w:tcPr>
            <w:tcW w:w="1688" w:type="dxa"/>
            <w:tcBorders>
              <w:top w:val="single" w:sz="6" w:space="0" w:color="auto"/>
              <w:left w:val="single" w:sz="6" w:space="0" w:color="auto"/>
              <w:bottom w:val="single" w:sz="6" w:space="0" w:color="auto"/>
              <w:right w:val="single" w:sz="6" w:space="0" w:color="auto"/>
            </w:tcBorders>
            <w:vAlign w:val="center"/>
          </w:tcPr>
          <w:p w:rsidR="00514034" w:rsidRDefault="00514034" w:rsidP="00514034">
            <w:pPr>
              <w:jc w:val="center"/>
              <w:rPr>
                <w:b/>
              </w:rPr>
            </w:pPr>
            <w:r>
              <w:rPr>
                <w:b/>
              </w:rPr>
              <w:t>V</w:t>
            </w:r>
            <w:r w:rsidR="007431C4">
              <w:rPr>
                <w:rFonts w:hint="eastAsia"/>
                <w:b/>
              </w:rPr>
              <w:t>1.0</w:t>
            </w:r>
          </w:p>
        </w:tc>
        <w:tc>
          <w:tcPr>
            <w:tcW w:w="1260" w:type="dxa"/>
            <w:tcBorders>
              <w:top w:val="single" w:sz="6" w:space="0" w:color="auto"/>
              <w:left w:val="single" w:sz="6" w:space="0" w:color="auto"/>
              <w:bottom w:val="single" w:sz="6" w:space="0" w:color="auto"/>
              <w:right w:val="double" w:sz="6" w:space="0" w:color="auto"/>
            </w:tcBorders>
            <w:vAlign w:val="center"/>
          </w:tcPr>
          <w:p w:rsidR="00514034" w:rsidRDefault="00514034" w:rsidP="00514034">
            <w:pPr>
              <w:jc w:val="center"/>
              <w:rPr>
                <w:b/>
              </w:rPr>
            </w:pPr>
            <w:r>
              <w:rPr>
                <w:rFonts w:hint="eastAsia"/>
                <w:b/>
              </w:rPr>
              <w:t>保密</w:t>
            </w:r>
          </w:p>
        </w:tc>
      </w:tr>
      <w:tr w:rsidR="00A10FF8" w:rsidTr="00514034">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A10FF8" w:rsidRDefault="00A10FF8" w:rsidP="006E7CC9">
            <w:pPr>
              <w:jc w:val="center"/>
            </w:pPr>
          </w:p>
        </w:tc>
        <w:tc>
          <w:tcPr>
            <w:tcW w:w="4242" w:type="dxa"/>
            <w:gridSpan w:val="2"/>
            <w:tcBorders>
              <w:top w:val="single" w:sz="6" w:space="0" w:color="auto"/>
              <w:left w:val="single" w:sz="6" w:space="0" w:color="auto"/>
              <w:bottom w:val="double" w:sz="6" w:space="0" w:color="auto"/>
              <w:right w:val="single" w:sz="6" w:space="0" w:color="auto"/>
            </w:tcBorders>
          </w:tcPr>
          <w:p w:rsidR="00A10FF8" w:rsidRDefault="00A10FF8" w:rsidP="006E7CC9">
            <w:pPr>
              <w:rPr>
                <w:b/>
              </w:rPr>
            </w:pPr>
            <w:r>
              <w:rPr>
                <w:rFonts w:hint="eastAsia"/>
                <w:b/>
              </w:rPr>
              <w:t>项目名称：</w:t>
            </w:r>
            <w:r>
              <w:rPr>
                <w:b/>
              </w:rPr>
              <w:t xml:space="preserve"> </w:t>
            </w:r>
            <w:r w:rsidR="007431C4">
              <w:rPr>
                <w:b/>
              </w:rPr>
              <w:t>Ultimate Note</w:t>
            </w:r>
          </w:p>
        </w:tc>
        <w:tc>
          <w:tcPr>
            <w:tcW w:w="1260" w:type="dxa"/>
            <w:tcBorders>
              <w:top w:val="single" w:sz="6" w:space="0" w:color="auto"/>
              <w:left w:val="single" w:sz="6" w:space="0" w:color="auto"/>
              <w:bottom w:val="double" w:sz="6" w:space="0" w:color="auto"/>
              <w:right w:val="double" w:sz="6" w:space="0" w:color="auto"/>
            </w:tcBorders>
          </w:tcPr>
          <w:p w:rsidR="00A10FF8" w:rsidRDefault="00A10FF8" w:rsidP="006E7CC9">
            <w:pPr>
              <w:rPr>
                <w:b/>
              </w:rPr>
            </w:pPr>
            <w:r>
              <w:rPr>
                <w:rFonts w:hint="eastAsia"/>
                <w:b/>
              </w:rPr>
              <w:t>共</w:t>
            </w:r>
            <w:r>
              <w:rPr>
                <w:b/>
              </w:rPr>
              <w:t xml:space="preserve"> </w:t>
            </w:r>
            <w:r w:rsidR="00982A46">
              <w:rPr>
                <w:b/>
              </w:rPr>
              <w:t>49</w:t>
            </w:r>
            <w:r>
              <w:rPr>
                <w:b/>
              </w:rPr>
              <w:t xml:space="preserve">  </w:t>
            </w:r>
            <w:r>
              <w:rPr>
                <w:rFonts w:hint="eastAsia"/>
                <w:b/>
              </w:rPr>
              <w:t>页</w:t>
            </w:r>
          </w:p>
        </w:tc>
      </w:tr>
    </w:tbl>
    <w:p w:rsidR="00A10FF8" w:rsidRDefault="00A10FF8" w:rsidP="00A10FF8"/>
    <w:p w:rsidR="00A10FF8" w:rsidRDefault="00A10FF8" w:rsidP="00A10FF8"/>
    <w:p w:rsidR="00A10FF8" w:rsidRDefault="00A10FF8" w:rsidP="00A10FF8"/>
    <w:p w:rsidR="00A10FF8" w:rsidRDefault="007431C4" w:rsidP="00A10FF8">
      <w:pPr>
        <w:jc w:val="center"/>
        <w:rPr>
          <w:rFonts w:ascii="黑体" w:eastAsia="黑体"/>
          <w:b/>
          <w:sz w:val="52"/>
        </w:rPr>
      </w:pPr>
      <w:r>
        <w:rPr>
          <w:rFonts w:ascii="黑体" w:eastAsia="黑体" w:hint="eastAsia"/>
          <w:b/>
          <w:sz w:val="52"/>
        </w:rPr>
        <w:t>Ultimate Note</w:t>
      </w:r>
      <w:r w:rsidR="00A10FF8">
        <w:rPr>
          <w:rFonts w:ascii="黑体" w:eastAsia="黑体" w:hint="eastAsia"/>
          <w:b/>
          <w:sz w:val="52"/>
        </w:rPr>
        <w:t>项目</w:t>
      </w:r>
    </w:p>
    <w:p w:rsidR="00A10FF8" w:rsidRDefault="002275BF" w:rsidP="00A10FF8">
      <w:pPr>
        <w:jc w:val="center"/>
        <w:rPr>
          <w:rFonts w:ascii="黑体" w:eastAsia="黑体"/>
          <w:b/>
          <w:sz w:val="52"/>
        </w:rPr>
      </w:pPr>
      <w:r>
        <w:rPr>
          <w:rFonts w:ascii="黑体" w:eastAsia="黑体" w:hint="eastAsia"/>
          <w:b/>
          <w:sz w:val="52"/>
        </w:rPr>
        <w:t>概要设计</w:t>
      </w:r>
      <w:r w:rsidR="00082385">
        <w:rPr>
          <w:rFonts w:ascii="黑体" w:eastAsia="黑体" w:hint="eastAsia"/>
          <w:b/>
          <w:sz w:val="52"/>
        </w:rPr>
        <w:t>说明书</w:t>
      </w:r>
    </w:p>
    <w:p w:rsidR="00A10FF8" w:rsidRDefault="00A10FF8" w:rsidP="00A10FF8">
      <w:pPr>
        <w:jc w:val="center"/>
        <w:rPr>
          <w:rFonts w:ascii="黑体"/>
          <w:b/>
          <w:sz w:val="52"/>
        </w:rPr>
      </w:pPr>
      <w:r>
        <w:rPr>
          <w:rFonts w:ascii="黑体"/>
          <w:b/>
        </w:rPr>
        <w:t>(</w:t>
      </w:r>
      <w:r>
        <w:rPr>
          <w:rFonts w:ascii="黑体" w:hint="eastAsia"/>
          <w:b/>
        </w:rPr>
        <w:t>仅供内部使用</w:t>
      </w:r>
      <w:r>
        <w:rPr>
          <w:rFonts w:ascii="黑体"/>
          <w:b/>
        </w:rPr>
        <w:t>)</w:t>
      </w:r>
    </w:p>
    <w:p w:rsidR="00A10FF8" w:rsidRDefault="00A10FF8" w:rsidP="00A10FF8">
      <w:pPr>
        <w:jc w:val="center"/>
        <w:rPr>
          <w:rFonts w:ascii="黑体"/>
          <w:b/>
          <w:sz w:val="52"/>
        </w:rPr>
      </w:pPr>
    </w:p>
    <w:p w:rsidR="00A10FF8" w:rsidRDefault="00A10FF8" w:rsidP="00A10FF8">
      <w:pPr>
        <w:rPr>
          <w:b/>
        </w:rPr>
      </w:pPr>
      <w:r>
        <w:rPr>
          <w:rFonts w:hint="eastAsia"/>
          <w:b/>
        </w:rPr>
        <w:t>文</w:t>
      </w:r>
      <w:r>
        <w:rPr>
          <w:b/>
        </w:rPr>
        <w:t xml:space="preserve"> </w:t>
      </w:r>
      <w:r>
        <w:rPr>
          <w:rFonts w:hint="eastAsia"/>
          <w:b/>
        </w:rPr>
        <w:t>档</w:t>
      </w:r>
      <w:r>
        <w:rPr>
          <w:b/>
        </w:rPr>
        <w:t xml:space="preserve"> </w:t>
      </w:r>
      <w:r>
        <w:rPr>
          <w:rFonts w:hint="eastAsia"/>
          <w:b/>
        </w:rPr>
        <w:t>作</w:t>
      </w:r>
      <w:r>
        <w:rPr>
          <w:b/>
        </w:rPr>
        <w:t xml:space="preserve"> </w:t>
      </w:r>
      <w:r>
        <w:rPr>
          <w:rFonts w:hint="eastAsia"/>
          <w:b/>
        </w:rPr>
        <w:t>者：</w:t>
      </w:r>
      <w:r w:rsidR="007431C4">
        <w:rPr>
          <w:b/>
        </w:rPr>
        <w:tab/>
        <w:t>_____</w:t>
      </w:r>
      <w:r>
        <w:rPr>
          <w:b/>
        </w:rPr>
        <w:t>_</w:t>
      </w:r>
      <w:r w:rsidR="007431C4">
        <w:rPr>
          <w:rFonts w:hint="eastAsia"/>
          <w:b/>
        </w:rPr>
        <w:t>白晓宇</w:t>
      </w:r>
      <w:r w:rsidR="007431C4">
        <w:rPr>
          <w:b/>
        </w:rPr>
        <w:t>_</w:t>
      </w:r>
      <w:r>
        <w:rPr>
          <w:b/>
        </w:rPr>
        <w:t>__________</w:t>
      </w:r>
      <w:r>
        <w:rPr>
          <w:b/>
        </w:rPr>
        <w:tab/>
      </w:r>
      <w:r>
        <w:rPr>
          <w:b/>
        </w:rPr>
        <w:tab/>
        <w:t xml:space="preserve"> </w:t>
      </w:r>
      <w:r>
        <w:rPr>
          <w:b/>
        </w:rPr>
        <w:tab/>
      </w:r>
      <w:r>
        <w:rPr>
          <w:b/>
        </w:rPr>
        <w:tab/>
      </w:r>
      <w:r>
        <w:rPr>
          <w:b/>
        </w:rPr>
        <w:tab/>
        <w:t xml:space="preserve">     </w:t>
      </w:r>
      <w:r>
        <w:rPr>
          <w:rFonts w:hint="eastAsia"/>
          <w:b/>
        </w:rPr>
        <w:t>日期：</w:t>
      </w:r>
      <w:r w:rsidR="00213659">
        <w:rPr>
          <w:b/>
        </w:rPr>
        <w:t>2016/4/08</w:t>
      </w:r>
    </w:p>
    <w:p w:rsidR="00A10FF8" w:rsidRDefault="00A10FF8" w:rsidP="00A10FF8">
      <w:pPr>
        <w:rPr>
          <w:b/>
        </w:rPr>
      </w:pPr>
      <w:r>
        <w:rPr>
          <w:rFonts w:hint="eastAsia"/>
          <w:b/>
        </w:rPr>
        <w:t>审</w:t>
      </w:r>
      <w:r>
        <w:rPr>
          <w:rFonts w:hint="eastAsia"/>
          <w:b/>
        </w:rPr>
        <w:t xml:space="preserve"> </w:t>
      </w:r>
      <w:r>
        <w:rPr>
          <w:rFonts w:hint="eastAsia"/>
          <w:b/>
        </w:rPr>
        <w:t>核</w:t>
      </w:r>
      <w:r>
        <w:rPr>
          <w:rFonts w:hint="eastAsia"/>
          <w:b/>
        </w:rPr>
        <w:t xml:space="preserve"> </w:t>
      </w:r>
      <w:r>
        <w:rPr>
          <w:rFonts w:hint="eastAsia"/>
          <w:b/>
        </w:rPr>
        <w:t>人</w:t>
      </w:r>
      <w:r>
        <w:rPr>
          <w:rFonts w:hint="eastAsia"/>
          <w:b/>
        </w:rPr>
        <w:t xml:space="preserve"> </w:t>
      </w:r>
      <w:r>
        <w:rPr>
          <w:rFonts w:hint="eastAsia"/>
          <w:b/>
        </w:rPr>
        <w:t>员：</w:t>
      </w:r>
      <w:r>
        <w:rPr>
          <w:b/>
        </w:rPr>
        <w:tab/>
        <w:t>_______</w:t>
      </w:r>
      <w:r w:rsidR="00991AE5">
        <w:rPr>
          <w:rFonts w:hint="eastAsia"/>
          <w:b/>
        </w:rPr>
        <w:t>易泉</w:t>
      </w:r>
      <w:r w:rsidR="00991AE5">
        <w:rPr>
          <w:b/>
        </w:rPr>
        <w:t>__</w:t>
      </w:r>
      <w:r>
        <w:rPr>
          <w:b/>
        </w:rPr>
        <w:t>__________</w:t>
      </w:r>
      <w:r>
        <w:rPr>
          <w:b/>
        </w:rPr>
        <w:tab/>
      </w:r>
      <w:r>
        <w:rPr>
          <w:b/>
        </w:rPr>
        <w:tab/>
      </w:r>
      <w:r>
        <w:rPr>
          <w:b/>
        </w:rPr>
        <w:tab/>
      </w:r>
      <w:r>
        <w:rPr>
          <w:b/>
        </w:rPr>
        <w:tab/>
      </w:r>
      <w:r>
        <w:rPr>
          <w:b/>
        </w:rPr>
        <w:tab/>
        <w:t xml:space="preserve">     </w:t>
      </w:r>
      <w:r>
        <w:rPr>
          <w:rFonts w:hint="eastAsia"/>
          <w:b/>
        </w:rPr>
        <w:t>日期：</w:t>
      </w:r>
      <w:r w:rsidR="00213659">
        <w:rPr>
          <w:b/>
        </w:rPr>
        <w:t>2016/4/14</w:t>
      </w:r>
    </w:p>
    <w:p w:rsidR="00A10FF8" w:rsidRDefault="00A10FF8" w:rsidP="00A10FF8">
      <w:pPr>
        <w:rPr>
          <w:b/>
        </w:rPr>
      </w:pPr>
      <w:r>
        <w:rPr>
          <w:rFonts w:hint="eastAsia"/>
          <w:b/>
        </w:rPr>
        <w:t>批</w:t>
      </w:r>
      <w:r>
        <w:rPr>
          <w:rFonts w:hint="eastAsia"/>
          <w:b/>
        </w:rPr>
        <w:t xml:space="preserve"> </w:t>
      </w:r>
      <w:r>
        <w:rPr>
          <w:rFonts w:hint="eastAsia"/>
          <w:b/>
        </w:rPr>
        <w:t>准</w:t>
      </w:r>
      <w:r>
        <w:rPr>
          <w:rFonts w:hint="eastAsia"/>
          <w:b/>
        </w:rPr>
        <w:t xml:space="preserve"> </w:t>
      </w:r>
      <w:r>
        <w:rPr>
          <w:rFonts w:hint="eastAsia"/>
          <w:b/>
        </w:rPr>
        <w:t>人</w:t>
      </w:r>
      <w:r>
        <w:rPr>
          <w:rFonts w:hint="eastAsia"/>
          <w:b/>
        </w:rPr>
        <w:t xml:space="preserve"> </w:t>
      </w:r>
      <w:r>
        <w:rPr>
          <w:rFonts w:hint="eastAsia"/>
          <w:b/>
        </w:rPr>
        <w:t>员：</w:t>
      </w:r>
      <w:r w:rsidR="00213659">
        <w:rPr>
          <w:b/>
        </w:rPr>
        <w:t xml:space="preserve">   ______</w:t>
      </w:r>
      <w:r w:rsidR="00213659">
        <w:rPr>
          <w:rFonts w:hint="eastAsia"/>
          <w:b/>
        </w:rPr>
        <w:t>易泉</w:t>
      </w:r>
      <w:r>
        <w:rPr>
          <w:b/>
        </w:rPr>
        <w:t>_____________</w:t>
      </w:r>
      <w:r>
        <w:rPr>
          <w:b/>
        </w:rPr>
        <w:tab/>
      </w:r>
      <w:r>
        <w:rPr>
          <w:b/>
        </w:rPr>
        <w:tab/>
      </w:r>
      <w:r>
        <w:rPr>
          <w:b/>
        </w:rPr>
        <w:tab/>
      </w:r>
      <w:r>
        <w:rPr>
          <w:b/>
        </w:rPr>
        <w:tab/>
      </w:r>
      <w:r>
        <w:rPr>
          <w:b/>
        </w:rPr>
        <w:tab/>
        <w:t xml:space="preserve">     </w:t>
      </w:r>
      <w:r>
        <w:rPr>
          <w:rFonts w:hint="eastAsia"/>
          <w:b/>
        </w:rPr>
        <w:t>日期：</w:t>
      </w:r>
      <w:r w:rsidR="00213659">
        <w:rPr>
          <w:b/>
        </w:rPr>
        <w:t>2016/4/14</w:t>
      </w:r>
    </w:p>
    <w:p w:rsidR="00A10FF8" w:rsidRDefault="00A10FF8" w:rsidP="00A10FF8">
      <w:pPr>
        <w:rPr>
          <w:b/>
        </w:rPr>
      </w:pPr>
    </w:p>
    <w:p w:rsidR="00A10FF8" w:rsidRDefault="00A10FF8" w:rsidP="00A10FF8"/>
    <w:p w:rsidR="00A10FF8" w:rsidRDefault="00A10FF8" w:rsidP="00A10FF8"/>
    <w:p w:rsidR="00A10FF8" w:rsidRDefault="00A10FF8" w:rsidP="00A10FF8"/>
    <w:p w:rsidR="00A10FF8" w:rsidRDefault="00A10FF8" w:rsidP="00A10FF8"/>
    <w:p w:rsidR="00A10FF8" w:rsidRDefault="00A856F0" w:rsidP="00A10FF8">
      <w:pPr>
        <w:widowControl/>
        <w:autoSpaceDE w:val="0"/>
        <w:autoSpaceDN w:val="0"/>
        <w:spacing w:line="360" w:lineRule="atLeast"/>
        <w:jc w:val="center"/>
        <w:textAlignment w:val="bottom"/>
        <w:rPr>
          <w:b/>
        </w:rPr>
      </w:pPr>
      <w:r>
        <w:rPr>
          <w:b/>
          <w:noProof/>
        </w:rPr>
        <w:drawing>
          <wp:inline distT="0" distB="0" distL="0" distR="0">
            <wp:extent cx="1862455" cy="2075180"/>
            <wp:effectExtent l="0" t="0" r="4445" b="1270"/>
            <wp:docPr id="27" name="图片 27" descr="校徽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校徽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2455" cy="2075180"/>
                    </a:xfrm>
                    <a:prstGeom prst="rect">
                      <a:avLst/>
                    </a:prstGeom>
                    <a:noFill/>
                  </pic:spPr>
                </pic:pic>
              </a:graphicData>
            </a:graphic>
          </wp:inline>
        </w:drawing>
      </w:r>
    </w:p>
    <w:p w:rsidR="00A10FF8" w:rsidRDefault="00A10FF8" w:rsidP="00A10FF8">
      <w:pPr>
        <w:widowControl/>
        <w:autoSpaceDE w:val="0"/>
        <w:autoSpaceDN w:val="0"/>
        <w:spacing w:line="360" w:lineRule="atLeast"/>
        <w:jc w:val="center"/>
        <w:textAlignment w:val="bottom"/>
        <w:rPr>
          <w:b/>
        </w:rPr>
      </w:pPr>
    </w:p>
    <w:p w:rsidR="00514034" w:rsidRDefault="00514034" w:rsidP="00514034">
      <w:pPr>
        <w:jc w:val="center"/>
        <w:rPr>
          <w:rFonts w:ascii="黑体" w:eastAsia="黑体"/>
          <w:b/>
          <w:sz w:val="32"/>
        </w:rPr>
      </w:pPr>
      <w:r>
        <w:rPr>
          <w:rFonts w:ascii="黑体" w:eastAsia="黑体"/>
          <w:b/>
          <w:sz w:val="32"/>
        </w:rPr>
        <w:fldChar w:fldCharType="begin"/>
      </w:r>
      <w:r>
        <w:rPr>
          <w:rFonts w:ascii="黑体" w:eastAsia="黑体"/>
          <w:b/>
          <w:sz w:val="32"/>
        </w:rPr>
        <w:instrText xml:space="preserve"> </w:instrText>
      </w:r>
      <w:r>
        <w:rPr>
          <w:rFonts w:ascii="黑体" w:eastAsia="黑体" w:hint="eastAsia"/>
          <w:b/>
          <w:sz w:val="32"/>
        </w:rPr>
        <w:instrText>QUOTE "请在这里输入公司名称" \* MERGEFORMAT</w:instrText>
      </w:r>
      <w:r>
        <w:rPr>
          <w:rFonts w:ascii="黑体" w:eastAsia="黑体"/>
          <w:b/>
          <w:sz w:val="32"/>
        </w:rPr>
        <w:instrText xml:space="preserve"> </w:instrText>
      </w:r>
      <w:r>
        <w:rPr>
          <w:rFonts w:ascii="黑体" w:eastAsia="黑体"/>
          <w:b/>
          <w:sz w:val="32"/>
        </w:rPr>
        <w:fldChar w:fldCharType="separate"/>
      </w:r>
      <w:r>
        <w:rPr>
          <w:rFonts w:ascii="黑体" w:eastAsia="黑体" w:hint="eastAsia"/>
          <w:b/>
          <w:sz w:val="32"/>
        </w:rPr>
        <w:t>上海交通大学</w:t>
      </w:r>
      <w:r>
        <w:rPr>
          <w:rFonts w:ascii="黑体" w:eastAsia="黑体"/>
          <w:b/>
          <w:sz w:val="32"/>
        </w:rPr>
        <w:fldChar w:fldCharType="end"/>
      </w:r>
      <w:r>
        <w:rPr>
          <w:rFonts w:ascii="黑体" w:eastAsia="黑体" w:hint="eastAsia"/>
          <w:b/>
          <w:sz w:val="32"/>
        </w:rPr>
        <w:t>信息安全工程学院</w:t>
      </w:r>
    </w:p>
    <w:p w:rsidR="00514034" w:rsidRDefault="00514034" w:rsidP="00514034">
      <w:pPr>
        <w:jc w:val="center"/>
        <w:rPr>
          <w:rFonts w:ascii="黑体" w:eastAsia="黑体"/>
          <w:b/>
          <w:sz w:val="32"/>
        </w:rPr>
      </w:pPr>
      <w:r>
        <w:rPr>
          <w:rFonts w:ascii="黑体" w:eastAsia="黑体" w:hint="eastAsia"/>
          <w:b/>
          <w:sz w:val="32"/>
        </w:rPr>
        <w:t>网络与嵌入式系统实验室</w:t>
      </w:r>
    </w:p>
    <w:p w:rsidR="00A10FF8" w:rsidRDefault="00A10FF8" w:rsidP="00A10FF8">
      <w:pPr>
        <w:jc w:val="center"/>
        <w:rPr>
          <w:b/>
        </w:rPr>
      </w:pPr>
      <w:r>
        <w:rPr>
          <w:rFonts w:hint="eastAsia"/>
          <w:b/>
        </w:rPr>
        <w:t>版权所有</w:t>
      </w:r>
      <w:r>
        <w:rPr>
          <w:b/>
        </w:rPr>
        <w:t xml:space="preserve">  </w:t>
      </w:r>
      <w:r>
        <w:rPr>
          <w:rFonts w:hint="eastAsia"/>
          <w:b/>
        </w:rPr>
        <w:t>不得复制</w:t>
      </w:r>
    </w:p>
    <w:p w:rsidR="00A10FF8" w:rsidRPr="00694F1A" w:rsidRDefault="00A10FF8" w:rsidP="00A10FF8">
      <w:pPr>
        <w:pStyle w:val="a8"/>
        <w:rPr>
          <w:sz w:val="36"/>
          <w:szCs w:val="36"/>
        </w:rPr>
      </w:pPr>
      <w:r>
        <w:br w:type="page"/>
      </w:r>
      <w:bookmarkStart w:id="0" w:name="_Toc223535647"/>
      <w:bookmarkStart w:id="1" w:name="_Toc223618251"/>
      <w:bookmarkStart w:id="2" w:name="_Toc277146789"/>
      <w:r w:rsidRPr="00694F1A">
        <w:rPr>
          <w:rFonts w:hint="eastAsia"/>
          <w:sz w:val="36"/>
          <w:szCs w:val="36"/>
        </w:rPr>
        <w:lastRenderedPageBreak/>
        <w:t>目录</w:t>
      </w:r>
      <w:bookmarkEnd w:id="0"/>
      <w:bookmarkEnd w:id="1"/>
      <w:bookmarkEnd w:id="2"/>
    </w:p>
    <w:p w:rsidR="00A10FF8" w:rsidRDefault="00A10FF8" w:rsidP="00A10FF8">
      <w:pPr>
        <w:rPr>
          <w:sz w:val="52"/>
        </w:rPr>
      </w:pPr>
    </w:p>
    <w:p w:rsidR="00836934" w:rsidRDefault="00A10FF8">
      <w:pPr>
        <w:pStyle w:val="10"/>
        <w:tabs>
          <w:tab w:val="right" w:leader="dot" w:pos="8296"/>
        </w:tabs>
        <w:rPr>
          <w:noProof/>
        </w:rPr>
      </w:pPr>
      <w:r>
        <w:fldChar w:fldCharType="begin"/>
      </w:r>
      <w:r>
        <w:instrText xml:space="preserve"> TOC \o "1-3" \h \z </w:instrText>
      </w:r>
      <w:r>
        <w:fldChar w:fldCharType="separate"/>
      </w:r>
      <w:hyperlink w:anchor="_Toc277146789" w:history="1">
        <w:r w:rsidR="00836934" w:rsidRPr="00BA358A">
          <w:rPr>
            <w:rStyle w:val="a3"/>
            <w:rFonts w:hint="eastAsia"/>
            <w:noProof/>
          </w:rPr>
          <w:t>目录</w:t>
        </w:r>
        <w:r w:rsidR="00836934">
          <w:rPr>
            <w:noProof/>
            <w:webHidden/>
          </w:rPr>
          <w:tab/>
        </w:r>
        <w:r w:rsidR="00836934">
          <w:rPr>
            <w:noProof/>
            <w:webHidden/>
          </w:rPr>
          <w:fldChar w:fldCharType="begin"/>
        </w:r>
        <w:r w:rsidR="00836934">
          <w:rPr>
            <w:noProof/>
            <w:webHidden/>
          </w:rPr>
          <w:instrText xml:space="preserve"> PAGEREF _Toc277146789 \h </w:instrText>
        </w:r>
        <w:r w:rsidR="00836934">
          <w:rPr>
            <w:noProof/>
            <w:webHidden/>
          </w:rPr>
        </w:r>
        <w:r w:rsidR="00836934">
          <w:rPr>
            <w:noProof/>
            <w:webHidden/>
          </w:rPr>
          <w:fldChar w:fldCharType="separate"/>
        </w:r>
        <w:r w:rsidR="00836934">
          <w:rPr>
            <w:noProof/>
            <w:webHidden/>
          </w:rPr>
          <w:t>2</w:t>
        </w:r>
        <w:r w:rsidR="00836934">
          <w:rPr>
            <w:noProof/>
            <w:webHidden/>
          </w:rPr>
          <w:fldChar w:fldCharType="end"/>
        </w:r>
      </w:hyperlink>
    </w:p>
    <w:p w:rsidR="00836934" w:rsidRDefault="00902888">
      <w:pPr>
        <w:pStyle w:val="10"/>
        <w:tabs>
          <w:tab w:val="left" w:pos="420"/>
          <w:tab w:val="right" w:leader="dot" w:pos="8296"/>
        </w:tabs>
        <w:rPr>
          <w:noProof/>
        </w:rPr>
      </w:pPr>
      <w:hyperlink w:anchor="_Toc277146790" w:history="1">
        <w:r w:rsidR="00836934" w:rsidRPr="00BA358A">
          <w:rPr>
            <w:rStyle w:val="a3"/>
            <w:noProof/>
          </w:rPr>
          <w:t>1.</w:t>
        </w:r>
        <w:r w:rsidR="00836934">
          <w:rPr>
            <w:noProof/>
          </w:rPr>
          <w:tab/>
        </w:r>
        <w:r w:rsidR="00836934" w:rsidRPr="00BA358A">
          <w:rPr>
            <w:rStyle w:val="a3"/>
            <w:rFonts w:hint="eastAsia"/>
            <w:noProof/>
          </w:rPr>
          <w:t>引言</w:t>
        </w:r>
        <w:r w:rsidR="00836934">
          <w:rPr>
            <w:noProof/>
            <w:webHidden/>
          </w:rPr>
          <w:tab/>
        </w:r>
        <w:r w:rsidR="00836934">
          <w:rPr>
            <w:noProof/>
            <w:webHidden/>
          </w:rPr>
          <w:fldChar w:fldCharType="begin"/>
        </w:r>
        <w:r w:rsidR="00836934">
          <w:rPr>
            <w:noProof/>
            <w:webHidden/>
          </w:rPr>
          <w:instrText xml:space="preserve"> PAGEREF _Toc277146790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902888">
      <w:pPr>
        <w:pStyle w:val="20"/>
        <w:tabs>
          <w:tab w:val="left" w:pos="1260"/>
          <w:tab w:val="right" w:leader="dot" w:pos="8296"/>
        </w:tabs>
        <w:rPr>
          <w:noProof/>
        </w:rPr>
      </w:pPr>
      <w:hyperlink w:anchor="_Toc277146791" w:history="1">
        <w:r w:rsidR="00836934" w:rsidRPr="00BA358A">
          <w:rPr>
            <w:rStyle w:val="a3"/>
            <w:noProof/>
          </w:rPr>
          <w:t>1.1</w:t>
        </w:r>
        <w:r w:rsidR="00836934">
          <w:rPr>
            <w:noProof/>
          </w:rPr>
          <w:tab/>
        </w:r>
        <w:r w:rsidR="00836934" w:rsidRPr="00BA358A">
          <w:rPr>
            <w:rStyle w:val="a3"/>
            <w:rFonts w:hint="eastAsia"/>
            <w:noProof/>
          </w:rPr>
          <w:t>编写目的</w:t>
        </w:r>
        <w:r w:rsidR="00836934">
          <w:rPr>
            <w:noProof/>
            <w:webHidden/>
          </w:rPr>
          <w:tab/>
        </w:r>
        <w:r w:rsidR="00836934">
          <w:rPr>
            <w:noProof/>
            <w:webHidden/>
          </w:rPr>
          <w:fldChar w:fldCharType="begin"/>
        </w:r>
        <w:r w:rsidR="00836934">
          <w:rPr>
            <w:noProof/>
            <w:webHidden/>
          </w:rPr>
          <w:instrText xml:space="preserve"> PAGEREF _Toc277146791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902888">
      <w:pPr>
        <w:pStyle w:val="20"/>
        <w:tabs>
          <w:tab w:val="left" w:pos="1260"/>
          <w:tab w:val="right" w:leader="dot" w:pos="8296"/>
        </w:tabs>
        <w:rPr>
          <w:noProof/>
        </w:rPr>
      </w:pPr>
      <w:hyperlink w:anchor="_Toc277146792" w:history="1">
        <w:r w:rsidR="00836934" w:rsidRPr="00BA358A">
          <w:rPr>
            <w:rStyle w:val="a3"/>
            <w:noProof/>
          </w:rPr>
          <w:t>1.2</w:t>
        </w:r>
        <w:r w:rsidR="00836934">
          <w:rPr>
            <w:noProof/>
          </w:rPr>
          <w:tab/>
        </w:r>
        <w:r w:rsidR="00836934" w:rsidRPr="00BA358A">
          <w:rPr>
            <w:rStyle w:val="a3"/>
            <w:rFonts w:hint="eastAsia"/>
            <w:noProof/>
          </w:rPr>
          <w:t>项目背景</w:t>
        </w:r>
        <w:r w:rsidR="00836934">
          <w:rPr>
            <w:noProof/>
            <w:webHidden/>
          </w:rPr>
          <w:tab/>
        </w:r>
        <w:r w:rsidR="00836934">
          <w:rPr>
            <w:noProof/>
            <w:webHidden/>
          </w:rPr>
          <w:fldChar w:fldCharType="begin"/>
        </w:r>
        <w:r w:rsidR="00836934">
          <w:rPr>
            <w:noProof/>
            <w:webHidden/>
          </w:rPr>
          <w:instrText xml:space="preserve"> PAGEREF _Toc277146792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902888">
      <w:pPr>
        <w:pStyle w:val="20"/>
        <w:tabs>
          <w:tab w:val="left" w:pos="1260"/>
          <w:tab w:val="right" w:leader="dot" w:pos="8296"/>
        </w:tabs>
        <w:rPr>
          <w:noProof/>
        </w:rPr>
      </w:pPr>
      <w:hyperlink w:anchor="_Toc277146793" w:history="1">
        <w:r w:rsidR="00836934" w:rsidRPr="00BA358A">
          <w:rPr>
            <w:rStyle w:val="a3"/>
            <w:noProof/>
          </w:rPr>
          <w:t>1.3</w:t>
        </w:r>
        <w:r w:rsidR="00836934">
          <w:rPr>
            <w:noProof/>
          </w:rPr>
          <w:tab/>
        </w:r>
        <w:r w:rsidR="00836934" w:rsidRPr="00BA358A">
          <w:rPr>
            <w:rStyle w:val="a3"/>
            <w:rFonts w:hint="eastAsia"/>
            <w:noProof/>
          </w:rPr>
          <w:t>定义</w:t>
        </w:r>
        <w:r w:rsidR="00836934">
          <w:rPr>
            <w:noProof/>
            <w:webHidden/>
          </w:rPr>
          <w:tab/>
        </w:r>
        <w:r w:rsidR="00836934">
          <w:rPr>
            <w:noProof/>
            <w:webHidden/>
          </w:rPr>
          <w:fldChar w:fldCharType="begin"/>
        </w:r>
        <w:r w:rsidR="00836934">
          <w:rPr>
            <w:noProof/>
            <w:webHidden/>
          </w:rPr>
          <w:instrText xml:space="preserve"> PAGEREF _Toc277146793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902888">
      <w:pPr>
        <w:pStyle w:val="20"/>
        <w:tabs>
          <w:tab w:val="left" w:pos="1260"/>
          <w:tab w:val="right" w:leader="dot" w:pos="8296"/>
        </w:tabs>
        <w:rPr>
          <w:noProof/>
        </w:rPr>
      </w:pPr>
      <w:hyperlink w:anchor="_Toc277146794" w:history="1">
        <w:r w:rsidR="00836934" w:rsidRPr="00BA358A">
          <w:rPr>
            <w:rStyle w:val="a3"/>
            <w:noProof/>
          </w:rPr>
          <w:t>1.4</w:t>
        </w:r>
        <w:r w:rsidR="00836934">
          <w:rPr>
            <w:noProof/>
          </w:rPr>
          <w:tab/>
        </w:r>
        <w:r w:rsidR="00836934" w:rsidRPr="00BA358A">
          <w:rPr>
            <w:rStyle w:val="a3"/>
            <w:rFonts w:hint="eastAsia"/>
            <w:noProof/>
          </w:rPr>
          <w:t>参考资料</w:t>
        </w:r>
        <w:r w:rsidR="00836934">
          <w:rPr>
            <w:noProof/>
            <w:webHidden/>
          </w:rPr>
          <w:tab/>
        </w:r>
        <w:r w:rsidR="00836934">
          <w:rPr>
            <w:noProof/>
            <w:webHidden/>
          </w:rPr>
          <w:fldChar w:fldCharType="begin"/>
        </w:r>
        <w:r w:rsidR="00836934">
          <w:rPr>
            <w:noProof/>
            <w:webHidden/>
          </w:rPr>
          <w:instrText xml:space="preserve"> PAGEREF _Toc277146794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902888">
      <w:pPr>
        <w:pStyle w:val="10"/>
        <w:tabs>
          <w:tab w:val="left" w:pos="420"/>
          <w:tab w:val="right" w:leader="dot" w:pos="8296"/>
        </w:tabs>
        <w:rPr>
          <w:noProof/>
        </w:rPr>
      </w:pPr>
      <w:hyperlink w:anchor="_Toc277146795" w:history="1">
        <w:r w:rsidR="00836934" w:rsidRPr="00BA358A">
          <w:rPr>
            <w:rStyle w:val="a3"/>
            <w:noProof/>
          </w:rPr>
          <w:t>2.</w:t>
        </w:r>
        <w:r w:rsidR="00836934">
          <w:rPr>
            <w:noProof/>
          </w:rPr>
          <w:tab/>
        </w:r>
        <w:r w:rsidR="00836934" w:rsidRPr="00BA358A">
          <w:rPr>
            <w:rStyle w:val="a3"/>
            <w:rFonts w:hint="eastAsia"/>
            <w:noProof/>
          </w:rPr>
          <w:t>任务概述</w:t>
        </w:r>
        <w:r w:rsidR="00836934">
          <w:rPr>
            <w:noProof/>
            <w:webHidden/>
          </w:rPr>
          <w:tab/>
        </w:r>
        <w:r w:rsidR="00836934">
          <w:rPr>
            <w:noProof/>
            <w:webHidden/>
          </w:rPr>
          <w:fldChar w:fldCharType="begin"/>
        </w:r>
        <w:r w:rsidR="00836934">
          <w:rPr>
            <w:noProof/>
            <w:webHidden/>
          </w:rPr>
          <w:instrText xml:space="preserve"> PAGEREF _Toc277146795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20"/>
        <w:tabs>
          <w:tab w:val="left" w:pos="1260"/>
          <w:tab w:val="right" w:leader="dot" w:pos="8296"/>
        </w:tabs>
        <w:rPr>
          <w:noProof/>
        </w:rPr>
      </w:pPr>
      <w:hyperlink w:anchor="_Toc277146796" w:history="1">
        <w:r w:rsidR="00836934" w:rsidRPr="00BA358A">
          <w:rPr>
            <w:rStyle w:val="a3"/>
            <w:noProof/>
          </w:rPr>
          <w:t>2.1</w:t>
        </w:r>
        <w:r w:rsidR="00836934">
          <w:rPr>
            <w:noProof/>
          </w:rPr>
          <w:tab/>
        </w:r>
        <w:r w:rsidR="00836934" w:rsidRPr="00BA358A">
          <w:rPr>
            <w:rStyle w:val="a3"/>
            <w:rFonts w:hint="eastAsia"/>
            <w:noProof/>
          </w:rPr>
          <w:t>目标</w:t>
        </w:r>
        <w:r w:rsidR="00836934">
          <w:rPr>
            <w:noProof/>
            <w:webHidden/>
          </w:rPr>
          <w:tab/>
        </w:r>
        <w:r w:rsidR="00836934">
          <w:rPr>
            <w:noProof/>
            <w:webHidden/>
          </w:rPr>
          <w:fldChar w:fldCharType="begin"/>
        </w:r>
        <w:r w:rsidR="00836934">
          <w:rPr>
            <w:noProof/>
            <w:webHidden/>
          </w:rPr>
          <w:instrText xml:space="preserve"> PAGEREF _Toc277146796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20"/>
        <w:tabs>
          <w:tab w:val="left" w:pos="1260"/>
          <w:tab w:val="right" w:leader="dot" w:pos="8296"/>
        </w:tabs>
        <w:rPr>
          <w:noProof/>
        </w:rPr>
      </w:pPr>
      <w:hyperlink w:anchor="_Toc277146797" w:history="1">
        <w:r w:rsidR="00836934" w:rsidRPr="00BA358A">
          <w:rPr>
            <w:rStyle w:val="a3"/>
            <w:noProof/>
          </w:rPr>
          <w:t>2.2</w:t>
        </w:r>
        <w:r w:rsidR="00836934">
          <w:rPr>
            <w:noProof/>
          </w:rPr>
          <w:tab/>
        </w:r>
        <w:r w:rsidR="00836934" w:rsidRPr="00BA358A">
          <w:rPr>
            <w:rStyle w:val="a3"/>
            <w:rFonts w:hint="eastAsia"/>
            <w:noProof/>
          </w:rPr>
          <w:t>运行环境</w:t>
        </w:r>
        <w:r w:rsidR="00836934">
          <w:rPr>
            <w:noProof/>
            <w:webHidden/>
          </w:rPr>
          <w:tab/>
        </w:r>
        <w:r w:rsidR="00836934">
          <w:rPr>
            <w:noProof/>
            <w:webHidden/>
          </w:rPr>
          <w:fldChar w:fldCharType="begin"/>
        </w:r>
        <w:r w:rsidR="00836934">
          <w:rPr>
            <w:noProof/>
            <w:webHidden/>
          </w:rPr>
          <w:instrText xml:space="preserve"> PAGEREF _Toc277146797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30"/>
        <w:tabs>
          <w:tab w:val="left" w:pos="1680"/>
          <w:tab w:val="right" w:leader="dot" w:pos="8296"/>
        </w:tabs>
        <w:rPr>
          <w:noProof/>
        </w:rPr>
      </w:pPr>
      <w:hyperlink w:anchor="_Toc277146798" w:history="1">
        <w:r w:rsidR="00836934" w:rsidRPr="00BA358A">
          <w:rPr>
            <w:rStyle w:val="a3"/>
            <w:noProof/>
          </w:rPr>
          <w:t>2.2.1</w:t>
        </w:r>
        <w:r w:rsidR="00836934">
          <w:rPr>
            <w:noProof/>
          </w:rPr>
          <w:tab/>
        </w:r>
        <w:r w:rsidR="00836934" w:rsidRPr="00BA358A">
          <w:rPr>
            <w:rStyle w:val="a3"/>
            <w:rFonts w:hint="eastAsia"/>
            <w:noProof/>
          </w:rPr>
          <w:t>设备要求</w:t>
        </w:r>
        <w:r w:rsidR="00836934">
          <w:rPr>
            <w:noProof/>
            <w:webHidden/>
          </w:rPr>
          <w:tab/>
        </w:r>
        <w:r w:rsidR="00836934">
          <w:rPr>
            <w:noProof/>
            <w:webHidden/>
          </w:rPr>
          <w:fldChar w:fldCharType="begin"/>
        </w:r>
        <w:r w:rsidR="00836934">
          <w:rPr>
            <w:noProof/>
            <w:webHidden/>
          </w:rPr>
          <w:instrText xml:space="preserve"> PAGEREF _Toc277146798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30"/>
        <w:tabs>
          <w:tab w:val="left" w:pos="1680"/>
          <w:tab w:val="right" w:leader="dot" w:pos="8296"/>
        </w:tabs>
        <w:rPr>
          <w:noProof/>
        </w:rPr>
      </w:pPr>
      <w:hyperlink w:anchor="_Toc277146799" w:history="1">
        <w:r w:rsidR="00836934" w:rsidRPr="00BA358A">
          <w:rPr>
            <w:rStyle w:val="a3"/>
            <w:noProof/>
          </w:rPr>
          <w:t>2.2.2</w:t>
        </w:r>
        <w:r w:rsidR="00836934">
          <w:rPr>
            <w:noProof/>
          </w:rPr>
          <w:tab/>
        </w:r>
        <w:r w:rsidR="00836934" w:rsidRPr="00BA358A">
          <w:rPr>
            <w:rStyle w:val="a3"/>
            <w:rFonts w:hint="eastAsia"/>
            <w:noProof/>
          </w:rPr>
          <w:t>网络环境</w:t>
        </w:r>
        <w:r w:rsidR="00836934">
          <w:rPr>
            <w:noProof/>
            <w:webHidden/>
          </w:rPr>
          <w:tab/>
        </w:r>
        <w:r w:rsidR="00836934">
          <w:rPr>
            <w:noProof/>
            <w:webHidden/>
          </w:rPr>
          <w:fldChar w:fldCharType="begin"/>
        </w:r>
        <w:r w:rsidR="00836934">
          <w:rPr>
            <w:noProof/>
            <w:webHidden/>
          </w:rPr>
          <w:instrText xml:space="preserve"> PAGEREF _Toc277146799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30"/>
        <w:tabs>
          <w:tab w:val="left" w:pos="1680"/>
          <w:tab w:val="right" w:leader="dot" w:pos="8296"/>
        </w:tabs>
        <w:rPr>
          <w:noProof/>
        </w:rPr>
      </w:pPr>
      <w:hyperlink w:anchor="_Toc277146800" w:history="1">
        <w:r w:rsidR="00836934" w:rsidRPr="00BA358A">
          <w:rPr>
            <w:rStyle w:val="a3"/>
            <w:noProof/>
          </w:rPr>
          <w:t>2.2.3</w:t>
        </w:r>
        <w:r w:rsidR="00836934">
          <w:rPr>
            <w:noProof/>
          </w:rPr>
          <w:tab/>
        </w:r>
        <w:r w:rsidR="00836934" w:rsidRPr="00BA358A">
          <w:rPr>
            <w:rStyle w:val="a3"/>
            <w:rFonts w:hint="eastAsia"/>
            <w:noProof/>
          </w:rPr>
          <w:t>支持软件</w:t>
        </w:r>
        <w:r w:rsidR="00836934">
          <w:rPr>
            <w:noProof/>
            <w:webHidden/>
          </w:rPr>
          <w:tab/>
        </w:r>
        <w:r w:rsidR="00836934">
          <w:rPr>
            <w:noProof/>
            <w:webHidden/>
          </w:rPr>
          <w:fldChar w:fldCharType="begin"/>
        </w:r>
        <w:r w:rsidR="00836934">
          <w:rPr>
            <w:noProof/>
            <w:webHidden/>
          </w:rPr>
          <w:instrText xml:space="preserve"> PAGEREF _Toc277146800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30"/>
        <w:tabs>
          <w:tab w:val="left" w:pos="1680"/>
          <w:tab w:val="right" w:leader="dot" w:pos="8296"/>
        </w:tabs>
        <w:rPr>
          <w:noProof/>
        </w:rPr>
      </w:pPr>
      <w:hyperlink w:anchor="_Toc277146801" w:history="1">
        <w:r w:rsidR="00836934" w:rsidRPr="00BA358A">
          <w:rPr>
            <w:rStyle w:val="a3"/>
            <w:noProof/>
          </w:rPr>
          <w:t>2.2.4</w:t>
        </w:r>
        <w:r w:rsidR="00836934">
          <w:rPr>
            <w:noProof/>
          </w:rPr>
          <w:tab/>
        </w:r>
        <w:r w:rsidR="00836934" w:rsidRPr="00BA358A">
          <w:rPr>
            <w:rStyle w:val="a3"/>
            <w:rFonts w:hint="eastAsia"/>
            <w:noProof/>
          </w:rPr>
          <w:t>控制</w:t>
        </w:r>
        <w:r w:rsidR="00836934">
          <w:rPr>
            <w:noProof/>
            <w:webHidden/>
          </w:rPr>
          <w:tab/>
        </w:r>
        <w:r w:rsidR="00836934">
          <w:rPr>
            <w:noProof/>
            <w:webHidden/>
          </w:rPr>
          <w:fldChar w:fldCharType="begin"/>
        </w:r>
        <w:r w:rsidR="00836934">
          <w:rPr>
            <w:noProof/>
            <w:webHidden/>
          </w:rPr>
          <w:instrText xml:space="preserve"> PAGEREF _Toc277146801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2" w:history="1">
        <w:r w:rsidR="00836934" w:rsidRPr="00BA358A">
          <w:rPr>
            <w:rStyle w:val="a3"/>
            <w:noProof/>
          </w:rPr>
          <w:t>2.3</w:t>
        </w:r>
        <w:r w:rsidR="00836934">
          <w:rPr>
            <w:noProof/>
          </w:rPr>
          <w:tab/>
        </w:r>
        <w:r w:rsidR="00836934" w:rsidRPr="00BA358A">
          <w:rPr>
            <w:rStyle w:val="a3"/>
            <w:rFonts w:hint="eastAsia"/>
            <w:noProof/>
          </w:rPr>
          <w:t>需求概述</w:t>
        </w:r>
        <w:r w:rsidR="00836934">
          <w:rPr>
            <w:noProof/>
            <w:webHidden/>
          </w:rPr>
          <w:tab/>
        </w:r>
        <w:r w:rsidR="00836934">
          <w:rPr>
            <w:noProof/>
            <w:webHidden/>
          </w:rPr>
          <w:fldChar w:fldCharType="begin"/>
        </w:r>
        <w:r w:rsidR="00836934">
          <w:rPr>
            <w:noProof/>
            <w:webHidden/>
          </w:rPr>
          <w:instrText xml:space="preserve"> PAGEREF _Toc277146802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3" w:history="1">
        <w:r w:rsidR="00836934" w:rsidRPr="00BA358A">
          <w:rPr>
            <w:rStyle w:val="a3"/>
            <w:noProof/>
          </w:rPr>
          <w:t>2.4</w:t>
        </w:r>
        <w:r w:rsidR="00836934">
          <w:rPr>
            <w:noProof/>
          </w:rPr>
          <w:tab/>
        </w:r>
        <w:r w:rsidR="00836934" w:rsidRPr="00BA358A">
          <w:rPr>
            <w:rStyle w:val="a3"/>
            <w:rFonts w:hint="eastAsia"/>
            <w:noProof/>
          </w:rPr>
          <w:t>条件与限制</w:t>
        </w:r>
        <w:r w:rsidR="00836934">
          <w:rPr>
            <w:noProof/>
            <w:webHidden/>
          </w:rPr>
          <w:tab/>
        </w:r>
        <w:r w:rsidR="00836934">
          <w:rPr>
            <w:noProof/>
            <w:webHidden/>
          </w:rPr>
          <w:fldChar w:fldCharType="begin"/>
        </w:r>
        <w:r w:rsidR="00836934">
          <w:rPr>
            <w:noProof/>
            <w:webHidden/>
          </w:rPr>
          <w:instrText xml:space="preserve"> PAGEREF _Toc277146803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10"/>
        <w:tabs>
          <w:tab w:val="left" w:pos="420"/>
          <w:tab w:val="right" w:leader="dot" w:pos="8296"/>
        </w:tabs>
        <w:rPr>
          <w:noProof/>
        </w:rPr>
      </w:pPr>
      <w:hyperlink w:anchor="_Toc277146804" w:history="1">
        <w:r w:rsidR="00836934" w:rsidRPr="00BA358A">
          <w:rPr>
            <w:rStyle w:val="a3"/>
            <w:noProof/>
          </w:rPr>
          <w:t>3.</w:t>
        </w:r>
        <w:r w:rsidR="00836934">
          <w:rPr>
            <w:noProof/>
          </w:rPr>
          <w:tab/>
        </w:r>
        <w:r w:rsidR="00836934" w:rsidRPr="00BA358A">
          <w:rPr>
            <w:rStyle w:val="a3"/>
            <w:rFonts w:hint="eastAsia"/>
            <w:noProof/>
          </w:rPr>
          <w:t>总体设计</w:t>
        </w:r>
        <w:r w:rsidR="00836934">
          <w:rPr>
            <w:noProof/>
            <w:webHidden/>
          </w:rPr>
          <w:tab/>
        </w:r>
        <w:r w:rsidR="00836934">
          <w:rPr>
            <w:noProof/>
            <w:webHidden/>
          </w:rPr>
          <w:fldChar w:fldCharType="begin"/>
        </w:r>
        <w:r w:rsidR="00836934">
          <w:rPr>
            <w:noProof/>
            <w:webHidden/>
          </w:rPr>
          <w:instrText xml:space="preserve"> PAGEREF _Toc277146804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5" w:history="1">
        <w:r w:rsidR="00836934" w:rsidRPr="00BA358A">
          <w:rPr>
            <w:rStyle w:val="a3"/>
            <w:noProof/>
          </w:rPr>
          <w:t>3.1</w:t>
        </w:r>
        <w:r w:rsidR="00836934">
          <w:rPr>
            <w:noProof/>
          </w:rPr>
          <w:tab/>
        </w:r>
        <w:r w:rsidR="00836934" w:rsidRPr="00BA358A">
          <w:rPr>
            <w:rStyle w:val="a3"/>
            <w:rFonts w:hint="eastAsia"/>
            <w:noProof/>
          </w:rPr>
          <w:t>基本设计概念</w:t>
        </w:r>
        <w:r w:rsidR="00836934">
          <w:rPr>
            <w:noProof/>
            <w:webHidden/>
          </w:rPr>
          <w:tab/>
        </w:r>
        <w:r w:rsidR="00836934">
          <w:rPr>
            <w:noProof/>
            <w:webHidden/>
          </w:rPr>
          <w:fldChar w:fldCharType="begin"/>
        </w:r>
        <w:r w:rsidR="00836934">
          <w:rPr>
            <w:noProof/>
            <w:webHidden/>
          </w:rPr>
          <w:instrText xml:space="preserve"> PAGEREF _Toc277146805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6" w:history="1">
        <w:r w:rsidR="00836934" w:rsidRPr="00BA358A">
          <w:rPr>
            <w:rStyle w:val="a3"/>
            <w:noProof/>
          </w:rPr>
          <w:t>3.2</w:t>
        </w:r>
        <w:r w:rsidR="00836934">
          <w:rPr>
            <w:noProof/>
          </w:rPr>
          <w:tab/>
        </w:r>
        <w:r w:rsidR="00836934" w:rsidRPr="00BA358A">
          <w:rPr>
            <w:rStyle w:val="a3"/>
            <w:rFonts w:hint="eastAsia"/>
            <w:noProof/>
          </w:rPr>
          <w:t>处理流程</w:t>
        </w:r>
        <w:r w:rsidR="00836934">
          <w:rPr>
            <w:noProof/>
            <w:webHidden/>
          </w:rPr>
          <w:tab/>
        </w:r>
        <w:r w:rsidR="00836934">
          <w:rPr>
            <w:noProof/>
            <w:webHidden/>
          </w:rPr>
          <w:fldChar w:fldCharType="begin"/>
        </w:r>
        <w:r w:rsidR="00836934">
          <w:rPr>
            <w:noProof/>
            <w:webHidden/>
          </w:rPr>
          <w:instrText xml:space="preserve"> PAGEREF _Toc277146806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7" w:history="1">
        <w:r w:rsidR="00836934" w:rsidRPr="00BA358A">
          <w:rPr>
            <w:rStyle w:val="a3"/>
            <w:noProof/>
          </w:rPr>
          <w:t>3.3</w:t>
        </w:r>
        <w:r w:rsidR="00836934">
          <w:rPr>
            <w:noProof/>
          </w:rPr>
          <w:tab/>
        </w:r>
        <w:r w:rsidR="00836934" w:rsidRPr="00BA358A">
          <w:rPr>
            <w:rStyle w:val="a3"/>
            <w:rFonts w:hint="eastAsia"/>
            <w:noProof/>
          </w:rPr>
          <w:t>总体结构</w:t>
        </w:r>
        <w:r w:rsidR="00836934">
          <w:rPr>
            <w:noProof/>
            <w:webHidden/>
          </w:rPr>
          <w:tab/>
        </w:r>
        <w:r w:rsidR="00836934">
          <w:rPr>
            <w:noProof/>
            <w:webHidden/>
          </w:rPr>
          <w:fldChar w:fldCharType="begin"/>
        </w:r>
        <w:r w:rsidR="00836934">
          <w:rPr>
            <w:noProof/>
            <w:webHidden/>
          </w:rPr>
          <w:instrText xml:space="preserve"> PAGEREF _Toc277146807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8" w:history="1">
        <w:r w:rsidR="00836934" w:rsidRPr="00BA358A">
          <w:rPr>
            <w:rStyle w:val="a3"/>
            <w:noProof/>
          </w:rPr>
          <w:t>3.4</w:t>
        </w:r>
        <w:r w:rsidR="00836934">
          <w:rPr>
            <w:noProof/>
          </w:rPr>
          <w:tab/>
        </w:r>
        <w:r w:rsidR="00836934" w:rsidRPr="00BA358A">
          <w:rPr>
            <w:rStyle w:val="a3"/>
            <w:rFonts w:hint="eastAsia"/>
            <w:noProof/>
          </w:rPr>
          <w:t>人工处理过程</w:t>
        </w:r>
        <w:r w:rsidR="00836934">
          <w:rPr>
            <w:noProof/>
            <w:webHidden/>
          </w:rPr>
          <w:tab/>
        </w:r>
        <w:r w:rsidR="00836934">
          <w:rPr>
            <w:noProof/>
            <w:webHidden/>
          </w:rPr>
          <w:fldChar w:fldCharType="begin"/>
        </w:r>
        <w:r w:rsidR="00836934">
          <w:rPr>
            <w:noProof/>
            <w:webHidden/>
          </w:rPr>
          <w:instrText xml:space="preserve"> PAGEREF _Toc277146808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09" w:history="1">
        <w:r w:rsidR="00836934" w:rsidRPr="00BA358A">
          <w:rPr>
            <w:rStyle w:val="a3"/>
            <w:noProof/>
          </w:rPr>
          <w:t>3.5</w:t>
        </w:r>
        <w:r w:rsidR="00836934">
          <w:rPr>
            <w:noProof/>
          </w:rPr>
          <w:tab/>
        </w:r>
        <w:r w:rsidR="00836934" w:rsidRPr="00BA358A">
          <w:rPr>
            <w:rStyle w:val="a3"/>
            <w:rFonts w:hint="eastAsia"/>
            <w:noProof/>
          </w:rPr>
          <w:t>尚未解决的问题</w:t>
        </w:r>
        <w:r w:rsidR="00836934">
          <w:rPr>
            <w:noProof/>
            <w:webHidden/>
          </w:rPr>
          <w:tab/>
        </w:r>
        <w:r w:rsidR="00836934">
          <w:rPr>
            <w:noProof/>
            <w:webHidden/>
          </w:rPr>
          <w:fldChar w:fldCharType="begin"/>
        </w:r>
        <w:r w:rsidR="00836934">
          <w:rPr>
            <w:noProof/>
            <w:webHidden/>
          </w:rPr>
          <w:instrText xml:space="preserve"> PAGEREF _Toc277146809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10"/>
        <w:tabs>
          <w:tab w:val="left" w:pos="420"/>
          <w:tab w:val="right" w:leader="dot" w:pos="8296"/>
        </w:tabs>
        <w:rPr>
          <w:noProof/>
        </w:rPr>
      </w:pPr>
      <w:hyperlink w:anchor="_Toc277146810" w:history="1">
        <w:r w:rsidR="00836934" w:rsidRPr="00BA358A">
          <w:rPr>
            <w:rStyle w:val="a3"/>
            <w:noProof/>
          </w:rPr>
          <w:t>4.</w:t>
        </w:r>
        <w:r w:rsidR="00836934">
          <w:rPr>
            <w:noProof/>
          </w:rPr>
          <w:tab/>
        </w:r>
        <w:r w:rsidR="00836934" w:rsidRPr="00BA358A">
          <w:rPr>
            <w:rStyle w:val="a3"/>
            <w:rFonts w:hint="eastAsia"/>
            <w:noProof/>
          </w:rPr>
          <w:t>用例说明</w:t>
        </w:r>
        <w:r w:rsidR="00836934">
          <w:rPr>
            <w:noProof/>
            <w:webHidden/>
          </w:rPr>
          <w:tab/>
        </w:r>
        <w:r w:rsidR="00836934">
          <w:rPr>
            <w:noProof/>
            <w:webHidden/>
          </w:rPr>
          <w:fldChar w:fldCharType="begin"/>
        </w:r>
        <w:r w:rsidR="00836934">
          <w:rPr>
            <w:noProof/>
            <w:webHidden/>
          </w:rPr>
          <w:instrText xml:space="preserve"> PAGEREF _Toc277146810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11" w:history="1">
        <w:r w:rsidR="00836934" w:rsidRPr="00BA358A">
          <w:rPr>
            <w:rStyle w:val="a3"/>
            <w:noProof/>
          </w:rPr>
          <w:t>4.1</w:t>
        </w:r>
        <w:r w:rsidR="00836934">
          <w:rPr>
            <w:noProof/>
          </w:rPr>
          <w:tab/>
        </w:r>
        <w:r w:rsidR="00836934" w:rsidRPr="00BA358A">
          <w:rPr>
            <w:rStyle w:val="a3"/>
            <w:rFonts w:hint="eastAsia"/>
            <w:noProof/>
          </w:rPr>
          <w:t>系统角色</w:t>
        </w:r>
        <w:r w:rsidR="00836934">
          <w:rPr>
            <w:noProof/>
            <w:webHidden/>
          </w:rPr>
          <w:tab/>
        </w:r>
        <w:r w:rsidR="00836934">
          <w:rPr>
            <w:noProof/>
            <w:webHidden/>
          </w:rPr>
          <w:fldChar w:fldCharType="begin"/>
        </w:r>
        <w:r w:rsidR="00836934">
          <w:rPr>
            <w:noProof/>
            <w:webHidden/>
          </w:rPr>
          <w:instrText xml:space="preserve"> PAGEREF _Toc277146811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902888">
      <w:pPr>
        <w:pStyle w:val="20"/>
        <w:tabs>
          <w:tab w:val="left" w:pos="1260"/>
          <w:tab w:val="right" w:leader="dot" w:pos="8296"/>
        </w:tabs>
        <w:rPr>
          <w:noProof/>
        </w:rPr>
      </w:pPr>
      <w:hyperlink w:anchor="_Toc277146812" w:history="1">
        <w:r w:rsidR="00836934" w:rsidRPr="00BA358A">
          <w:rPr>
            <w:rStyle w:val="a3"/>
            <w:noProof/>
          </w:rPr>
          <w:t>4.2</w:t>
        </w:r>
        <w:r w:rsidR="00836934">
          <w:rPr>
            <w:noProof/>
          </w:rPr>
          <w:tab/>
        </w:r>
        <w:r w:rsidR="00836934" w:rsidRPr="00BA358A">
          <w:rPr>
            <w:rStyle w:val="a3"/>
            <w:rFonts w:hint="eastAsia"/>
            <w:noProof/>
          </w:rPr>
          <w:t>用例索引</w:t>
        </w:r>
        <w:r w:rsidR="00836934">
          <w:rPr>
            <w:noProof/>
            <w:webHidden/>
          </w:rPr>
          <w:tab/>
        </w:r>
        <w:r w:rsidR="00836934">
          <w:rPr>
            <w:noProof/>
            <w:webHidden/>
          </w:rPr>
          <w:fldChar w:fldCharType="begin"/>
        </w:r>
        <w:r w:rsidR="00836934">
          <w:rPr>
            <w:noProof/>
            <w:webHidden/>
          </w:rPr>
          <w:instrText xml:space="preserve"> PAGEREF _Toc277146812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902888">
      <w:pPr>
        <w:pStyle w:val="20"/>
        <w:tabs>
          <w:tab w:val="left" w:pos="1260"/>
          <w:tab w:val="right" w:leader="dot" w:pos="8296"/>
        </w:tabs>
        <w:rPr>
          <w:noProof/>
        </w:rPr>
      </w:pPr>
      <w:hyperlink w:anchor="_Toc277146813" w:history="1">
        <w:r w:rsidR="00836934" w:rsidRPr="00BA358A">
          <w:rPr>
            <w:rStyle w:val="a3"/>
            <w:noProof/>
          </w:rPr>
          <w:t>4.3</w:t>
        </w:r>
        <w:r w:rsidR="00836934">
          <w:rPr>
            <w:noProof/>
          </w:rPr>
          <w:tab/>
        </w:r>
        <w:r w:rsidR="00836934" w:rsidRPr="00BA358A">
          <w:rPr>
            <w:rStyle w:val="a3"/>
            <w:rFonts w:hint="eastAsia"/>
            <w:noProof/>
          </w:rPr>
          <w:t>用例描述</w:t>
        </w:r>
        <w:r w:rsidR="00836934">
          <w:rPr>
            <w:noProof/>
            <w:webHidden/>
          </w:rPr>
          <w:tab/>
        </w:r>
        <w:r w:rsidR="00836934">
          <w:rPr>
            <w:noProof/>
            <w:webHidden/>
          </w:rPr>
          <w:fldChar w:fldCharType="begin"/>
        </w:r>
        <w:r w:rsidR="00836934">
          <w:rPr>
            <w:noProof/>
            <w:webHidden/>
          </w:rPr>
          <w:instrText xml:space="preserve"> PAGEREF _Toc277146813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902888">
      <w:pPr>
        <w:pStyle w:val="30"/>
        <w:tabs>
          <w:tab w:val="left" w:pos="1680"/>
          <w:tab w:val="right" w:leader="dot" w:pos="8296"/>
        </w:tabs>
        <w:rPr>
          <w:noProof/>
        </w:rPr>
      </w:pPr>
      <w:hyperlink w:anchor="_Toc277146814" w:history="1">
        <w:r w:rsidR="00836934" w:rsidRPr="00BA358A">
          <w:rPr>
            <w:rStyle w:val="a3"/>
            <w:noProof/>
          </w:rPr>
          <w:t>4.3.1</w:t>
        </w:r>
        <w:r w:rsidR="00836934">
          <w:rPr>
            <w:noProof/>
          </w:rPr>
          <w:tab/>
        </w:r>
        <w:r w:rsidR="00836934" w:rsidRPr="00BA358A">
          <w:rPr>
            <w:rStyle w:val="a3"/>
            <w:rFonts w:hint="eastAsia"/>
            <w:noProof/>
          </w:rPr>
          <w:t>用例</w:t>
        </w:r>
        <w:r w:rsidR="00836934" w:rsidRPr="00BA358A">
          <w:rPr>
            <w:rStyle w:val="a3"/>
            <w:noProof/>
          </w:rPr>
          <w:t>1 /U01-01-01-01</w:t>
        </w:r>
        <w:r w:rsidR="00836934" w:rsidRPr="00BA358A">
          <w:rPr>
            <w:rStyle w:val="a3"/>
            <w:rFonts w:hint="eastAsia"/>
            <w:noProof/>
          </w:rPr>
          <w:t>办公管理</w:t>
        </w:r>
        <w:r w:rsidR="00836934">
          <w:rPr>
            <w:noProof/>
            <w:webHidden/>
          </w:rPr>
          <w:tab/>
        </w:r>
        <w:r w:rsidR="00836934">
          <w:rPr>
            <w:noProof/>
            <w:webHidden/>
          </w:rPr>
          <w:fldChar w:fldCharType="begin"/>
        </w:r>
        <w:r w:rsidR="00836934">
          <w:rPr>
            <w:noProof/>
            <w:webHidden/>
          </w:rPr>
          <w:instrText xml:space="preserve"> PAGEREF _Toc277146814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902888">
      <w:pPr>
        <w:pStyle w:val="30"/>
        <w:tabs>
          <w:tab w:val="left" w:pos="1680"/>
          <w:tab w:val="right" w:leader="dot" w:pos="8296"/>
        </w:tabs>
        <w:rPr>
          <w:noProof/>
        </w:rPr>
      </w:pPr>
      <w:hyperlink w:anchor="_Toc277146815" w:history="1">
        <w:r w:rsidR="00836934" w:rsidRPr="00BA358A">
          <w:rPr>
            <w:rStyle w:val="a3"/>
            <w:noProof/>
          </w:rPr>
          <w:t>4.3.2</w:t>
        </w:r>
        <w:r w:rsidR="00836934">
          <w:rPr>
            <w:noProof/>
          </w:rPr>
          <w:tab/>
        </w:r>
        <w:r w:rsidR="00836934" w:rsidRPr="00BA358A">
          <w:rPr>
            <w:rStyle w:val="a3"/>
            <w:rFonts w:hint="eastAsia"/>
            <w:noProof/>
          </w:rPr>
          <w:t>用例</w:t>
        </w:r>
        <w:r w:rsidR="00836934" w:rsidRPr="00BA358A">
          <w:rPr>
            <w:rStyle w:val="a3"/>
            <w:noProof/>
          </w:rPr>
          <w:t>2/U01-01-01-01-01</w:t>
        </w:r>
        <w:r w:rsidR="00836934" w:rsidRPr="00BA358A">
          <w:rPr>
            <w:rStyle w:val="a3"/>
            <w:rFonts w:hint="eastAsia"/>
            <w:noProof/>
          </w:rPr>
          <w:t>文件、规定的网上收发</w:t>
        </w:r>
        <w:r w:rsidR="00836934">
          <w:rPr>
            <w:noProof/>
            <w:webHidden/>
          </w:rPr>
          <w:tab/>
        </w:r>
        <w:r w:rsidR="00836934">
          <w:rPr>
            <w:noProof/>
            <w:webHidden/>
          </w:rPr>
          <w:fldChar w:fldCharType="begin"/>
        </w:r>
        <w:r w:rsidR="00836934">
          <w:rPr>
            <w:noProof/>
            <w:webHidden/>
          </w:rPr>
          <w:instrText xml:space="preserve"> PAGEREF _Toc277146815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10"/>
        <w:tabs>
          <w:tab w:val="left" w:pos="420"/>
          <w:tab w:val="right" w:leader="dot" w:pos="8296"/>
        </w:tabs>
        <w:rPr>
          <w:noProof/>
        </w:rPr>
      </w:pPr>
      <w:hyperlink w:anchor="_Toc277146816" w:history="1">
        <w:r w:rsidR="00836934" w:rsidRPr="00BA358A">
          <w:rPr>
            <w:rStyle w:val="a3"/>
            <w:noProof/>
          </w:rPr>
          <w:t>5.</w:t>
        </w:r>
        <w:r w:rsidR="00836934">
          <w:rPr>
            <w:noProof/>
          </w:rPr>
          <w:tab/>
        </w:r>
        <w:r w:rsidR="00836934" w:rsidRPr="00BA358A">
          <w:rPr>
            <w:rStyle w:val="a3"/>
            <w:rFonts w:hint="eastAsia"/>
            <w:noProof/>
          </w:rPr>
          <w:t>接口设计</w:t>
        </w:r>
        <w:r w:rsidR="00836934">
          <w:rPr>
            <w:noProof/>
            <w:webHidden/>
          </w:rPr>
          <w:tab/>
        </w:r>
        <w:r w:rsidR="00836934">
          <w:rPr>
            <w:noProof/>
            <w:webHidden/>
          </w:rPr>
          <w:fldChar w:fldCharType="begin"/>
        </w:r>
        <w:r w:rsidR="00836934">
          <w:rPr>
            <w:noProof/>
            <w:webHidden/>
          </w:rPr>
          <w:instrText xml:space="preserve"> PAGEREF _Toc277146816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20"/>
        <w:tabs>
          <w:tab w:val="left" w:pos="1260"/>
          <w:tab w:val="right" w:leader="dot" w:pos="8296"/>
        </w:tabs>
        <w:rPr>
          <w:noProof/>
        </w:rPr>
      </w:pPr>
      <w:hyperlink w:anchor="_Toc277146817" w:history="1">
        <w:r w:rsidR="00836934" w:rsidRPr="00BA358A">
          <w:rPr>
            <w:rStyle w:val="a3"/>
            <w:noProof/>
          </w:rPr>
          <w:t>5.1</w:t>
        </w:r>
        <w:r w:rsidR="00836934">
          <w:rPr>
            <w:noProof/>
          </w:rPr>
          <w:tab/>
        </w:r>
        <w:r w:rsidR="00836934" w:rsidRPr="00BA358A">
          <w:rPr>
            <w:rStyle w:val="a3"/>
            <w:rFonts w:hint="eastAsia"/>
            <w:noProof/>
          </w:rPr>
          <w:t>用户接口</w:t>
        </w:r>
        <w:r w:rsidR="00836934">
          <w:rPr>
            <w:noProof/>
            <w:webHidden/>
          </w:rPr>
          <w:tab/>
        </w:r>
        <w:r w:rsidR="00836934">
          <w:rPr>
            <w:noProof/>
            <w:webHidden/>
          </w:rPr>
          <w:fldChar w:fldCharType="begin"/>
        </w:r>
        <w:r w:rsidR="00836934">
          <w:rPr>
            <w:noProof/>
            <w:webHidden/>
          </w:rPr>
          <w:instrText xml:space="preserve"> PAGEREF _Toc277146817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20"/>
        <w:tabs>
          <w:tab w:val="left" w:pos="1260"/>
          <w:tab w:val="right" w:leader="dot" w:pos="8296"/>
        </w:tabs>
        <w:rPr>
          <w:noProof/>
        </w:rPr>
      </w:pPr>
      <w:hyperlink w:anchor="_Toc277146818" w:history="1">
        <w:r w:rsidR="00836934" w:rsidRPr="00BA358A">
          <w:rPr>
            <w:rStyle w:val="a3"/>
            <w:noProof/>
          </w:rPr>
          <w:t>5.2</w:t>
        </w:r>
        <w:r w:rsidR="00836934">
          <w:rPr>
            <w:noProof/>
          </w:rPr>
          <w:tab/>
        </w:r>
        <w:r w:rsidR="00836934" w:rsidRPr="00BA358A">
          <w:rPr>
            <w:rStyle w:val="a3"/>
            <w:rFonts w:hint="eastAsia"/>
            <w:noProof/>
          </w:rPr>
          <w:t>外部接口</w:t>
        </w:r>
        <w:r w:rsidR="00836934">
          <w:rPr>
            <w:noProof/>
            <w:webHidden/>
          </w:rPr>
          <w:tab/>
        </w:r>
        <w:r w:rsidR="00836934">
          <w:rPr>
            <w:noProof/>
            <w:webHidden/>
          </w:rPr>
          <w:fldChar w:fldCharType="begin"/>
        </w:r>
        <w:r w:rsidR="00836934">
          <w:rPr>
            <w:noProof/>
            <w:webHidden/>
          </w:rPr>
          <w:instrText xml:space="preserve"> PAGEREF _Toc277146818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30"/>
        <w:tabs>
          <w:tab w:val="left" w:pos="1680"/>
          <w:tab w:val="right" w:leader="dot" w:pos="8296"/>
        </w:tabs>
        <w:rPr>
          <w:noProof/>
        </w:rPr>
      </w:pPr>
      <w:hyperlink w:anchor="_Toc277146819" w:history="1">
        <w:r w:rsidR="00836934" w:rsidRPr="00BA358A">
          <w:rPr>
            <w:rStyle w:val="a3"/>
            <w:noProof/>
          </w:rPr>
          <w:t>5.2.1</w:t>
        </w:r>
        <w:r w:rsidR="00836934">
          <w:rPr>
            <w:noProof/>
          </w:rPr>
          <w:tab/>
        </w:r>
        <w:r w:rsidR="00836934" w:rsidRPr="00BA358A">
          <w:rPr>
            <w:rStyle w:val="a3"/>
            <w:rFonts w:hint="eastAsia"/>
            <w:noProof/>
          </w:rPr>
          <w:t>用户界面</w:t>
        </w:r>
        <w:r w:rsidR="00836934">
          <w:rPr>
            <w:noProof/>
            <w:webHidden/>
          </w:rPr>
          <w:tab/>
        </w:r>
        <w:r w:rsidR="00836934">
          <w:rPr>
            <w:noProof/>
            <w:webHidden/>
          </w:rPr>
          <w:fldChar w:fldCharType="begin"/>
        </w:r>
        <w:r w:rsidR="00836934">
          <w:rPr>
            <w:noProof/>
            <w:webHidden/>
          </w:rPr>
          <w:instrText xml:space="preserve"> PAGEREF _Toc277146819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30"/>
        <w:tabs>
          <w:tab w:val="left" w:pos="1680"/>
          <w:tab w:val="right" w:leader="dot" w:pos="8296"/>
        </w:tabs>
        <w:rPr>
          <w:noProof/>
        </w:rPr>
      </w:pPr>
      <w:hyperlink w:anchor="_Toc277146820" w:history="1">
        <w:r w:rsidR="00836934" w:rsidRPr="00BA358A">
          <w:rPr>
            <w:rStyle w:val="a3"/>
            <w:noProof/>
          </w:rPr>
          <w:t>5.2.2</w:t>
        </w:r>
        <w:r w:rsidR="00836934">
          <w:rPr>
            <w:noProof/>
          </w:rPr>
          <w:tab/>
        </w:r>
        <w:r w:rsidR="00836934" w:rsidRPr="00BA358A">
          <w:rPr>
            <w:rStyle w:val="a3"/>
            <w:rFonts w:hint="eastAsia"/>
            <w:noProof/>
          </w:rPr>
          <w:t>软件接口</w:t>
        </w:r>
        <w:r w:rsidR="00836934">
          <w:rPr>
            <w:noProof/>
            <w:webHidden/>
          </w:rPr>
          <w:tab/>
        </w:r>
        <w:r w:rsidR="00836934">
          <w:rPr>
            <w:noProof/>
            <w:webHidden/>
          </w:rPr>
          <w:fldChar w:fldCharType="begin"/>
        </w:r>
        <w:r w:rsidR="00836934">
          <w:rPr>
            <w:noProof/>
            <w:webHidden/>
          </w:rPr>
          <w:instrText xml:space="preserve"> PAGEREF _Toc277146820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30"/>
        <w:tabs>
          <w:tab w:val="left" w:pos="1680"/>
          <w:tab w:val="right" w:leader="dot" w:pos="8296"/>
        </w:tabs>
        <w:rPr>
          <w:noProof/>
        </w:rPr>
      </w:pPr>
      <w:hyperlink w:anchor="_Toc277146821" w:history="1">
        <w:r w:rsidR="00836934" w:rsidRPr="00BA358A">
          <w:rPr>
            <w:rStyle w:val="a3"/>
            <w:noProof/>
          </w:rPr>
          <w:t>5.2.3</w:t>
        </w:r>
        <w:r w:rsidR="00836934">
          <w:rPr>
            <w:noProof/>
          </w:rPr>
          <w:tab/>
        </w:r>
        <w:r w:rsidR="00836934" w:rsidRPr="00BA358A">
          <w:rPr>
            <w:rStyle w:val="a3"/>
            <w:rFonts w:hint="eastAsia"/>
            <w:noProof/>
          </w:rPr>
          <w:t>硬件接口</w:t>
        </w:r>
        <w:r w:rsidR="00836934">
          <w:rPr>
            <w:noProof/>
            <w:webHidden/>
          </w:rPr>
          <w:tab/>
        </w:r>
        <w:r w:rsidR="00836934">
          <w:rPr>
            <w:noProof/>
            <w:webHidden/>
          </w:rPr>
          <w:fldChar w:fldCharType="begin"/>
        </w:r>
        <w:r w:rsidR="00836934">
          <w:rPr>
            <w:noProof/>
            <w:webHidden/>
          </w:rPr>
          <w:instrText xml:space="preserve"> PAGEREF _Toc277146821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30"/>
        <w:tabs>
          <w:tab w:val="left" w:pos="1680"/>
          <w:tab w:val="right" w:leader="dot" w:pos="8296"/>
        </w:tabs>
        <w:rPr>
          <w:noProof/>
        </w:rPr>
      </w:pPr>
      <w:hyperlink w:anchor="_Toc277146822" w:history="1">
        <w:r w:rsidR="00836934" w:rsidRPr="00BA358A">
          <w:rPr>
            <w:rStyle w:val="a3"/>
            <w:noProof/>
          </w:rPr>
          <w:t>5.2.4</w:t>
        </w:r>
        <w:r w:rsidR="00836934">
          <w:rPr>
            <w:noProof/>
          </w:rPr>
          <w:tab/>
        </w:r>
        <w:r w:rsidR="00836934" w:rsidRPr="00BA358A">
          <w:rPr>
            <w:rStyle w:val="a3"/>
            <w:rFonts w:hint="eastAsia"/>
            <w:noProof/>
          </w:rPr>
          <w:t>与其他系统接口</w:t>
        </w:r>
        <w:r w:rsidR="00836934">
          <w:rPr>
            <w:noProof/>
            <w:webHidden/>
          </w:rPr>
          <w:tab/>
        </w:r>
        <w:r w:rsidR="00836934">
          <w:rPr>
            <w:noProof/>
            <w:webHidden/>
          </w:rPr>
          <w:fldChar w:fldCharType="begin"/>
        </w:r>
        <w:r w:rsidR="00836934">
          <w:rPr>
            <w:noProof/>
            <w:webHidden/>
          </w:rPr>
          <w:instrText xml:space="preserve"> PAGEREF _Toc277146822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20"/>
        <w:tabs>
          <w:tab w:val="left" w:pos="1260"/>
          <w:tab w:val="right" w:leader="dot" w:pos="8296"/>
        </w:tabs>
        <w:rPr>
          <w:noProof/>
        </w:rPr>
      </w:pPr>
      <w:hyperlink w:anchor="_Toc277146823" w:history="1">
        <w:r w:rsidR="00836934" w:rsidRPr="00BA358A">
          <w:rPr>
            <w:rStyle w:val="a3"/>
            <w:noProof/>
          </w:rPr>
          <w:t>5.3</w:t>
        </w:r>
        <w:r w:rsidR="00836934">
          <w:rPr>
            <w:noProof/>
          </w:rPr>
          <w:tab/>
        </w:r>
        <w:r w:rsidR="00836934" w:rsidRPr="00BA358A">
          <w:rPr>
            <w:rStyle w:val="a3"/>
            <w:rFonts w:hint="eastAsia"/>
            <w:noProof/>
          </w:rPr>
          <w:t>内部接口</w:t>
        </w:r>
        <w:r w:rsidR="00836934">
          <w:rPr>
            <w:noProof/>
            <w:webHidden/>
          </w:rPr>
          <w:tab/>
        </w:r>
        <w:r w:rsidR="00836934">
          <w:rPr>
            <w:noProof/>
            <w:webHidden/>
          </w:rPr>
          <w:fldChar w:fldCharType="begin"/>
        </w:r>
        <w:r w:rsidR="00836934">
          <w:rPr>
            <w:noProof/>
            <w:webHidden/>
          </w:rPr>
          <w:instrText xml:space="preserve"> PAGEREF _Toc277146823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902888">
      <w:pPr>
        <w:pStyle w:val="10"/>
        <w:tabs>
          <w:tab w:val="left" w:pos="420"/>
          <w:tab w:val="right" w:leader="dot" w:pos="8296"/>
        </w:tabs>
        <w:rPr>
          <w:noProof/>
        </w:rPr>
      </w:pPr>
      <w:hyperlink w:anchor="_Toc277146824" w:history="1">
        <w:r w:rsidR="00836934" w:rsidRPr="00BA358A">
          <w:rPr>
            <w:rStyle w:val="a3"/>
            <w:noProof/>
          </w:rPr>
          <w:t>6.</w:t>
        </w:r>
        <w:r w:rsidR="00836934">
          <w:rPr>
            <w:noProof/>
          </w:rPr>
          <w:tab/>
        </w:r>
        <w:r w:rsidR="00836934" w:rsidRPr="00BA358A">
          <w:rPr>
            <w:rStyle w:val="a3"/>
            <w:rFonts w:hint="eastAsia"/>
            <w:noProof/>
          </w:rPr>
          <w:t>数据结构设计</w:t>
        </w:r>
        <w:r w:rsidR="00836934">
          <w:rPr>
            <w:noProof/>
            <w:webHidden/>
          </w:rPr>
          <w:tab/>
        </w:r>
        <w:r w:rsidR="00836934">
          <w:rPr>
            <w:noProof/>
            <w:webHidden/>
          </w:rPr>
          <w:fldChar w:fldCharType="begin"/>
        </w:r>
        <w:r w:rsidR="00836934">
          <w:rPr>
            <w:noProof/>
            <w:webHidden/>
          </w:rPr>
          <w:instrText xml:space="preserve"> PAGEREF _Toc277146824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20"/>
        <w:tabs>
          <w:tab w:val="left" w:pos="1260"/>
          <w:tab w:val="right" w:leader="dot" w:pos="8296"/>
        </w:tabs>
        <w:rPr>
          <w:noProof/>
        </w:rPr>
      </w:pPr>
      <w:hyperlink w:anchor="_Toc277146825" w:history="1">
        <w:r w:rsidR="00836934" w:rsidRPr="00BA358A">
          <w:rPr>
            <w:rStyle w:val="a3"/>
            <w:noProof/>
          </w:rPr>
          <w:t>6.1</w:t>
        </w:r>
        <w:r w:rsidR="00836934">
          <w:rPr>
            <w:noProof/>
          </w:rPr>
          <w:tab/>
        </w:r>
        <w:r w:rsidR="00836934" w:rsidRPr="00BA358A">
          <w:rPr>
            <w:rStyle w:val="a3"/>
            <w:rFonts w:hint="eastAsia"/>
            <w:noProof/>
          </w:rPr>
          <w:t>逻辑结构设计</w:t>
        </w:r>
        <w:r w:rsidR="00836934">
          <w:rPr>
            <w:noProof/>
            <w:webHidden/>
          </w:rPr>
          <w:tab/>
        </w:r>
        <w:r w:rsidR="00836934">
          <w:rPr>
            <w:noProof/>
            <w:webHidden/>
          </w:rPr>
          <w:fldChar w:fldCharType="begin"/>
        </w:r>
        <w:r w:rsidR="00836934">
          <w:rPr>
            <w:noProof/>
            <w:webHidden/>
          </w:rPr>
          <w:instrText xml:space="preserve"> PAGEREF _Toc277146825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20"/>
        <w:tabs>
          <w:tab w:val="left" w:pos="1260"/>
          <w:tab w:val="right" w:leader="dot" w:pos="8296"/>
        </w:tabs>
        <w:rPr>
          <w:noProof/>
        </w:rPr>
      </w:pPr>
      <w:hyperlink w:anchor="_Toc277146826" w:history="1">
        <w:r w:rsidR="00836934" w:rsidRPr="00BA358A">
          <w:rPr>
            <w:rStyle w:val="a3"/>
            <w:noProof/>
          </w:rPr>
          <w:t>6.2</w:t>
        </w:r>
        <w:r w:rsidR="00836934">
          <w:rPr>
            <w:noProof/>
          </w:rPr>
          <w:tab/>
        </w:r>
        <w:r w:rsidR="00836934" w:rsidRPr="00BA358A">
          <w:rPr>
            <w:rStyle w:val="a3"/>
            <w:rFonts w:hint="eastAsia"/>
            <w:noProof/>
          </w:rPr>
          <w:t>物理结构设计</w:t>
        </w:r>
        <w:r w:rsidR="00836934">
          <w:rPr>
            <w:noProof/>
            <w:webHidden/>
          </w:rPr>
          <w:tab/>
        </w:r>
        <w:r w:rsidR="00836934">
          <w:rPr>
            <w:noProof/>
            <w:webHidden/>
          </w:rPr>
          <w:fldChar w:fldCharType="begin"/>
        </w:r>
        <w:r w:rsidR="00836934">
          <w:rPr>
            <w:noProof/>
            <w:webHidden/>
          </w:rPr>
          <w:instrText xml:space="preserve"> PAGEREF _Toc277146826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20"/>
        <w:tabs>
          <w:tab w:val="left" w:pos="1260"/>
          <w:tab w:val="right" w:leader="dot" w:pos="8296"/>
        </w:tabs>
        <w:rPr>
          <w:noProof/>
        </w:rPr>
      </w:pPr>
      <w:hyperlink w:anchor="_Toc277146827" w:history="1">
        <w:r w:rsidR="00836934" w:rsidRPr="00BA358A">
          <w:rPr>
            <w:rStyle w:val="a3"/>
            <w:noProof/>
          </w:rPr>
          <w:t>6.3</w:t>
        </w:r>
        <w:r w:rsidR="00836934">
          <w:rPr>
            <w:noProof/>
          </w:rPr>
          <w:tab/>
        </w:r>
        <w:r w:rsidR="00836934" w:rsidRPr="00BA358A">
          <w:rPr>
            <w:rStyle w:val="a3"/>
            <w:rFonts w:hint="eastAsia"/>
            <w:noProof/>
          </w:rPr>
          <w:t>数据结构与程序的关系</w:t>
        </w:r>
        <w:r w:rsidR="00836934">
          <w:rPr>
            <w:noProof/>
            <w:webHidden/>
          </w:rPr>
          <w:tab/>
        </w:r>
        <w:r w:rsidR="00836934">
          <w:rPr>
            <w:noProof/>
            <w:webHidden/>
          </w:rPr>
          <w:fldChar w:fldCharType="begin"/>
        </w:r>
        <w:r w:rsidR="00836934">
          <w:rPr>
            <w:noProof/>
            <w:webHidden/>
          </w:rPr>
          <w:instrText xml:space="preserve"> PAGEREF _Toc277146827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10"/>
        <w:tabs>
          <w:tab w:val="left" w:pos="420"/>
          <w:tab w:val="right" w:leader="dot" w:pos="8296"/>
        </w:tabs>
        <w:rPr>
          <w:noProof/>
        </w:rPr>
      </w:pPr>
      <w:hyperlink w:anchor="_Toc277146828" w:history="1">
        <w:r w:rsidR="00836934" w:rsidRPr="00BA358A">
          <w:rPr>
            <w:rStyle w:val="a3"/>
            <w:noProof/>
          </w:rPr>
          <w:t>7.</w:t>
        </w:r>
        <w:r w:rsidR="00836934">
          <w:rPr>
            <w:noProof/>
          </w:rPr>
          <w:tab/>
        </w:r>
        <w:r w:rsidR="00836934" w:rsidRPr="00BA358A">
          <w:rPr>
            <w:rStyle w:val="a3"/>
            <w:rFonts w:hint="eastAsia"/>
            <w:noProof/>
          </w:rPr>
          <w:t>运行设计</w:t>
        </w:r>
        <w:r w:rsidR="00836934">
          <w:rPr>
            <w:noProof/>
            <w:webHidden/>
          </w:rPr>
          <w:tab/>
        </w:r>
        <w:r w:rsidR="00836934">
          <w:rPr>
            <w:noProof/>
            <w:webHidden/>
          </w:rPr>
          <w:fldChar w:fldCharType="begin"/>
        </w:r>
        <w:r w:rsidR="00836934">
          <w:rPr>
            <w:noProof/>
            <w:webHidden/>
          </w:rPr>
          <w:instrText xml:space="preserve"> PAGEREF _Toc277146828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20"/>
        <w:tabs>
          <w:tab w:val="left" w:pos="1260"/>
          <w:tab w:val="right" w:leader="dot" w:pos="8296"/>
        </w:tabs>
        <w:rPr>
          <w:noProof/>
        </w:rPr>
      </w:pPr>
      <w:hyperlink w:anchor="_Toc277146829" w:history="1">
        <w:r w:rsidR="00836934" w:rsidRPr="00BA358A">
          <w:rPr>
            <w:rStyle w:val="a3"/>
            <w:noProof/>
          </w:rPr>
          <w:t>7.1</w:t>
        </w:r>
        <w:r w:rsidR="00836934">
          <w:rPr>
            <w:noProof/>
          </w:rPr>
          <w:tab/>
        </w:r>
        <w:r w:rsidR="00836934" w:rsidRPr="00BA358A">
          <w:rPr>
            <w:rStyle w:val="a3"/>
            <w:rFonts w:hint="eastAsia"/>
            <w:noProof/>
          </w:rPr>
          <w:t>运行模块的组合</w:t>
        </w:r>
        <w:r w:rsidR="00836934">
          <w:rPr>
            <w:noProof/>
            <w:webHidden/>
          </w:rPr>
          <w:tab/>
        </w:r>
        <w:r w:rsidR="00836934">
          <w:rPr>
            <w:noProof/>
            <w:webHidden/>
          </w:rPr>
          <w:fldChar w:fldCharType="begin"/>
        </w:r>
        <w:r w:rsidR="00836934">
          <w:rPr>
            <w:noProof/>
            <w:webHidden/>
          </w:rPr>
          <w:instrText xml:space="preserve"> PAGEREF _Toc277146829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20"/>
        <w:tabs>
          <w:tab w:val="left" w:pos="1260"/>
          <w:tab w:val="right" w:leader="dot" w:pos="8296"/>
        </w:tabs>
        <w:rPr>
          <w:noProof/>
        </w:rPr>
      </w:pPr>
      <w:hyperlink w:anchor="_Toc277146830" w:history="1">
        <w:r w:rsidR="00836934" w:rsidRPr="00BA358A">
          <w:rPr>
            <w:rStyle w:val="a3"/>
            <w:noProof/>
          </w:rPr>
          <w:t>7.2</w:t>
        </w:r>
        <w:r w:rsidR="00836934">
          <w:rPr>
            <w:noProof/>
          </w:rPr>
          <w:tab/>
        </w:r>
        <w:r w:rsidR="00836934" w:rsidRPr="00BA358A">
          <w:rPr>
            <w:rStyle w:val="a3"/>
            <w:rFonts w:hint="eastAsia"/>
            <w:noProof/>
          </w:rPr>
          <w:t>运行控制</w:t>
        </w:r>
        <w:r w:rsidR="00836934">
          <w:rPr>
            <w:noProof/>
            <w:webHidden/>
          </w:rPr>
          <w:tab/>
        </w:r>
        <w:r w:rsidR="00836934">
          <w:rPr>
            <w:noProof/>
            <w:webHidden/>
          </w:rPr>
          <w:fldChar w:fldCharType="begin"/>
        </w:r>
        <w:r w:rsidR="00836934">
          <w:rPr>
            <w:noProof/>
            <w:webHidden/>
          </w:rPr>
          <w:instrText xml:space="preserve"> PAGEREF _Toc277146830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902888">
      <w:pPr>
        <w:pStyle w:val="20"/>
        <w:tabs>
          <w:tab w:val="left" w:pos="1260"/>
          <w:tab w:val="right" w:leader="dot" w:pos="8296"/>
        </w:tabs>
        <w:rPr>
          <w:noProof/>
        </w:rPr>
      </w:pPr>
      <w:hyperlink w:anchor="_Toc277146831" w:history="1">
        <w:r w:rsidR="00836934" w:rsidRPr="00BA358A">
          <w:rPr>
            <w:rStyle w:val="a3"/>
            <w:noProof/>
          </w:rPr>
          <w:t>7.3</w:t>
        </w:r>
        <w:r w:rsidR="00836934">
          <w:rPr>
            <w:noProof/>
          </w:rPr>
          <w:tab/>
        </w:r>
        <w:r w:rsidR="00836934" w:rsidRPr="00BA358A">
          <w:rPr>
            <w:rStyle w:val="a3"/>
            <w:rFonts w:hint="eastAsia"/>
            <w:noProof/>
          </w:rPr>
          <w:t>运行时间</w:t>
        </w:r>
        <w:r w:rsidR="00836934">
          <w:rPr>
            <w:noProof/>
            <w:webHidden/>
          </w:rPr>
          <w:tab/>
        </w:r>
        <w:r w:rsidR="00836934">
          <w:rPr>
            <w:noProof/>
            <w:webHidden/>
          </w:rPr>
          <w:fldChar w:fldCharType="begin"/>
        </w:r>
        <w:r w:rsidR="00836934">
          <w:rPr>
            <w:noProof/>
            <w:webHidden/>
          </w:rPr>
          <w:instrText xml:space="preserve"> PAGEREF _Toc277146831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902888">
      <w:pPr>
        <w:pStyle w:val="10"/>
        <w:tabs>
          <w:tab w:val="left" w:pos="420"/>
          <w:tab w:val="right" w:leader="dot" w:pos="8296"/>
        </w:tabs>
        <w:rPr>
          <w:noProof/>
        </w:rPr>
      </w:pPr>
      <w:hyperlink w:anchor="_Toc277146832" w:history="1">
        <w:r w:rsidR="00836934" w:rsidRPr="00BA358A">
          <w:rPr>
            <w:rStyle w:val="a3"/>
            <w:noProof/>
          </w:rPr>
          <w:t>8.</w:t>
        </w:r>
        <w:r w:rsidR="00836934">
          <w:rPr>
            <w:noProof/>
          </w:rPr>
          <w:tab/>
        </w:r>
        <w:r w:rsidR="00836934" w:rsidRPr="00BA358A">
          <w:rPr>
            <w:rStyle w:val="a3"/>
            <w:rFonts w:hint="eastAsia"/>
            <w:noProof/>
          </w:rPr>
          <w:t>出错处理设计</w:t>
        </w:r>
        <w:r w:rsidR="00836934">
          <w:rPr>
            <w:noProof/>
            <w:webHidden/>
          </w:rPr>
          <w:tab/>
        </w:r>
        <w:r w:rsidR="00836934">
          <w:rPr>
            <w:noProof/>
            <w:webHidden/>
          </w:rPr>
          <w:fldChar w:fldCharType="begin"/>
        </w:r>
        <w:r w:rsidR="00836934">
          <w:rPr>
            <w:noProof/>
            <w:webHidden/>
          </w:rPr>
          <w:instrText xml:space="preserve"> PAGEREF _Toc277146832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902888">
      <w:pPr>
        <w:pStyle w:val="20"/>
        <w:tabs>
          <w:tab w:val="left" w:pos="1260"/>
          <w:tab w:val="right" w:leader="dot" w:pos="8296"/>
        </w:tabs>
        <w:rPr>
          <w:noProof/>
        </w:rPr>
      </w:pPr>
      <w:hyperlink w:anchor="_Toc277146833" w:history="1">
        <w:r w:rsidR="00836934" w:rsidRPr="00BA358A">
          <w:rPr>
            <w:rStyle w:val="a3"/>
            <w:noProof/>
          </w:rPr>
          <w:t>8.1</w:t>
        </w:r>
        <w:r w:rsidR="00836934">
          <w:rPr>
            <w:noProof/>
          </w:rPr>
          <w:tab/>
        </w:r>
        <w:r w:rsidR="00836934" w:rsidRPr="00BA358A">
          <w:rPr>
            <w:rStyle w:val="a3"/>
            <w:rFonts w:hint="eastAsia"/>
            <w:noProof/>
          </w:rPr>
          <w:t>出错输出信息</w:t>
        </w:r>
        <w:r w:rsidR="00836934">
          <w:rPr>
            <w:noProof/>
            <w:webHidden/>
          </w:rPr>
          <w:tab/>
        </w:r>
        <w:r w:rsidR="00836934">
          <w:rPr>
            <w:noProof/>
            <w:webHidden/>
          </w:rPr>
          <w:fldChar w:fldCharType="begin"/>
        </w:r>
        <w:r w:rsidR="00836934">
          <w:rPr>
            <w:noProof/>
            <w:webHidden/>
          </w:rPr>
          <w:instrText xml:space="preserve"> PAGEREF _Toc277146833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902888">
      <w:pPr>
        <w:pStyle w:val="20"/>
        <w:tabs>
          <w:tab w:val="left" w:pos="1260"/>
          <w:tab w:val="right" w:leader="dot" w:pos="8296"/>
        </w:tabs>
        <w:rPr>
          <w:noProof/>
        </w:rPr>
      </w:pPr>
      <w:hyperlink w:anchor="_Toc277146834" w:history="1">
        <w:r w:rsidR="00836934" w:rsidRPr="00BA358A">
          <w:rPr>
            <w:rStyle w:val="a3"/>
            <w:noProof/>
          </w:rPr>
          <w:t>8.2</w:t>
        </w:r>
        <w:r w:rsidR="00836934">
          <w:rPr>
            <w:noProof/>
          </w:rPr>
          <w:tab/>
        </w:r>
        <w:r w:rsidR="00836934" w:rsidRPr="00BA358A">
          <w:rPr>
            <w:rStyle w:val="a3"/>
            <w:rFonts w:hint="eastAsia"/>
            <w:noProof/>
          </w:rPr>
          <w:t>出错处理对策</w:t>
        </w:r>
        <w:r w:rsidR="00836934">
          <w:rPr>
            <w:noProof/>
            <w:webHidden/>
          </w:rPr>
          <w:tab/>
        </w:r>
        <w:r w:rsidR="00836934">
          <w:rPr>
            <w:noProof/>
            <w:webHidden/>
          </w:rPr>
          <w:fldChar w:fldCharType="begin"/>
        </w:r>
        <w:r w:rsidR="00836934">
          <w:rPr>
            <w:noProof/>
            <w:webHidden/>
          </w:rPr>
          <w:instrText xml:space="preserve"> PAGEREF _Toc277146834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902888">
      <w:pPr>
        <w:pStyle w:val="10"/>
        <w:tabs>
          <w:tab w:val="left" w:pos="420"/>
          <w:tab w:val="right" w:leader="dot" w:pos="8296"/>
        </w:tabs>
        <w:rPr>
          <w:noProof/>
        </w:rPr>
      </w:pPr>
      <w:hyperlink w:anchor="_Toc277146835" w:history="1">
        <w:r w:rsidR="00836934" w:rsidRPr="00BA358A">
          <w:rPr>
            <w:rStyle w:val="a3"/>
            <w:noProof/>
          </w:rPr>
          <w:t>9.</w:t>
        </w:r>
        <w:r w:rsidR="00836934">
          <w:rPr>
            <w:noProof/>
          </w:rPr>
          <w:tab/>
        </w:r>
        <w:r w:rsidR="00836934" w:rsidRPr="00BA358A">
          <w:rPr>
            <w:rStyle w:val="a3"/>
            <w:rFonts w:hint="eastAsia"/>
            <w:noProof/>
          </w:rPr>
          <w:t>安全保密设计</w:t>
        </w:r>
        <w:r w:rsidR="00836934">
          <w:rPr>
            <w:noProof/>
            <w:webHidden/>
          </w:rPr>
          <w:tab/>
        </w:r>
        <w:r w:rsidR="00836934">
          <w:rPr>
            <w:noProof/>
            <w:webHidden/>
          </w:rPr>
          <w:fldChar w:fldCharType="begin"/>
        </w:r>
        <w:r w:rsidR="00836934">
          <w:rPr>
            <w:noProof/>
            <w:webHidden/>
          </w:rPr>
          <w:instrText xml:space="preserve"> PAGEREF _Toc277146835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902888">
      <w:pPr>
        <w:pStyle w:val="10"/>
        <w:tabs>
          <w:tab w:val="left" w:pos="840"/>
          <w:tab w:val="right" w:leader="dot" w:pos="8296"/>
        </w:tabs>
        <w:rPr>
          <w:noProof/>
        </w:rPr>
      </w:pPr>
      <w:hyperlink w:anchor="_Toc277146836" w:history="1">
        <w:r w:rsidR="00836934" w:rsidRPr="00BA358A">
          <w:rPr>
            <w:rStyle w:val="a3"/>
            <w:noProof/>
          </w:rPr>
          <w:t>10.</w:t>
        </w:r>
        <w:r w:rsidR="00836934">
          <w:rPr>
            <w:noProof/>
          </w:rPr>
          <w:tab/>
        </w:r>
        <w:r w:rsidR="00836934" w:rsidRPr="00BA358A">
          <w:rPr>
            <w:rStyle w:val="a3"/>
            <w:rFonts w:hint="eastAsia"/>
            <w:noProof/>
          </w:rPr>
          <w:t>维护设计</w:t>
        </w:r>
        <w:r w:rsidR="00836934">
          <w:rPr>
            <w:noProof/>
            <w:webHidden/>
          </w:rPr>
          <w:tab/>
        </w:r>
        <w:r w:rsidR="00836934">
          <w:rPr>
            <w:noProof/>
            <w:webHidden/>
          </w:rPr>
          <w:fldChar w:fldCharType="begin"/>
        </w:r>
        <w:r w:rsidR="00836934">
          <w:rPr>
            <w:noProof/>
            <w:webHidden/>
          </w:rPr>
          <w:instrText xml:space="preserve"> PAGEREF _Toc277146836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A10FF8" w:rsidRDefault="00A10FF8" w:rsidP="00A10FF8">
      <w:r>
        <w:fldChar w:fldCharType="end"/>
      </w:r>
    </w:p>
    <w:p w:rsidR="00A10FF8" w:rsidRPr="00CC64A8" w:rsidRDefault="00A10FF8" w:rsidP="00CC64A8">
      <w:pPr>
        <w:jc w:val="center"/>
        <w:rPr>
          <w:rFonts w:ascii="黑体" w:eastAsia="黑体"/>
          <w:b/>
          <w:sz w:val="52"/>
        </w:rPr>
      </w:pPr>
      <w:r>
        <w:br w:type="page"/>
      </w:r>
      <w:bookmarkStart w:id="3" w:name="_Toc223535648"/>
      <w:bookmarkStart w:id="4" w:name="_Toc223618252"/>
      <w:r w:rsidRPr="00CC64A8">
        <w:rPr>
          <w:rFonts w:ascii="黑体" w:eastAsia="黑体" w:hint="eastAsia"/>
          <w:b/>
          <w:sz w:val="52"/>
        </w:rPr>
        <w:lastRenderedPageBreak/>
        <w:t>摘要</w:t>
      </w:r>
      <w:bookmarkEnd w:id="3"/>
      <w:bookmarkEnd w:id="4"/>
    </w:p>
    <w:p w:rsidR="008D340E" w:rsidRDefault="00A10FF8" w:rsidP="008D340E">
      <w:r>
        <w:rPr>
          <w:rFonts w:hint="eastAsia"/>
        </w:rPr>
        <w:t>摘</w:t>
      </w:r>
      <w:r>
        <w:t xml:space="preserve">  </w:t>
      </w:r>
      <w:r>
        <w:rPr>
          <w:rFonts w:hint="eastAsia"/>
        </w:rPr>
        <w:t>要</w:t>
      </w:r>
      <w:r>
        <w:t>:</w:t>
      </w:r>
      <w:r w:rsidR="007431C4">
        <w:rPr>
          <w:rFonts w:hint="eastAsia"/>
        </w:rPr>
        <w:t>本概要设计说明书目的在于在整体上介绍说明</w:t>
      </w:r>
      <w:r w:rsidR="004B0268" w:rsidRPr="004B0268">
        <w:rPr>
          <w:rFonts w:ascii="Cambria" w:hAnsi="Cambria"/>
          <w:color w:val="000000"/>
        </w:rPr>
        <w:t>Ultimate Note</w:t>
      </w:r>
      <w:r w:rsidR="007431C4">
        <w:rPr>
          <w:rFonts w:hint="eastAsia"/>
        </w:rPr>
        <w:t>项目的数据结构设计、接口设计、软件运行和</w:t>
      </w:r>
      <w:r w:rsidR="008D340E">
        <w:rPr>
          <w:rFonts w:hint="eastAsia"/>
        </w:rPr>
        <w:t>安全保密设计等，以对本项目的设计要求和需求转换实现等方法做基本的描述，本概要设计说明书主要面向项目开发人员用于设计过程中的参照与依据，同时面向潜在用户，便于开发人员与使用者间的交流沟通、协调完善。本概要说明说对于项目的总体设计、模块设计、接口设计、数据结构设计等做了基本的设计介绍，并对出错处理、运行维护等做了相关说明和设计，为日后继续开展项目的研究及运行维护等奠定了基础。</w:t>
      </w:r>
    </w:p>
    <w:p w:rsidR="00A10FF8" w:rsidRDefault="00A10FF8" w:rsidP="008D340E">
      <w:r>
        <w:rPr>
          <w:rFonts w:hint="eastAsia"/>
        </w:rPr>
        <w:t>关键词</w:t>
      </w:r>
      <w:r>
        <w:t>:</w:t>
      </w:r>
      <w:r w:rsidR="007431C4">
        <w:t xml:space="preserve"> </w:t>
      </w:r>
      <w:r w:rsidR="008D340E">
        <w:rPr>
          <w:rFonts w:hint="eastAsia"/>
        </w:rPr>
        <w:t>U</w:t>
      </w:r>
      <w:r w:rsidR="008D340E">
        <w:t xml:space="preserve">ltimate Note </w:t>
      </w:r>
      <w:r w:rsidR="008D340E">
        <w:rPr>
          <w:rFonts w:hint="eastAsia"/>
        </w:rPr>
        <w:t>笔记</w:t>
      </w:r>
      <w:r w:rsidR="008D340E">
        <w:rPr>
          <w:rFonts w:hint="eastAsia"/>
        </w:rPr>
        <w:t xml:space="preserve"> </w:t>
      </w:r>
      <w:r w:rsidR="008D340E">
        <w:rPr>
          <w:rFonts w:hint="eastAsia"/>
        </w:rPr>
        <w:t>设计分析</w:t>
      </w:r>
      <w:r w:rsidR="008D340E">
        <w:rPr>
          <w:rFonts w:hint="eastAsia"/>
        </w:rPr>
        <w:t xml:space="preserve"> </w:t>
      </w:r>
      <w:r w:rsidR="008D340E">
        <w:rPr>
          <w:rFonts w:hint="eastAsia"/>
        </w:rPr>
        <w:t>语音识别</w:t>
      </w:r>
      <w:r w:rsidR="008D340E">
        <w:rPr>
          <w:rFonts w:hint="eastAsia"/>
        </w:rPr>
        <w:t xml:space="preserve"> OCR</w:t>
      </w:r>
    </w:p>
    <w:p w:rsidR="00A10FF8" w:rsidRDefault="00A10FF8" w:rsidP="00A10FF8">
      <w:r>
        <w:rPr>
          <w:rFonts w:hint="eastAsia"/>
        </w:rPr>
        <w:t>缩略语说明：略</w:t>
      </w:r>
    </w:p>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r>
        <w:br w:type="page"/>
      </w:r>
    </w:p>
    <w:p w:rsidR="00A10FF8" w:rsidRPr="00CC64A8" w:rsidRDefault="00A10FF8" w:rsidP="00CC64A8">
      <w:pPr>
        <w:jc w:val="center"/>
        <w:rPr>
          <w:rFonts w:ascii="黑体" w:eastAsia="黑体"/>
          <w:b/>
          <w:sz w:val="52"/>
        </w:rPr>
      </w:pPr>
      <w:bookmarkStart w:id="5" w:name="_Toc223535649"/>
      <w:bookmarkStart w:id="6" w:name="_Toc223618253"/>
      <w:r w:rsidRPr="00CC64A8">
        <w:rPr>
          <w:rFonts w:ascii="黑体" w:eastAsia="黑体" w:hint="eastAsia"/>
          <w:b/>
          <w:sz w:val="52"/>
        </w:rPr>
        <w:lastRenderedPageBreak/>
        <w:t>版本历史</w:t>
      </w:r>
      <w:bookmarkEnd w:id="5"/>
      <w:bookmarkEnd w:id="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670"/>
        <w:gridCol w:w="1257"/>
        <w:gridCol w:w="3268"/>
        <w:gridCol w:w="2065"/>
      </w:tblGrid>
      <w:tr w:rsidR="004B0F8D" w:rsidRPr="004B0F8D" w:rsidTr="004B0F8D">
        <w:tc>
          <w:tcPr>
            <w:tcW w:w="1728"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姓名</w:t>
            </w:r>
          </w:p>
        </w:tc>
        <w:tc>
          <w:tcPr>
            <w:tcW w:w="1260"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日期</w:t>
            </w:r>
          </w:p>
        </w:tc>
        <w:tc>
          <w:tcPr>
            <w:tcW w:w="3403"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更改内容</w:t>
            </w:r>
          </w:p>
        </w:tc>
        <w:tc>
          <w:tcPr>
            <w:tcW w:w="2131"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版本</w:t>
            </w:r>
          </w:p>
        </w:tc>
      </w:tr>
      <w:tr w:rsidR="004B0F8D" w:rsidRPr="004B0F8D" w:rsidTr="004B0F8D">
        <w:trPr>
          <w:trHeight w:val="239"/>
        </w:trPr>
        <w:tc>
          <w:tcPr>
            <w:tcW w:w="1728" w:type="dxa"/>
            <w:shd w:val="clear" w:color="auto" w:fill="auto"/>
          </w:tcPr>
          <w:p w:rsidR="00A10FF8" w:rsidRPr="004B0F8D" w:rsidRDefault="008D340E" w:rsidP="004B0F8D">
            <w:pPr>
              <w:spacing w:beforeLines="25" w:before="78" w:afterLines="25" w:after="78"/>
              <w:rPr>
                <w:sz w:val="24"/>
              </w:rPr>
            </w:pPr>
            <w:r w:rsidRPr="004B0F8D">
              <w:rPr>
                <w:rFonts w:hint="eastAsia"/>
                <w:sz w:val="24"/>
              </w:rPr>
              <w:t>白晓宇</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2016/4/08</w:t>
            </w:r>
          </w:p>
        </w:tc>
        <w:tc>
          <w:tcPr>
            <w:tcW w:w="3403" w:type="dxa"/>
            <w:shd w:val="clear" w:color="auto" w:fill="auto"/>
          </w:tcPr>
          <w:p w:rsidR="00A10FF8" w:rsidRPr="004B0F8D" w:rsidRDefault="008D340E" w:rsidP="004B0F8D">
            <w:pPr>
              <w:spacing w:beforeLines="25" w:before="78" w:afterLines="25" w:after="78"/>
              <w:rPr>
                <w:sz w:val="24"/>
              </w:rPr>
            </w:pPr>
            <w:r w:rsidRPr="004B0F8D">
              <w:rPr>
                <w:rFonts w:hint="eastAsia"/>
                <w:sz w:val="24"/>
              </w:rPr>
              <w:t>撰写文档初稿</w:t>
            </w:r>
          </w:p>
        </w:tc>
        <w:tc>
          <w:tcPr>
            <w:tcW w:w="2131" w:type="dxa"/>
            <w:shd w:val="clear" w:color="auto" w:fill="auto"/>
          </w:tcPr>
          <w:p w:rsidR="00A10FF8" w:rsidRPr="004B0F8D" w:rsidRDefault="008D340E" w:rsidP="004B0F8D">
            <w:pPr>
              <w:spacing w:beforeLines="25" w:before="78" w:afterLines="25" w:after="78"/>
              <w:rPr>
                <w:sz w:val="24"/>
              </w:rPr>
            </w:pPr>
            <w:r w:rsidRPr="004B0F8D">
              <w:rPr>
                <w:rFonts w:hint="eastAsia"/>
                <w:sz w:val="24"/>
              </w:rPr>
              <w:t>V</w:t>
            </w:r>
            <w:r w:rsidRPr="004B0F8D">
              <w:rPr>
                <w:sz w:val="24"/>
              </w:rPr>
              <w:t>1.0</w:t>
            </w:r>
          </w:p>
        </w:tc>
      </w:tr>
      <w:tr w:rsidR="004B0F8D" w:rsidRPr="004B0F8D" w:rsidTr="004B0F8D">
        <w:trPr>
          <w:trHeight w:val="239"/>
        </w:trPr>
        <w:tc>
          <w:tcPr>
            <w:tcW w:w="1728" w:type="dxa"/>
            <w:shd w:val="clear" w:color="auto" w:fill="auto"/>
          </w:tcPr>
          <w:p w:rsidR="00A10FF8" w:rsidRPr="004B0F8D" w:rsidRDefault="00C9664F" w:rsidP="004B0F8D">
            <w:pPr>
              <w:spacing w:beforeLines="25" w:before="78" w:afterLines="25" w:after="78"/>
              <w:rPr>
                <w:sz w:val="24"/>
              </w:rPr>
            </w:pPr>
            <w:r>
              <w:rPr>
                <w:rFonts w:hint="eastAsia"/>
                <w:sz w:val="24"/>
              </w:rPr>
              <w:t>白晓宇</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2016/4/10</w:t>
            </w:r>
          </w:p>
        </w:tc>
        <w:tc>
          <w:tcPr>
            <w:tcW w:w="3403" w:type="dxa"/>
            <w:shd w:val="clear" w:color="auto" w:fill="auto"/>
          </w:tcPr>
          <w:p w:rsidR="00A10FF8" w:rsidRPr="004B0F8D" w:rsidRDefault="00C9664F" w:rsidP="004B0F8D">
            <w:pPr>
              <w:spacing w:beforeLines="25" w:before="78" w:afterLines="25" w:after="78"/>
              <w:rPr>
                <w:sz w:val="24"/>
              </w:rPr>
            </w:pPr>
            <w:r>
              <w:rPr>
                <w:rFonts w:hint="eastAsia"/>
                <w:sz w:val="24"/>
              </w:rPr>
              <w:t>完善运行需求</w:t>
            </w:r>
          </w:p>
        </w:tc>
        <w:tc>
          <w:tcPr>
            <w:tcW w:w="2131" w:type="dxa"/>
            <w:shd w:val="clear" w:color="auto" w:fill="auto"/>
          </w:tcPr>
          <w:p w:rsidR="00A10FF8" w:rsidRPr="004B0F8D" w:rsidRDefault="00C9664F" w:rsidP="004B0F8D">
            <w:pPr>
              <w:spacing w:beforeLines="25" w:before="78" w:afterLines="25" w:after="78"/>
              <w:rPr>
                <w:sz w:val="24"/>
              </w:rPr>
            </w:pPr>
            <w:r>
              <w:rPr>
                <w:rFonts w:hint="eastAsia"/>
                <w:sz w:val="24"/>
              </w:rPr>
              <w:t>V</w:t>
            </w:r>
            <w:r>
              <w:rPr>
                <w:sz w:val="24"/>
              </w:rPr>
              <w:t>1.0</w:t>
            </w:r>
          </w:p>
        </w:tc>
      </w:tr>
      <w:tr w:rsidR="004B0F8D" w:rsidRPr="004B0F8D" w:rsidTr="004B0F8D">
        <w:trPr>
          <w:trHeight w:val="239"/>
        </w:trPr>
        <w:tc>
          <w:tcPr>
            <w:tcW w:w="1728" w:type="dxa"/>
            <w:shd w:val="clear" w:color="auto" w:fill="auto"/>
          </w:tcPr>
          <w:p w:rsidR="00A10FF8" w:rsidRPr="004B0F8D" w:rsidRDefault="00213659" w:rsidP="004B0F8D">
            <w:pPr>
              <w:spacing w:beforeLines="25" w:before="78" w:afterLines="25" w:after="78"/>
              <w:rPr>
                <w:sz w:val="24"/>
              </w:rPr>
            </w:pPr>
            <w:r>
              <w:rPr>
                <w:rFonts w:hint="eastAsia"/>
                <w:sz w:val="24"/>
              </w:rPr>
              <w:t>白晓宇</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2016/4/14</w:t>
            </w:r>
          </w:p>
        </w:tc>
        <w:tc>
          <w:tcPr>
            <w:tcW w:w="3403" w:type="dxa"/>
            <w:shd w:val="clear" w:color="auto" w:fill="auto"/>
          </w:tcPr>
          <w:p w:rsidR="00A10FF8" w:rsidRPr="004B0F8D" w:rsidRDefault="00213659" w:rsidP="004B0F8D">
            <w:pPr>
              <w:spacing w:beforeLines="25" w:before="78" w:afterLines="25" w:after="78"/>
              <w:rPr>
                <w:sz w:val="24"/>
              </w:rPr>
            </w:pPr>
            <w:r>
              <w:rPr>
                <w:rFonts w:hint="eastAsia"/>
                <w:sz w:val="24"/>
              </w:rPr>
              <w:t>修改部分活动图和流程图</w:t>
            </w:r>
          </w:p>
        </w:tc>
        <w:tc>
          <w:tcPr>
            <w:tcW w:w="2131" w:type="dxa"/>
            <w:shd w:val="clear" w:color="auto" w:fill="auto"/>
          </w:tcPr>
          <w:p w:rsidR="00A10FF8" w:rsidRPr="004B0F8D" w:rsidRDefault="00213659" w:rsidP="004B0F8D">
            <w:pPr>
              <w:spacing w:beforeLines="25" w:before="78" w:afterLines="25" w:after="78"/>
              <w:rPr>
                <w:sz w:val="24"/>
              </w:rPr>
            </w:pPr>
            <w:r>
              <w:rPr>
                <w:rFonts w:hint="eastAsia"/>
                <w:sz w:val="24"/>
              </w:rPr>
              <w:t>V1.</w:t>
            </w:r>
            <w:r w:rsidR="00D26171">
              <w:rPr>
                <w:rFonts w:hint="eastAsia"/>
                <w:sz w:val="24"/>
              </w:rPr>
              <w:t>1</w:t>
            </w:r>
          </w:p>
        </w:tc>
      </w:tr>
      <w:tr w:rsidR="004B0F8D" w:rsidRPr="004B0F8D" w:rsidTr="004B0F8D">
        <w:trPr>
          <w:trHeight w:val="239"/>
        </w:trPr>
        <w:tc>
          <w:tcPr>
            <w:tcW w:w="1728" w:type="dxa"/>
            <w:shd w:val="clear" w:color="auto" w:fill="auto"/>
          </w:tcPr>
          <w:p w:rsidR="00A10FF8" w:rsidRPr="004B0F8D" w:rsidRDefault="00D26171" w:rsidP="004B0F8D">
            <w:pPr>
              <w:spacing w:beforeLines="25" w:before="78" w:afterLines="25" w:after="78"/>
              <w:rPr>
                <w:sz w:val="24"/>
              </w:rPr>
            </w:pPr>
            <w:r>
              <w:rPr>
                <w:rFonts w:hint="eastAsia"/>
                <w:sz w:val="24"/>
              </w:rPr>
              <w:t>白晓宇</w:t>
            </w:r>
          </w:p>
        </w:tc>
        <w:tc>
          <w:tcPr>
            <w:tcW w:w="1260" w:type="dxa"/>
            <w:shd w:val="clear" w:color="auto" w:fill="auto"/>
          </w:tcPr>
          <w:p w:rsidR="00A10FF8" w:rsidRPr="004B0F8D" w:rsidRDefault="00D26171" w:rsidP="004B0F8D">
            <w:pPr>
              <w:spacing w:beforeLines="25" w:before="78" w:afterLines="25" w:after="78"/>
              <w:rPr>
                <w:sz w:val="24"/>
              </w:rPr>
            </w:pPr>
            <w:r>
              <w:rPr>
                <w:rFonts w:hint="eastAsia"/>
                <w:sz w:val="24"/>
              </w:rPr>
              <w:t>2</w:t>
            </w:r>
            <w:r>
              <w:rPr>
                <w:sz w:val="24"/>
              </w:rPr>
              <w:t>016</w:t>
            </w:r>
            <w:r>
              <w:rPr>
                <w:rFonts w:hint="eastAsia"/>
                <w:sz w:val="24"/>
              </w:rPr>
              <w:t>/4/16</w:t>
            </w:r>
          </w:p>
        </w:tc>
        <w:tc>
          <w:tcPr>
            <w:tcW w:w="3403" w:type="dxa"/>
            <w:shd w:val="clear" w:color="auto" w:fill="auto"/>
          </w:tcPr>
          <w:p w:rsidR="00A10FF8" w:rsidRPr="004B0F8D" w:rsidRDefault="00D26171" w:rsidP="004B0F8D">
            <w:pPr>
              <w:spacing w:beforeLines="25" w:before="78" w:afterLines="25" w:after="78"/>
              <w:rPr>
                <w:sz w:val="24"/>
              </w:rPr>
            </w:pPr>
            <w:r>
              <w:rPr>
                <w:rFonts w:hint="eastAsia"/>
                <w:sz w:val="24"/>
              </w:rPr>
              <w:t>修改用户界面</w:t>
            </w:r>
          </w:p>
        </w:tc>
        <w:tc>
          <w:tcPr>
            <w:tcW w:w="2131" w:type="dxa"/>
            <w:shd w:val="clear" w:color="auto" w:fill="auto"/>
          </w:tcPr>
          <w:p w:rsidR="00A10FF8" w:rsidRPr="004B0F8D" w:rsidRDefault="00D26171" w:rsidP="004B0F8D">
            <w:pPr>
              <w:spacing w:beforeLines="25" w:before="78" w:afterLines="25" w:after="78"/>
              <w:rPr>
                <w:sz w:val="24"/>
              </w:rPr>
            </w:pPr>
            <w:r>
              <w:rPr>
                <w:rFonts w:hint="eastAsia"/>
                <w:sz w:val="24"/>
              </w:rPr>
              <w:t>V</w:t>
            </w:r>
            <w:r>
              <w:rPr>
                <w:sz w:val="24"/>
              </w:rPr>
              <w:t>1.2</w:t>
            </w: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bl>
    <w:p w:rsidR="00A10FF8" w:rsidRDefault="00A10FF8" w:rsidP="00A10FF8"/>
    <w:p w:rsidR="00A10FF8" w:rsidRDefault="00A10FF8" w:rsidP="00A10FF8"/>
    <w:p w:rsidR="00A10FF8" w:rsidRDefault="00A10FF8" w:rsidP="00A10FF8"/>
    <w:p w:rsidR="00A10FF8" w:rsidRPr="00CC64A8" w:rsidRDefault="00A10FF8" w:rsidP="00CC64A8">
      <w:pPr>
        <w:jc w:val="center"/>
        <w:rPr>
          <w:rFonts w:ascii="黑体" w:eastAsia="黑体"/>
          <w:b/>
          <w:sz w:val="52"/>
        </w:rPr>
      </w:pPr>
      <w:bookmarkStart w:id="7" w:name="_Toc223535650"/>
      <w:bookmarkStart w:id="8" w:name="_Toc223618254"/>
      <w:r w:rsidRPr="00CC64A8">
        <w:rPr>
          <w:rFonts w:ascii="黑体" w:eastAsia="黑体" w:hint="eastAsia"/>
          <w:b/>
          <w:sz w:val="52"/>
        </w:rPr>
        <w:t>项目小组</w:t>
      </w:r>
      <w:bookmarkEnd w:id="7"/>
      <w:bookmarkEnd w:id="8"/>
    </w:p>
    <w:tbl>
      <w:tblPr>
        <w:tblW w:w="87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08"/>
        <w:gridCol w:w="1440"/>
        <w:gridCol w:w="1800"/>
        <w:gridCol w:w="4500"/>
      </w:tblGrid>
      <w:tr w:rsidR="004B0F8D" w:rsidRPr="004B0F8D" w:rsidTr="004B0F8D">
        <w:tc>
          <w:tcPr>
            <w:tcW w:w="1008"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职务</w:t>
            </w:r>
          </w:p>
        </w:tc>
        <w:tc>
          <w:tcPr>
            <w:tcW w:w="144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姓名</w:t>
            </w:r>
          </w:p>
        </w:tc>
        <w:tc>
          <w:tcPr>
            <w:tcW w:w="180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学号</w:t>
            </w:r>
          </w:p>
        </w:tc>
        <w:tc>
          <w:tcPr>
            <w:tcW w:w="450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职责</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组长</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王科迪</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5130369069</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详细设计</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秦瑞泽</w:t>
            </w:r>
          </w:p>
        </w:tc>
        <w:tc>
          <w:tcPr>
            <w:tcW w:w="1800" w:type="dxa"/>
            <w:shd w:val="clear" w:color="auto" w:fill="auto"/>
          </w:tcPr>
          <w:p w:rsidR="008D340E" w:rsidRPr="004B0F8D" w:rsidRDefault="008D340E" w:rsidP="004B0F8D">
            <w:pPr>
              <w:spacing w:beforeLines="25" w:before="78" w:afterLines="25" w:after="78"/>
              <w:rPr>
                <w:sz w:val="24"/>
              </w:rPr>
            </w:pPr>
            <w:r w:rsidRPr="004B0F8D">
              <w:rPr>
                <w:rFonts w:hint="eastAsia"/>
                <w:sz w:val="24"/>
              </w:rPr>
              <w:t>5130369074</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需求分析</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包文天</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5130369060</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UI</w:t>
            </w:r>
            <w:r w:rsidRPr="004B0F8D">
              <w:rPr>
                <w:rFonts w:hint="eastAsia"/>
                <w:sz w:val="24"/>
              </w:rPr>
              <w:t>设计</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白晓宇</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5130369070</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程序测试</w:t>
            </w:r>
            <w:r w:rsidRPr="004B0F8D">
              <w:rPr>
                <w:rFonts w:hint="eastAsia"/>
                <w:sz w:val="24"/>
              </w:rPr>
              <w:t xml:space="preserve">  </w:t>
            </w:r>
            <w:r w:rsidRPr="004B0F8D">
              <w:rPr>
                <w:rFonts w:hint="eastAsia"/>
                <w:sz w:val="24"/>
              </w:rPr>
              <w:t>需求分析</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易</w:t>
            </w:r>
            <w:r w:rsidRPr="004B0F8D">
              <w:rPr>
                <w:rFonts w:hint="eastAsia"/>
                <w:sz w:val="24"/>
              </w:rPr>
              <w:t xml:space="preserve">  </w:t>
            </w:r>
            <w:r w:rsidRPr="004B0F8D">
              <w:rPr>
                <w:rFonts w:hint="eastAsia"/>
                <w:sz w:val="24"/>
              </w:rPr>
              <w:t>泉</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5130369075</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程序测试</w:t>
            </w:r>
            <w:r w:rsidRPr="004B0F8D">
              <w:rPr>
                <w:rFonts w:hint="eastAsia"/>
                <w:sz w:val="24"/>
              </w:rPr>
              <w:t xml:space="preserve">  </w:t>
            </w:r>
            <w:r w:rsidRPr="004B0F8D">
              <w:rPr>
                <w:rFonts w:hint="eastAsia"/>
                <w:sz w:val="24"/>
              </w:rPr>
              <w:t>概要设计</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bl>
    <w:p w:rsidR="006E7CC9" w:rsidRDefault="00A10FF8">
      <w:r>
        <w:br w:type="page"/>
      </w:r>
    </w:p>
    <w:p w:rsidR="006E7CC9" w:rsidRDefault="006E7CC9">
      <w:pPr>
        <w:pStyle w:val="1"/>
      </w:pPr>
      <w:bookmarkStart w:id="9" w:name="_Toc506972944"/>
      <w:bookmarkStart w:id="10" w:name="_Toc277146790"/>
      <w:r>
        <w:rPr>
          <w:rFonts w:hint="eastAsia"/>
        </w:rPr>
        <w:lastRenderedPageBreak/>
        <w:t>引言</w:t>
      </w:r>
      <w:bookmarkEnd w:id="9"/>
      <w:bookmarkEnd w:id="10"/>
    </w:p>
    <w:p w:rsidR="006E7CC9" w:rsidRDefault="006E7CC9">
      <w:pPr>
        <w:pStyle w:val="2"/>
      </w:pPr>
      <w:bookmarkStart w:id="11" w:name="_Toc506972945"/>
      <w:bookmarkStart w:id="12" w:name="_Toc277146791"/>
      <w:r>
        <w:rPr>
          <w:rFonts w:hint="eastAsia"/>
        </w:rPr>
        <w:t>编写目的</w:t>
      </w:r>
      <w:bookmarkEnd w:id="11"/>
      <w:bookmarkEnd w:id="12"/>
    </w:p>
    <w:p w:rsidR="006E7CC9" w:rsidRPr="008D340E" w:rsidRDefault="008D340E" w:rsidP="00F96F91">
      <w:pPr>
        <w:ind w:left="360" w:firstLine="418"/>
      </w:pPr>
      <w:r w:rsidRPr="008D340E">
        <w:rPr>
          <w:rFonts w:hint="eastAsia"/>
        </w:rPr>
        <w:t>本概要设计说明书</w:t>
      </w:r>
      <w:r w:rsidR="00F96F91" w:rsidRPr="00F92F3B">
        <w:rPr>
          <w:rFonts w:hint="eastAsia"/>
        </w:rPr>
        <w:t>的目的就是进一步细化软件设计阶段得</w:t>
      </w:r>
      <w:r w:rsidR="00F96F91">
        <w:rPr>
          <w:rFonts w:hint="eastAsia"/>
        </w:rPr>
        <w:t>出的软件总体概貌，把它加工成在程序细节上接近于源程序的软件表示，在</w:t>
      </w:r>
      <w:r w:rsidRPr="008D340E">
        <w:rPr>
          <w:rFonts w:hint="eastAsia"/>
        </w:rPr>
        <w:t>整体上设计了软件处理流程、数据结构和接口，将需求初步转化为项目实现方法的描述。</w:t>
      </w:r>
      <w:r w:rsidR="00F96F91">
        <w:rPr>
          <w:rFonts w:hint="eastAsia"/>
        </w:rPr>
        <w:t>本</w:t>
      </w:r>
      <w:r w:rsidR="00F96F91" w:rsidRPr="00F92F3B">
        <w:rPr>
          <w:rFonts w:hint="eastAsia"/>
        </w:rPr>
        <w:t>概要设计说</w:t>
      </w:r>
      <w:r w:rsidR="00F96F91">
        <w:rPr>
          <w:rFonts w:hint="eastAsia"/>
        </w:rPr>
        <w:t>明书应交详细设计员进行进一步细化，同时交小组内所有成员作为参考，</w:t>
      </w:r>
      <w:r w:rsidRPr="008D340E">
        <w:rPr>
          <w:rFonts w:hint="eastAsia"/>
        </w:rPr>
        <w:t>同时面向潜在用户，便于开发人员与使用者间的交流沟通、协调完善。</w:t>
      </w:r>
    </w:p>
    <w:p w:rsidR="006E7CC9" w:rsidRDefault="006E7CC9">
      <w:pPr>
        <w:pStyle w:val="2"/>
      </w:pPr>
      <w:bookmarkStart w:id="13" w:name="_Toc506972946"/>
      <w:bookmarkStart w:id="14" w:name="_Toc277146792"/>
      <w:r>
        <w:rPr>
          <w:rFonts w:hint="eastAsia"/>
        </w:rPr>
        <w:t>项目背景</w:t>
      </w:r>
      <w:bookmarkEnd w:id="13"/>
      <w:bookmarkEnd w:id="14"/>
    </w:p>
    <w:p w:rsidR="00F96F91" w:rsidRDefault="00F96F91" w:rsidP="00F96F91">
      <w:pPr>
        <w:ind w:firstLine="425"/>
        <w:rPr>
          <w:b/>
        </w:rPr>
      </w:pPr>
      <w:bookmarkStart w:id="15" w:name="_Toc506972947"/>
      <w:r>
        <w:rPr>
          <w:rFonts w:hint="eastAsia"/>
        </w:rPr>
        <w:t>项目名称：</w:t>
      </w:r>
      <w:r w:rsidR="004B0268" w:rsidRPr="004B0268">
        <w:rPr>
          <w:rFonts w:ascii="Cambria" w:hAnsi="Cambria"/>
          <w:color w:val="000000"/>
        </w:rPr>
        <w:t>Ultimate Note</w:t>
      </w:r>
    </w:p>
    <w:p w:rsidR="00F96F91" w:rsidRDefault="00F96F91" w:rsidP="00F96F91">
      <w:pPr>
        <w:ind w:firstLine="425"/>
      </w:pPr>
      <w:r>
        <w:rPr>
          <w:rFonts w:hint="eastAsia"/>
        </w:rPr>
        <w:t>任务来源：</w:t>
      </w:r>
      <w:r w:rsidRPr="00F96F91">
        <w:rPr>
          <w:rFonts w:hint="eastAsia"/>
        </w:rPr>
        <w:t>大型应用软件课程设计</w:t>
      </w:r>
    </w:p>
    <w:p w:rsidR="00F96F91" w:rsidRDefault="00F96F91" w:rsidP="00F96F91">
      <w:pPr>
        <w:ind w:firstLine="425"/>
      </w:pPr>
      <w:r>
        <w:rPr>
          <w:rFonts w:hint="eastAsia"/>
        </w:rPr>
        <w:t>交办单位：</w:t>
      </w:r>
      <w:r w:rsidR="004B0268" w:rsidRPr="004B0268">
        <w:rPr>
          <w:rFonts w:ascii="Cambria" w:hAnsi="Cambria"/>
          <w:color w:val="000000"/>
        </w:rPr>
        <w:t>Ultimate Note</w:t>
      </w:r>
      <w:r>
        <w:rPr>
          <w:rFonts w:hint="eastAsia"/>
        </w:rPr>
        <w:t>项目开发小组（王柯迪</w:t>
      </w:r>
      <w:r>
        <w:rPr>
          <w:rFonts w:hint="eastAsia"/>
        </w:rPr>
        <w:t xml:space="preserve"> </w:t>
      </w:r>
      <w:r>
        <w:rPr>
          <w:rFonts w:hint="eastAsia"/>
        </w:rPr>
        <w:t>秦瑞泽</w:t>
      </w:r>
      <w:r>
        <w:rPr>
          <w:rFonts w:hint="eastAsia"/>
        </w:rPr>
        <w:t xml:space="preserve"> </w:t>
      </w:r>
      <w:r>
        <w:rPr>
          <w:rFonts w:hint="eastAsia"/>
        </w:rPr>
        <w:t>白晓宇</w:t>
      </w:r>
      <w:r>
        <w:rPr>
          <w:rFonts w:hint="eastAsia"/>
        </w:rPr>
        <w:t xml:space="preserve"> </w:t>
      </w:r>
      <w:r>
        <w:rPr>
          <w:rFonts w:hint="eastAsia"/>
        </w:rPr>
        <w:t>包文天</w:t>
      </w:r>
      <w:r>
        <w:rPr>
          <w:rFonts w:hint="eastAsia"/>
        </w:rPr>
        <w:t xml:space="preserve"> </w:t>
      </w:r>
      <w:r>
        <w:rPr>
          <w:rFonts w:hint="eastAsia"/>
        </w:rPr>
        <w:t>易泉）</w:t>
      </w:r>
    </w:p>
    <w:p w:rsidR="00F96F91" w:rsidRDefault="00F96F91" w:rsidP="00F96F91">
      <w:pPr>
        <w:ind w:firstLine="425"/>
      </w:pPr>
      <w:r>
        <w:rPr>
          <w:rFonts w:hint="eastAsia"/>
        </w:rPr>
        <w:t>承办单位：上海交通大学信息安全工程学院</w:t>
      </w:r>
    </w:p>
    <w:p w:rsidR="00F96F91" w:rsidRPr="00F96F91" w:rsidRDefault="00F96F91" w:rsidP="00F96F91">
      <w:pPr>
        <w:ind w:firstLine="425"/>
      </w:pPr>
      <w:r>
        <w:rPr>
          <w:rFonts w:hint="eastAsia"/>
        </w:rPr>
        <w:t>委托单位：上海交通大学信息安全工程学院</w:t>
      </w:r>
    </w:p>
    <w:p w:rsidR="00F96F91" w:rsidRDefault="00F96F91" w:rsidP="00F96F91">
      <w:pPr>
        <w:ind w:firstLine="425"/>
      </w:pPr>
      <w:r>
        <w:rPr>
          <w:rFonts w:hint="eastAsia"/>
        </w:rPr>
        <w:t>开发单位：</w:t>
      </w:r>
      <w:r w:rsidR="004B0268" w:rsidRPr="004B0268">
        <w:rPr>
          <w:rFonts w:ascii="Cambria" w:hAnsi="Cambria"/>
          <w:color w:val="000000"/>
        </w:rPr>
        <w:t>Ultimate Note</w:t>
      </w:r>
      <w:r>
        <w:rPr>
          <w:rFonts w:hint="eastAsia"/>
        </w:rPr>
        <w:t>项目开发小组（王柯迪</w:t>
      </w:r>
      <w:r>
        <w:rPr>
          <w:rFonts w:hint="eastAsia"/>
        </w:rPr>
        <w:t xml:space="preserve"> </w:t>
      </w:r>
      <w:r>
        <w:rPr>
          <w:rFonts w:hint="eastAsia"/>
        </w:rPr>
        <w:t>秦瑞泽</w:t>
      </w:r>
      <w:r>
        <w:rPr>
          <w:rFonts w:hint="eastAsia"/>
        </w:rPr>
        <w:t xml:space="preserve"> </w:t>
      </w:r>
      <w:r>
        <w:rPr>
          <w:rFonts w:hint="eastAsia"/>
        </w:rPr>
        <w:t>白晓宇</w:t>
      </w:r>
      <w:r>
        <w:rPr>
          <w:rFonts w:hint="eastAsia"/>
        </w:rPr>
        <w:t xml:space="preserve"> </w:t>
      </w:r>
      <w:r>
        <w:rPr>
          <w:rFonts w:hint="eastAsia"/>
        </w:rPr>
        <w:t>包文天</w:t>
      </w:r>
      <w:r>
        <w:rPr>
          <w:rFonts w:hint="eastAsia"/>
        </w:rPr>
        <w:t xml:space="preserve"> </w:t>
      </w:r>
      <w:r>
        <w:rPr>
          <w:rFonts w:hint="eastAsia"/>
        </w:rPr>
        <w:t>易泉）</w:t>
      </w:r>
    </w:p>
    <w:p w:rsidR="00F96F91" w:rsidRDefault="00F96F91" w:rsidP="00F96F91">
      <w:pPr>
        <w:ind w:firstLine="425"/>
      </w:pPr>
      <w:r>
        <w:rPr>
          <w:rFonts w:hint="eastAsia"/>
        </w:rPr>
        <w:t>主管部门：上海交通大学信息安全工程学院</w:t>
      </w:r>
    </w:p>
    <w:p w:rsidR="00F96F91" w:rsidRDefault="00F96F91" w:rsidP="00F96F91">
      <w:pPr>
        <w:ind w:firstLine="425"/>
      </w:pPr>
      <w:r w:rsidRPr="00F96F91">
        <w:rPr>
          <w:rFonts w:hint="eastAsia"/>
        </w:rPr>
        <w:t>用户：所有</w:t>
      </w:r>
      <w:r w:rsidRPr="00F96F91">
        <w:rPr>
          <w:rFonts w:hint="eastAsia"/>
        </w:rPr>
        <w:t>Android</w:t>
      </w:r>
      <w:r w:rsidRPr="00F96F91">
        <w:rPr>
          <w:rFonts w:hint="eastAsia"/>
        </w:rPr>
        <w:t>平台终端的个人用户</w:t>
      </w:r>
    </w:p>
    <w:p w:rsidR="00F96F91" w:rsidRDefault="00F96F91" w:rsidP="00F96F91">
      <w:pPr>
        <w:ind w:firstLine="425"/>
      </w:pPr>
      <w:r w:rsidRPr="00F96F91">
        <w:rPr>
          <w:rFonts w:hint="eastAsia"/>
        </w:rPr>
        <w:t>本项目由上海交通大学信息安全工程学院</w:t>
      </w:r>
      <w:r w:rsidR="004B0268" w:rsidRPr="004B0268">
        <w:rPr>
          <w:rFonts w:ascii="Cambria" w:hAnsi="Cambria"/>
          <w:color w:val="000000"/>
        </w:rPr>
        <w:t>Ultimate Note</w:t>
      </w:r>
      <w:r>
        <w:rPr>
          <w:rFonts w:hint="eastAsia"/>
        </w:rPr>
        <w:t>项目开发小组提出并开发的</w:t>
      </w:r>
      <w:r w:rsidRPr="00F96F91">
        <w:rPr>
          <w:rFonts w:hint="eastAsia"/>
        </w:rPr>
        <w:t>，软件</w:t>
      </w:r>
      <w:r>
        <w:rPr>
          <w:rFonts w:hint="eastAsia"/>
        </w:rPr>
        <w:t>为一款支持语音识别和图片识别的轻量级笔记应用</w:t>
      </w:r>
      <w:r w:rsidRPr="00F96F91">
        <w:rPr>
          <w:rFonts w:hint="eastAsia"/>
        </w:rPr>
        <w:t>。</w:t>
      </w:r>
      <w:r>
        <w:rPr>
          <w:rFonts w:hint="eastAsia"/>
        </w:rPr>
        <w:t>本项目开发的应用软件分别依赖于</w:t>
      </w:r>
      <w:r>
        <w:rPr>
          <w:rFonts w:hint="eastAsia"/>
        </w:rPr>
        <w:t>Google Android</w:t>
      </w:r>
      <w:r>
        <w:rPr>
          <w:rFonts w:hint="eastAsia"/>
        </w:rPr>
        <w:t>模拟器和</w:t>
      </w:r>
      <w:r>
        <w:rPr>
          <w:rFonts w:hint="eastAsia"/>
        </w:rPr>
        <w:t>Java</w:t>
      </w:r>
      <w:r>
        <w:rPr>
          <w:rFonts w:hint="eastAsia"/>
        </w:rPr>
        <w:t>开发工具</w:t>
      </w:r>
      <w:r>
        <w:rPr>
          <w:rFonts w:hint="eastAsia"/>
        </w:rPr>
        <w:t>Eclipse</w:t>
      </w:r>
      <w:r>
        <w:rPr>
          <w:rFonts w:hint="eastAsia"/>
        </w:rPr>
        <w:t>。</w:t>
      </w:r>
    </w:p>
    <w:p w:rsidR="00F96F91" w:rsidRDefault="00F96F91" w:rsidP="00F96F91">
      <w:pPr>
        <w:ind w:firstLine="425"/>
      </w:pPr>
      <w:r>
        <w:rPr>
          <w:rFonts w:hint="eastAsia"/>
        </w:rPr>
        <w:t>与</w:t>
      </w:r>
      <w:r>
        <w:rPr>
          <w:rFonts w:hint="eastAsia"/>
        </w:rPr>
        <w:t>Android Emulator</w:t>
      </w:r>
      <w:r>
        <w:rPr>
          <w:rFonts w:hint="eastAsia"/>
        </w:rPr>
        <w:t>的关系：本项目的开发需要在</w:t>
      </w:r>
      <w:r>
        <w:rPr>
          <w:rFonts w:hint="eastAsia"/>
        </w:rPr>
        <w:t>Android</w:t>
      </w:r>
      <w:r>
        <w:rPr>
          <w:rFonts w:hint="eastAsia"/>
        </w:rPr>
        <w:t>平台上进行运行调试等工作，这些工作可以在个人电脑上通过</w:t>
      </w:r>
      <w:r>
        <w:rPr>
          <w:rFonts w:hint="eastAsia"/>
        </w:rPr>
        <w:t>Android Emulator</w:t>
      </w:r>
      <w:r>
        <w:rPr>
          <w:rFonts w:hint="eastAsia"/>
        </w:rPr>
        <w:t>模拟出的嵌入式系统中完成。该程序是整个项目开发的基础平台。</w:t>
      </w:r>
    </w:p>
    <w:p w:rsidR="00F96F91" w:rsidRDefault="00F96F91" w:rsidP="00F96F91">
      <w:pPr>
        <w:ind w:firstLine="425"/>
      </w:pPr>
      <w:r>
        <w:rPr>
          <w:rFonts w:hint="eastAsia"/>
        </w:rPr>
        <w:t>与</w:t>
      </w:r>
      <w:r>
        <w:rPr>
          <w:rFonts w:hint="eastAsia"/>
        </w:rPr>
        <w:t>Android Studio</w:t>
      </w:r>
      <w:r>
        <w:rPr>
          <w:rFonts w:hint="eastAsia"/>
        </w:rPr>
        <w:t>的关系：本项目软件的开发语言为</w:t>
      </w:r>
      <w:r>
        <w:rPr>
          <w:rFonts w:hint="eastAsia"/>
        </w:rPr>
        <w:t>Java</w:t>
      </w:r>
      <w:r>
        <w:rPr>
          <w:rFonts w:hint="eastAsia"/>
        </w:rPr>
        <w:t>，我们选取的编译和调试工具为</w:t>
      </w:r>
      <w:r>
        <w:rPr>
          <w:rFonts w:hint="eastAsia"/>
        </w:rPr>
        <w:t>Android Studio</w:t>
      </w:r>
      <w:r>
        <w:rPr>
          <w:rFonts w:hint="eastAsia"/>
        </w:rPr>
        <w:t>软件。</w:t>
      </w:r>
    </w:p>
    <w:p w:rsidR="00F96F91" w:rsidRPr="00F96F91" w:rsidRDefault="00F96F91" w:rsidP="00F96F91">
      <w:pPr>
        <w:ind w:firstLine="425"/>
      </w:pPr>
      <w:r>
        <w:rPr>
          <w:rFonts w:hint="eastAsia"/>
        </w:rPr>
        <w:t>与</w:t>
      </w:r>
      <w:r>
        <w:rPr>
          <w:rFonts w:hint="eastAsia"/>
        </w:rPr>
        <w:t>MongoDB</w:t>
      </w:r>
      <w:r>
        <w:rPr>
          <w:rFonts w:hint="eastAsia"/>
        </w:rPr>
        <w:t>的关系：本项目的需求中包括了网络数据同步的功能，这要求网络服务器端具有数据库支持。本项目使用</w:t>
      </w:r>
      <w:r>
        <w:rPr>
          <w:rFonts w:hint="eastAsia"/>
        </w:rPr>
        <w:t xml:space="preserve">MongoDB </w:t>
      </w:r>
      <w:r>
        <w:rPr>
          <w:rFonts w:hint="eastAsia"/>
        </w:rPr>
        <w:t>作为数据库。</w:t>
      </w:r>
    </w:p>
    <w:p w:rsidR="006E7CC9" w:rsidRDefault="006E7CC9">
      <w:pPr>
        <w:pStyle w:val="2"/>
      </w:pPr>
      <w:bookmarkStart w:id="16" w:name="_Toc277146793"/>
      <w:r>
        <w:rPr>
          <w:rFonts w:hint="eastAsia"/>
        </w:rPr>
        <w:t>定义</w:t>
      </w:r>
      <w:bookmarkEnd w:id="15"/>
      <w:bookmarkEnd w:id="16"/>
    </w:p>
    <w:p w:rsidR="00F96F91" w:rsidRDefault="00F96F91" w:rsidP="00F96F91">
      <w:r>
        <w:rPr>
          <w:b/>
        </w:rPr>
        <w:t>OCR</w:t>
      </w:r>
      <w:r>
        <w:rPr>
          <w:rFonts w:hint="eastAsia"/>
          <w:b/>
        </w:rPr>
        <w:t>：</w:t>
      </w:r>
      <w:r w:rsidRPr="004A70E2">
        <w:rPr>
          <w:rFonts w:hint="eastAsia"/>
        </w:rPr>
        <w:t xml:space="preserve">OCR </w:t>
      </w:r>
      <w:r w:rsidRPr="004A70E2">
        <w:rPr>
          <w:rFonts w:hint="eastAsia"/>
        </w:rPr>
        <w:t>（</w:t>
      </w:r>
      <w:r w:rsidRPr="004A70E2">
        <w:rPr>
          <w:rFonts w:hint="eastAsia"/>
        </w:rPr>
        <w:t>Optical Character Recognition</w:t>
      </w:r>
      <w:r w:rsidRPr="004A70E2">
        <w:rPr>
          <w:rFonts w:hint="eastAsia"/>
        </w:rPr>
        <w:t>，光学字符识别）是指电子设备（例如扫描仪或数码相机）检查纸上打印的字符，通过检测暗、亮的模式确定其形状，然后用字符识别方法将形状翻译成计算机文字的过程；即，针对印刷体字符，采用光学的方式将纸质文档中的文字转换成为黑白点阵的图像文件，并通过识别软件将图像中的文字转换成文本格式，供文字处理软件进一步编辑加工的技术。</w:t>
      </w:r>
    </w:p>
    <w:p w:rsidR="00F96F91" w:rsidRPr="00F96F91" w:rsidRDefault="00F96F91" w:rsidP="00F96F91"/>
    <w:p w:rsidR="00F96F91" w:rsidRDefault="00F96F91" w:rsidP="00F96F91">
      <w:pPr>
        <w:rPr>
          <w:b/>
        </w:rPr>
      </w:pPr>
      <w:r>
        <w:rPr>
          <w:rFonts w:hint="eastAsia"/>
          <w:b/>
        </w:rPr>
        <w:lastRenderedPageBreak/>
        <w:t>UML</w:t>
      </w:r>
      <w:r>
        <w:rPr>
          <w:rFonts w:hint="eastAsia"/>
          <w:b/>
        </w:rPr>
        <w:t>：</w:t>
      </w:r>
    </w:p>
    <w:p w:rsidR="00F96F91" w:rsidRDefault="00F96F91" w:rsidP="00F96F91">
      <w:r>
        <w:rPr>
          <w:rFonts w:hint="eastAsia"/>
        </w:rPr>
        <w:t>统一建模语言</w:t>
      </w:r>
      <w:r>
        <w:rPr>
          <w:rFonts w:hint="eastAsia"/>
        </w:rPr>
        <w:t xml:space="preserve"> (UML)</w:t>
      </w:r>
      <w:r>
        <w:rPr>
          <w:rFonts w:hint="eastAsia"/>
        </w:rPr>
        <w:t>是非专利的第三代建模和规约语言。</w:t>
      </w:r>
      <w:r>
        <w:rPr>
          <w:rFonts w:hint="eastAsia"/>
        </w:rPr>
        <w:t xml:space="preserve"> UML</w:t>
      </w:r>
      <w:r>
        <w:rPr>
          <w:rFonts w:hint="eastAsia"/>
        </w:rPr>
        <w:t>是在开发阶段，说明，可视化，构建和书写一个面向对象软件密集系统的制品的开放方法。</w:t>
      </w:r>
      <w:r>
        <w:rPr>
          <w:rFonts w:hint="eastAsia"/>
        </w:rPr>
        <w:t>UML</w:t>
      </w:r>
      <w:r>
        <w:rPr>
          <w:rFonts w:hint="eastAsia"/>
        </w:rPr>
        <w:t>展现了一系列最佳工程实践，这些最佳实践在对大规模，复杂系统进行建模方面</w:t>
      </w:r>
      <w:r>
        <w:rPr>
          <w:rFonts w:hint="eastAsia"/>
        </w:rPr>
        <w:t>,</w:t>
      </w:r>
      <w:r>
        <w:rPr>
          <w:rFonts w:hint="eastAsia"/>
        </w:rPr>
        <w:t>特别是在软件架构层次已经被验证有效。</w:t>
      </w:r>
    </w:p>
    <w:p w:rsidR="00F96F91" w:rsidRDefault="00F96F91" w:rsidP="00F96F91">
      <w:r>
        <w:rPr>
          <w:rFonts w:hint="eastAsia"/>
        </w:rPr>
        <w:t>UML</w:t>
      </w:r>
      <w:r>
        <w:rPr>
          <w:rFonts w:hint="eastAsia"/>
        </w:rPr>
        <w:t>可以贯穿软件开发周期中的每一个阶段。被</w:t>
      </w:r>
      <w:r>
        <w:rPr>
          <w:rFonts w:hint="eastAsia"/>
        </w:rPr>
        <w:t>OMG</w:t>
      </w:r>
      <w:r>
        <w:rPr>
          <w:rFonts w:hint="eastAsia"/>
        </w:rPr>
        <w:t>采纳作为业界的标准。</w:t>
      </w:r>
    </w:p>
    <w:p w:rsidR="00F96F91" w:rsidRPr="00F96F91" w:rsidRDefault="00F96F91" w:rsidP="00F96F91"/>
    <w:p w:rsidR="006E7CC9" w:rsidRDefault="006E7CC9">
      <w:pPr>
        <w:pStyle w:val="2"/>
      </w:pPr>
      <w:bookmarkStart w:id="17" w:name="_Toc506972948"/>
      <w:bookmarkStart w:id="18" w:name="_Toc277146794"/>
      <w:r>
        <w:rPr>
          <w:rFonts w:hint="eastAsia"/>
        </w:rPr>
        <w:t>参考资料</w:t>
      </w:r>
      <w:bookmarkEnd w:id="17"/>
      <w:bookmarkEnd w:id="18"/>
    </w:p>
    <w:p w:rsidR="00F96F91" w:rsidRDefault="00F96F91" w:rsidP="00F96F91">
      <w:bookmarkStart w:id="19" w:name="_Toc506972949"/>
      <w:bookmarkStart w:id="20" w:name="_Toc277146795"/>
      <w:r w:rsidRPr="00ED04D1">
        <w:rPr>
          <w:rFonts w:hint="eastAsia"/>
        </w:rPr>
        <w:t>[</w:t>
      </w:r>
      <w:r>
        <w:rPr>
          <w:rFonts w:hint="eastAsia"/>
        </w:rPr>
        <w:t>1</w:t>
      </w:r>
      <w:r w:rsidRPr="00ED04D1">
        <w:rPr>
          <w:rFonts w:hint="eastAsia"/>
        </w:rPr>
        <w:t>]</w:t>
      </w:r>
      <w:r>
        <w:t xml:space="preserve"> </w:t>
      </w:r>
      <w:r>
        <w:rPr>
          <w:rFonts w:hint="eastAsia"/>
        </w:rPr>
        <w:t>Android Developer</w:t>
      </w:r>
      <w:r>
        <w:t>’</w:t>
      </w:r>
      <w:r>
        <w:rPr>
          <w:rFonts w:hint="eastAsia"/>
        </w:rPr>
        <w:t>s Guide</w:t>
      </w:r>
    </w:p>
    <w:p w:rsidR="004C16D2" w:rsidRDefault="004C16D2" w:rsidP="00F96F91">
      <w:r>
        <w:rPr>
          <w:rFonts w:hint="eastAsia"/>
        </w:rPr>
        <w:t>[2]</w:t>
      </w:r>
      <w:r w:rsidRPr="004C16D2">
        <w:rPr>
          <w:rFonts w:hint="eastAsia"/>
        </w:rPr>
        <w:t>《</w:t>
      </w:r>
      <w:r>
        <w:rPr>
          <w:rFonts w:hint="eastAsia"/>
        </w:rPr>
        <w:t>大象</w:t>
      </w:r>
      <w:r>
        <w:rPr>
          <w:rFonts w:hint="eastAsia"/>
        </w:rPr>
        <w:t xml:space="preserve"> Thinking</w:t>
      </w:r>
      <w:r>
        <w:t xml:space="preserve"> in UML</w:t>
      </w:r>
      <w:r w:rsidRPr="004C16D2">
        <w:rPr>
          <w:rFonts w:hint="eastAsia"/>
        </w:rPr>
        <w:t>》</w:t>
      </w:r>
      <w:r>
        <w:rPr>
          <w:rFonts w:hint="eastAsia"/>
        </w:rPr>
        <w:t>谭云杰</w:t>
      </w:r>
      <w:r>
        <w:rPr>
          <w:rFonts w:hint="eastAsia"/>
        </w:rPr>
        <w:t>.</w:t>
      </w:r>
      <w:r>
        <w:rPr>
          <w:rFonts w:hint="eastAsia"/>
        </w:rPr>
        <w:t>中国水利水电出版社，</w:t>
      </w:r>
      <w:r>
        <w:rPr>
          <w:rFonts w:hint="eastAsia"/>
        </w:rPr>
        <w:t>2012.</w:t>
      </w:r>
    </w:p>
    <w:p w:rsidR="004C16D2" w:rsidRDefault="004C16D2" w:rsidP="00F96F91"/>
    <w:p w:rsidR="006E7CC9" w:rsidRDefault="006E7CC9">
      <w:pPr>
        <w:pStyle w:val="1"/>
      </w:pPr>
      <w:r>
        <w:rPr>
          <w:rFonts w:hint="eastAsia"/>
        </w:rPr>
        <w:t>任务概述</w:t>
      </w:r>
      <w:bookmarkEnd w:id="19"/>
      <w:bookmarkEnd w:id="20"/>
    </w:p>
    <w:p w:rsidR="004C16D2" w:rsidRDefault="004C16D2" w:rsidP="004C16D2">
      <w:pPr>
        <w:pStyle w:val="2"/>
      </w:pPr>
      <w:bookmarkStart w:id="21" w:name="_Toc447909475"/>
      <w:r>
        <w:rPr>
          <w:rFonts w:hint="eastAsia"/>
        </w:rPr>
        <w:t>目标</w:t>
      </w:r>
      <w:bookmarkEnd w:id="21"/>
    </w:p>
    <w:p w:rsidR="004C16D2" w:rsidRDefault="004C16D2" w:rsidP="004C16D2">
      <w:pPr>
        <w:ind w:firstLine="420"/>
      </w:pPr>
      <w:r>
        <w:t>本项目的目的为辅助人们对文字信息和图像信息进行快速记录</w:t>
      </w:r>
      <w:r>
        <w:rPr>
          <w:rFonts w:hint="eastAsia"/>
        </w:rPr>
        <w:t>。因此需要结合现有的笔记本记录的基础增删改的功能，以及目前的图像中文字识别以及语音识别的技术。将这些技术结合起来，创造一个便于人们记录生活、记录信息的移动端应用软件。</w:t>
      </w:r>
    </w:p>
    <w:p w:rsidR="004C16D2" w:rsidRPr="00AA7267" w:rsidRDefault="004C16D2" w:rsidP="004C16D2">
      <w:pPr>
        <w:ind w:firstLine="420"/>
      </w:pPr>
      <w:r>
        <w:t>应用目标为在校学生以及企业工作人员</w:t>
      </w:r>
      <w:r>
        <w:rPr>
          <w:rFonts w:hint="eastAsia"/>
        </w:rPr>
        <w:t>，</w:t>
      </w:r>
      <w:r>
        <w:t>便于使用者快速记录音频或图像中的信息</w:t>
      </w:r>
      <w:r>
        <w:rPr>
          <w:rFonts w:hint="eastAsia"/>
        </w:rPr>
        <w:t>，</w:t>
      </w:r>
      <w:r>
        <w:t>节省时间成本</w:t>
      </w:r>
      <w:r>
        <w:rPr>
          <w:rFonts w:hint="eastAsia"/>
        </w:rPr>
        <w:t>，</w:t>
      </w:r>
      <w:r>
        <w:t>初步解决移动端输入较慢的问题</w:t>
      </w:r>
      <w:r>
        <w:rPr>
          <w:rFonts w:hint="eastAsia"/>
        </w:rPr>
        <w:t>。本应用依赖开源</w:t>
      </w:r>
      <w:r>
        <w:rPr>
          <w:rFonts w:hint="eastAsia"/>
        </w:rPr>
        <w:t>OCR</w:t>
      </w:r>
      <w:r>
        <w:rPr>
          <w:rFonts w:hint="eastAsia"/>
        </w:rPr>
        <w:t>包的可用性以及服务器的稳定性。</w:t>
      </w:r>
    </w:p>
    <w:p w:rsidR="00991AE5" w:rsidRDefault="00991AE5" w:rsidP="00991AE5">
      <w:pPr>
        <w:pStyle w:val="2"/>
      </w:pPr>
      <w:bookmarkStart w:id="22" w:name="_Toc447909511"/>
      <w:bookmarkStart w:id="23" w:name="_Toc506972952"/>
      <w:bookmarkStart w:id="24" w:name="_Toc277146802"/>
      <w:r>
        <w:rPr>
          <w:rFonts w:hint="eastAsia"/>
        </w:rPr>
        <w:t>运行需求</w:t>
      </w:r>
      <w:bookmarkEnd w:id="22"/>
    </w:p>
    <w:p w:rsidR="00991AE5" w:rsidRPr="00991AE5" w:rsidRDefault="00991AE5" w:rsidP="00991AE5">
      <w:pPr>
        <w:pStyle w:val="2"/>
        <w:numPr>
          <w:ilvl w:val="0"/>
          <w:numId w:val="0"/>
        </w:numPr>
        <w:rPr>
          <w:rFonts w:ascii="Times New Roman" w:eastAsia="宋体" w:hAnsi="Times New Roman"/>
        </w:rPr>
      </w:pPr>
      <w:r w:rsidRPr="00991AE5">
        <w:rPr>
          <w:rFonts w:ascii="Times New Roman" w:eastAsia="宋体" w:hAnsi="Times New Roman" w:hint="eastAsia"/>
        </w:rPr>
        <w:t>2.</w:t>
      </w:r>
      <w:r w:rsidRPr="00991AE5">
        <w:rPr>
          <w:rFonts w:ascii="Times New Roman" w:eastAsia="宋体" w:hAnsi="Times New Roman"/>
        </w:rPr>
        <w:t>2.1</w:t>
      </w:r>
      <w:r>
        <w:rPr>
          <w:rFonts w:ascii="Times New Roman" w:eastAsia="宋体" w:hAnsi="Times New Roman" w:hint="eastAsia"/>
        </w:rPr>
        <w:t>设备要求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599"/>
        <w:gridCol w:w="2661"/>
      </w:tblGrid>
      <w:tr w:rsidR="00991AE5" w:rsidRPr="003C4F3F" w:rsidTr="006A3423">
        <w:tc>
          <w:tcPr>
            <w:tcW w:w="3179" w:type="dxa"/>
          </w:tcPr>
          <w:p w:rsidR="00991AE5" w:rsidRPr="00FE7BCD" w:rsidRDefault="00991AE5" w:rsidP="006A3423">
            <w:pPr>
              <w:pStyle w:val="ac"/>
            </w:pPr>
          </w:p>
        </w:tc>
        <w:tc>
          <w:tcPr>
            <w:tcW w:w="2675" w:type="dxa"/>
          </w:tcPr>
          <w:p w:rsidR="00991AE5" w:rsidRPr="00FE7BCD" w:rsidRDefault="00991AE5" w:rsidP="006A3423">
            <w:pPr>
              <w:pStyle w:val="ac"/>
            </w:pPr>
            <w:r>
              <w:rPr>
                <w:rFonts w:hint="eastAsia"/>
              </w:rPr>
              <w:t>移动</w:t>
            </w:r>
            <w:r w:rsidRPr="00FE7BCD">
              <w:rPr>
                <w:rFonts w:hint="eastAsia"/>
              </w:rPr>
              <w:t>端</w:t>
            </w:r>
          </w:p>
        </w:tc>
        <w:tc>
          <w:tcPr>
            <w:tcW w:w="2675" w:type="dxa"/>
          </w:tcPr>
          <w:p w:rsidR="00991AE5" w:rsidRPr="00FE7BCD" w:rsidRDefault="00991AE5" w:rsidP="006A3423">
            <w:pPr>
              <w:pStyle w:val="ac"/>
            </w:pPr>
            <w:r>
              <w:rPr>
                <w:rFonts w:hint="eastAsia"/>
              </w:rPr>
              <w:t>服务器端</w:t>
            </w:r>
          </w:p>
        </w:tc>
      </w:tr>
      <w:tr w:rsidR="00991AE5" w:rsidRPr="003C4F3F" w:rsidTr="006A3423">
        <w:tc>
          <w:tcPr>
            <w:tcW w:w="3179" w:type="dxa"/>
          </w:tcPr>
          <w:p w:rsidR="00991AE5" w:rsidRPr="00FE7BCD" w:rsidRDefault="00991AE5" w:rsidP="006A3423">
            <w:pPr>
              <w:pStyle w:val="ac"/>
            </w:pPr>
            <w:r>
              <w:rPr>
                <w:rFonts w:hint="eastAsia"/>
              </w:rPr>
              <w:t>系统</w:t>
            </w:r>
          </w:p>
        </w:tc>
        <w:tc>
          <w:tcPr>
            <w:tcW w:w="2675" w:type="dxa"/>
          </w:tcPr>
          <w:p w:rsidR="00991AE5" w:rsidRPr="00FE7BCD" w:rsidRDefault="00991AE5" w:rsidP="006A3423">
            <w:pPr>
              <w:pStyle w:val="ac"/>
            </w:pPr>
            <w:r>
              <w:rPr>
                <w:rFonts w:hint="eastAsia"/>
              </w:rPr>
              <w:t>Android</w:t>
            </w:r>
            <w:r>
              <w:t>4.0及以上</w:t>
            </w:r>
          </w:p>
        </w:tc>
        <w:tc>
          <w:tcPr>
            <w:tcW w:w="2675" w:type="dxa"/>
          </w:tcPr>
          <w:p w:rsidR="00991AE5" w:rsidRPr="00FE7BCD" w:rsidRDefault="00991AE5" w:rsidP="006A3423">
            <w:pPr>
              <w:pStyle w:val="ac"/>
            </w:pPr>
            <w:r>
              <w:t>Win10</w:t>
            </w:r>
            <w:r>
              <w:rPr>
                <w:rFonts w:hint="eastAsia"/>
              </w:rPr>
              <w:t>/</w:t>
            </w:r>
            <w:r>
              <w:t>Winserver/Linux</w:t>
            </w:r>
          </w:p>
        </w:tc>
      </w:tr>
      <w:tr w:rsidR="00991AE5" w:rsidRPr="003C4F3F" w:rsidTr="006A3423">
        <w:tc>
          <w:tcPr>
            <w:tcW w:w="3179" w:type="dxa"/>
          </w:tcPr>
          <w:p w:rsidR="00991AE5" w:rsidRDefault="00991AE5" w:rsidP="006A3423">
            <w:pPr>
              <w:pStyle w:val="ac"/>
            </w:pPr>
            <w:r>
              <w:rPr>
                <w:rFonts w:hint="eastAsia"/>
              </w:rPr>
              <w:t>CPU</w:t>
            </w:r>
          </w:p>
        </w:tc>
        <w:tc>
          <w:tcPr>
            <w:tcW w:w="2675" w:type="dxa"/>
          </w:tcPr>
          <w:p w:rsidR="00991AE5" w:rsidRDefault="00991AE5" w:rsidP="006A3423">
            <w:pPr>
              <w:pStyle w:val="ac"/>
            </w:pPr>
            <w:r>
              <w:rPr>
                <w:rFonts w:hint="eastAsia"/>
              </w:rPr>
              <w:t>ARM</w:t>
            </w:r>
          </w:p>
        </w:tc>
        <w:tc>
          <w:tcPr>
            <w:tcW w:w="2675" w:type="dxa"/>
          </w:tcPr>
          <w:p w:rsidR="00991AE5" w:rsidRDefault="00991AE5" w:rsidP="006A3423">
            <w:pPr>
              <w:pStyle w:val="ac"/>
            </w:pPr>
            <w:r>
              <w:t>Intel i5</w:t>
            </w:r>
          </w:p>
        </w:tc>
      </w:tr>
      <w:tr w:rsidR="00991AE5" w:rsidRPr="003C4F3F" w:rsidTr="006A3423">
        <w:tc>
          <w:tcPr>
            <w:tcW w:w="3179" w:type="dxa"/>
          </w:tcPr>
          <w:p w:rsidR="00991AE5" w:rsidRPr="00FE7BCD" w:rsidRDefault="00991AE5" w:rsidP="006A3423">
            <w:pPr>
              <w:pStyle w:val="ac"/>
            </w:pPr>
            <w:r w:rsidRPr="00FE7BCD">
              <w:rPr>
                <w:rFonts w:hint="eastAsia"/>
              </w:rPr>
              <w:t>内存</w:t>
            </w:r>
          </w:p>
        </w:tc>
        <w:tc>
          <w:tcPr>
            <w:tcW w:w="2675" w:type="dxa"/>
          </w:tcPr>
          <w:p w:rsidR="00991AE5" w:rsidRPr="00FE7BCD" w:rsidRDefault="00991AE5" w:rsidP="006A3423">
            <w:pPr>
              <w:pStyle w:val="ac"/>
            </w:pPr>
            <w:r>
              <w:t>512MB及以上</w:t>
            </w:r>
          </w:p>
        </w:tc>
        <w:tc>
          <w:tcPr>
            <w:tcW w:w="2675" w:type="dxa"/>
          </w:tcPr>
          <w:p w:rsidR="00991AE5" w:rsidRPr="00FE7BCD" w:rsidRDefault="00991AE5" w:rsidP="006A3423">
            <w:pPr>
              <w:pStyle w:val="ac"/>
            </w:pPr>
            <w:r>
              <w:t>4</w:t>
            </w:r>
            <w:r>
              <w:rPr>
                <w:rFonts w:hint="eastAsia"/>
              </w:rPr>
              <w:t>G</w:t>
            </w:r>
            <w:r>
              <w:t>B</w:t>
            </w:r>
          </w:p>
        </w:tc>
      </w:tr>
      <w:tr w:rsidR="00991AE5" w:rsidRPr="003C4F3F" w:rsidTr="006A3423">
        <w:tc>
          <w:tcPr>
            <w:tcW w:w="3179" w:type="dxa"/>
          </w:tcPr>
          <w:p w:rsidR="00991AE5" w:rsidRPr="00FE7BCD" w:rsidRDefault="00991AE5" w:rsidP="006A3423">
            <w:pPr>
              <w:pStyle w:val="ac"/>
            </w:pPr>
            <w:r w:rsidRPr="00FE7BCD">
              <w:rPr>
                <w:rFonts w:hint="eastAsia"/>
              </w:rPr>
              <w:t>硬盘</w:t>
            </w:r>
          </w:p>
        </w:tc>
        <w:tc>
          <w:tcPr>
            <w:tcW w:w="2675" w:type="dxa"/>
          </w:tcPr>
          <w:p w:rsidR="00991AE5" w:rsidRPr="00FE7BCD" w:rsidRDefault="00991AE5" w:rsidP="006A3423">
            <w:pPr>
              <w:pStyle w:val="ac"/>
            </w:pPr>
            <w:r>
              <w:t>1G及以上</w:t>
            </w:r>
          </w:p>
        </w:tc>
        <w:tc>
          <w:tcPr>
            <w:tcW w:w="2675" w:type="dxa"/>
          </w:tcPr>
          <w:p w:rsidR="00991AE5" w:rsidRPr="00FE7BCD" w:rsidRDefault="00991AE5" w:rsidP="006A3423">
            <w:pPr>
              <w:pStyle w:val="ac"/>
            </w:pPr>
            <w:r>
              <w:t>100G及以上</w:t>
            </w:r>
          </w:p>
        </w:tc>
      </w:tr>
      <w:tr w:rsidR="00991AE5" w:rsidRPr="003C4F3F" w:rsidTr="006A3423">
        <w:tc>
          <w:tcPr>
            <w:tcW w:w="3179" w:type="dxa"/>
          </w:tcPr>
          <w:p w:rsidR="00991AE5" w:rsidRPr="00FE7BCD" w:rsidRDefault="00991AE5" w:rsidP="006A3423">
            <w:pPr>
              <w:pStyle w:val="ac"/>
            </w:pPr>
            <w:r>
              <w:rPr>
                <w:rFonts w:hint="eastAsia"/>
              </w:rPr>
              <w:t>网络状况</w:t>
            </w:r>
          </w:p>
        </w:tc>
        <w:tc>
          <w:tcPr>
            <w:tcW w:w="2675" w:type="dxa"/>
          </w:tcPr>
          <w:p w:rsidR="00991AE5" w:rsidRPr="00FE7BCD" w:rsidRDefault="00991AE5" w:rsidP="006A3423">
            <w:pPr>
              <w:pStyle w:val="ac"/>
            </w:pPr>
            <w:r>
              <w:rPr>
                <w:rFonts w:hint="eastAsia"/>
              </w:rPr>
              <w:t>联机</w:t>
            </w:r>
          </w:p>
        </w:tc>
        <w:tc>
          <w:tcPr>
            <w:tcW w:w="2675" w:type="dxa"/>
          </w:tcPr>
          <w:p w:rsidR="00991AE5" w:rsidRPr="00FE7BCD" w:rsidRDefault="00991AE5" w:rsidP="006A3423">
            <w:pPr>
              <w:pStyle w:val="ac"/>
            </w:pPr>
            <w:r>
              <w:rPr>
                <w:rFonts w:hint="eastAsia"/>
              </w:rPr>
              <w:t>联机</w:t>
            </w:r>
          </w:p>
        </w:tc>
      </w:tr>
      <w:tr w:rsidR="00991AE5" w:rsidRPr="003C4F3F" w:rsidTr="006A3423">
        <w:tc>
          <w:tcPr>
            <w:tcW w:w="3179" w:type="dxa"/>
          </w:tcPr>
          <w:p w:rsidR="00991AE5" w:rsidRPr="00FE7BCD" w:rsidRDefault="00991AE5" w:rsidP="006A3423">
            <w:pPr>
              <w:pStyle w:val="ac"/>
            </w:pPr>
            <w:r w:rsidRPr="00FE7BCD">
              <w:rPr>
                <w:rFonts w:hint="eastAsia"/>
              </w:rPr>
              <w:t xml:space="preserve">输入设备 </w:t>
            </w:r>
          </w:p>
        </w:tc>
        <w:tc>
          <w:tcPr>
            <w:tcW w:w="2675" w:type="dxa"/>
          </w:tcPr>
          <w:p w:rsidR="00991AE5" w:rsidRPr="00FE7BCD" w:rsidRDefault="00991AE5" w:rsidP="006A3423">
            <w:pPr>
              <w:pStyle w:val="ac"/>
            </w:pPr>
            <w:r>
              <w:rPr>
                <w:rFonts w:hint="eastAsia"/>
              </w:rPr>
              <w:t>手机、麦克风</w:t>
            </w:r>
          </w:p>
        </w:tc>
        <w:tc>
          <w:tcPr>
            <w:tcW w:w="2675" w:type="dxa"/>
          </w:tcPr>
          <w:p w:rsidR="00991AE5" w:rsidRPr="00FE7BCD" w:rsidRDefault="00991AE5" w:rsidP="006A3423">
            <w:pPr>
              <w:pStyle w:val="ac"/>
            </w:pPr>
            <w:r w:rsidRPr="00FE7BCD">
              <w:rPr>
                <w:rFonts w:hint="eastAsia"/>
              </w:rPr>
              <w:t>鼠标，键盘</w:t>
            </w:r>
          </w:p>
        </w:tc>
      </w:tr>
      <w:tr w:rsidR="00991AE5" w:rsidRPr="003C4F3F" w:rsidTr="006A3423">
        <w:tc>
          <w:tcPr>
            <w:tcW w:w="3179" w:type="dxa"/>
          </w:tcPr>
          <w:p w:rsidR="00991AE5" w:rsidRPr="00FE7BCD" w:rsidRDefault="00991AE5" w:rsidP="006A3423">
            <w:pPr>
              <w:pStyle w:val="ac"/>
            </w:pPr>
            <w:r w:rsidRPr="00FE7BCD">
              <w:rPr>
                <w:rFonts w:hint="eastAsia"/>
              </w:rPr>
              <w:t>输出设备</w:t>
            </w:r>
          </w:p>
        </w:tc>
        <w:tc>
          <w:tcPr>
            <w:tcW w:w="2675" w:type="dxa"/>
          </w:tcPr>
          <w:p w:rsidR="00991AE5" w:rsidRPr="00FE7BCD" w:rsidRDefault="00991AE5" w:rsidP="006A3423">
            <w:pPr>
              <w:pStyle w:val="ac"/>
            </w:pPr>
            <w:r w:rsidRPr="00FE7BCD">
              <w:rPr>
                <w:rFonts w:hint="eastAsia"/>
              </w:rPr>
              <w:t>显示屏</w:t>
            </w:r>
          </w:p>
        </w:tc>
        <w:tc>
          <w:tcPr>
            <w:tcW w:w="2675" w:type="dxa"/>
          </w:tcPr>
          <w:p w:rsidR="00991AE5" w:rsidRPr="00FE7BCD" w:rsidRDefault="00991AE5" w:rsidP="006A3423">
            <w:pPr>
              <w:pStyle w:val="ac"/>
            </w:pPr>
            <w:r w:rsidRPr="00FE7BCD">
              <w:rPr>
                <w:rFonts w:hint="eastAsia"/>
              </w:rPr>
              <w:t>显示屏</w:t>
            </w:r>
          </w:p>
        </w:tc>
      </w:tr>
    </w:tbl>
    <w:p w:rsidR="00991AE5" w:rsidRDefault="00991AE5" w:rsidP="00991AE5">
      <w:pPr>
        <w:pStyle w:val="ac"/>
      </w:pPr>
    </w:p>
    <w:p w:rsidR="00991AE5" w:rsidRDefault="00991AE5" w:rsidP="00991AE5">
      <w:pPr>
        <w:pStyle w:val="2"/>
        <w:numPr>
          <w:ilvl w:val="0"/>
          <w:numId w:val="0"/>
        </w:numPr>
        <w:rPr>
          <w:rFonts w:ascii="Times New Roman" w:eastAsia="宋体" w:hAnsi="Times New Roman"/>
        </w:rPr>
      </w:pPr>
      <w:bookmarkStart w:id="25" w:name="_Toc447909513"/>
      <w:r>
        <w:rPr>
          <w:rFonts w:ascii="Times New Roman" w:eastAsia="宋体" w:hAnsi="Times New Roman" w:hint="eastAsia"/>
        </w:rPr>
        <w:lastRenderedPageBreak/>
        <w:t>2.</w:t>
      </w:r>
      <w:r>
        <w:rPr>
          <w:rFonts w:ascii="Times New Roman" w:eastAsia="宋体" w:hAnsi="Times New Roman"/>
        </w:rPr>
        <w:t>2.2</w:t>
      </w:r>
      <w:r w:rsidRPr="00991AE5">
        <w:rPr>
          <w:rFonts w:ascii="Times New Roman" w:eastAsia="宋体" w:hAnsi="Times New Roman" w:hint="eastAsia"/>
        </w:rPr>
        <w:t>网络环境</w:t>
      </w:r>
      <w:bookmarkEnd w:id="25"/>
    </w:p>
    <w:p w:rsidR="00991AE5" w:rsidRPr="00991AE5" w:rsidRDefault="00991AE5" w:rsidP="00991AE5">
      <w:pPr>
        <w:ind w:firstLineChars="200" w:firstLine="420"/>
      </w:pPr>
      <w:r>
        <w:rPr>
          <w:rFonts w:hint="eastAsia"/>
        </w:rPr>
        <w:t>我们的网络拓扑如下图所示，其中主要有两</w:t>
      </w:r>
      <w:r w:rsidRPr="00991AE5">
        <w:rPr>
          <w:rFonts w:hint="eastAsia"/>
        </w:rPr>
        <w:t>种实体：</w:t>
      </w:r>
      <w:r w:rsidR="004B0268" w:rsidRPr="004B0268">
        <w:rPr>
          <w:rFonts w:ascii="Cambria" w:hAnsi="Cambria"/>
          <w:color w:val="000000"/>
        </w:rPr>
        <w:t>Ultimate Note</w:t>
      </w:r>
      <w:r w:rsidRPr="00991AE5">
        <w:rPr>
          <w:rFonts w:hint="eastAsia"/>
        </w:rPr>
        <w:t>服务器</w:t>
      </w:r>
      <w:r>
        <w:rPr>
          <w:rFonts w:hint="eastAsia"/>
        </w:rPr>
        <w:t>和</w:t>
      </w:r>
      <w:r w:rsidRPr="00991AE5">
        <w:rPr>
          <w:rFonts w:hint="eastAsia"/>
        </w:rPr>
        <w:t>用户客户端。</w:t>
      </w:r>
      <w:r>
        <w:rPr>
          <w:rFonts w:hint="eastAsia"/>
        </w:rPr>
        <w:t>考虑到本项目中数据一对多关系较多，故服务器数据库选择使用非关系型数据库</w:t>
      </w:r>
      <w:r>
        <w:rPr>
          <w:rFonts w:hint="eastAsia"/>
        </w:rPr>
        <w:t>MongoDB</w:t>
      </w:r>
      <w:r>
        <w:rPr>
          <w:rFonts w:hint="eastAsia"/>
        </w:rPr>
        <w:t>。</w:t>
      </w:r>
      <w:r>
        <w:rPr>
          <w:rFonts w:hint="eastAsia"/>
        </w:rPr>
        <w:t xml:space="preserve"> 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应用提供可扩展的高性能数据存储解决方案。它的特点是高性能、易部署、易使用，存储数据非常方便。</w:t>
      </w:r>
    </w:p>
    <w:p w:rsidR="00991AE5" w:rsidRDefault="00991AE5" w:rsidP="00991AE5">
      <w:r>
        <w:object w:dxaOrig="8385" w:dyaOrig="6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43.5pt" o:ole="">
            <v:imagedata r:id="rId9" o:title=""/>
          </v:shape>
          <o:OLEObject Type="Embed" ProgID="Visio.Drawing.15" ShapeID="_x0000_i1025" DrawAspect="Content" ObjectID="_1523382513" r:id="rId10"/>
        </w:object>
      </w:r>
    </w:p>
    <w:p w:rsidR="00991AE5" w:rsidRDefault="00991AE5" w:rsidP="00991AE5">
      <w:r>
        <w:tab/>
      </w:r>
      <w:r>
        <w:tab/>
      </w:r>
      <w:r>
        <w:tab/>
      </w:r>
      <w:r>
        <w:tab/>
      </w:r>
      <w:r>
        <w:tab/>
      </w:r>
      <w:r>
        <w:tab/>
      </w:r>
      <w:r>
        <w:tab/>
      </w:r>
      <w:r>
        <w:tab/>
      </w:r>
      <w:r>
        <w:t>图</w:t>
      </w:r>
      <w:r w:rsidR="00C9664F">
        <w:rPr>
          <w:rFonts w:hint="eastAsia"/>
        </w:rPr>
        <w:t xml:space="preserve">1 </w:t>
      </w:r>
      <w:r>
        <w:t>.</w:t>
      </w:r>
      <w:r>
        <w:t>网络环境图</w:t>
      </w:r>
    </w:p>
    <w:p w:rsidR="00991AE5" w:rsidRPr="00991AE5" w:rsidRDefault="00991AE5" w:rsidP="00991AE5">
      <w:pPr>
        <w:pStyle w:val="2"/>
        <w:numPr>
          <w:ilvl w:val="0"/>
          <w:numId w:val="0"/>
        </w:numPr>
        <w:rPr>
          <w:rFonts w:ascii="Times New Roman" w:eastAsia="宋体" w:hAnsi="Times New Roman"/>
        </w:rPr>
      </w:pPr>
      <w:bookmarkStart w:id="26" w:name="_Toc447909515"/>
      <w:r>
        <w:rPr>
          <w:rFonts w:ascii="Times New Roman" w:eastAsia="宋体" w:hAnsi="Times New Roman" w:hint="eastAsia"/>
        </w:rPr>
        <w:t>2.</w:t>
      </w:r>
      <w:r>
        <w:rPr>
          <w:rFonts w:ascii="Times New Roman" w:eastAsia="宋体" w:hAnsi="Times New Roman"/>
        </w:rPr>
        <w:t>2.3</w:t>
      </w:r>
      <w:r w:rsidRPr="00991AE5">
        <w:rPr>
          <w:rFonts w:ascii="Times New Roman" w:eastAsia="宋体" w:hAnsi="Times New Roman" w:hint="eastAsia"/>
        </w:rPr>
        <w:t>支持软件</w:t>
      </w:r>
      <w:bookmarkEnd w:id="26"/>
    </w:p>
    <w:p w:rsidR="00991AE5" w:rsidRDefault="00991AE5" w:rsidP="00991AE5">
      <w:pPr>
        <w:pStyle w:val="ac"/>
      </w:pPr>
      <w:r>
        <w:tab/>
        <w:t>操作系统：Window 10 企业版</w:t>
      </w:r>
    </w:p>
    <w:p w:rsidR="00991AE5" w:rsidRDefault="00991AE5" w:rsidP="00991AE5">
      <w:pPr>
        <w:pStyle w:val="ac"/>
      </w:pPr>
      <w:r>
        <w:tab/>
      </w:r>
      <w:r>
        <w:tab/>
      </w:r>
      <w:r>
        <w:tab/>
        <w:t xml:space="preserve">  Android 4.4</w:t>
      </w:r>
    </w:p>
    <w:p w:rsidR="00991AE5" w:rsidRDefault="00991AE5" w:rsidP="00991AE5">
      <w:pPr>
        <w:pStyle w:val="ac"/>
      </w:pPr>
      <w:r>
        <w:tab/>
        <w:t>编译软件：Android Studio</w:t>
      </w:r>
    </w:p>
    <w:p w:rsidR="00991AE5" w:rsidRDefault="00991AE5" w:rsidP="00991AE5">
      <w:pPr>
        <w:pStyle w:val="ac"/>
      </w:pPr>
      <w:r>
        <w:tab/>
        <w:t>使用软件：Microsoft Office 2013</w:t>
      </w:r>
    </w:p>
    <w:p w:rsidR="00991AE5" w:rsidRDefault="00991AE5" w:rsidP="00991AE5">
      <w:pPr>
        <w:pStyle w:val="ac"/>
      </w:pPr>
      <w:r>
        <w:tab/>
      </w:r>
      <w:r>
        <w:tab/>
      </w:r>
      <w:r>
        <w:tab/>
        <w:t xml:space="preserve">  Microsoft Visio Professional 2013</w:t>
      </w:r>
    </w:p>
    <w:p w:rsidR="00991AE5" w:rsidRDefault="00991AE5" w:rsidP="00991AE5">
      <w:pPr>
        <w:pStyle w:val="ac"/>
      </w:pPr>
      <w:r>
        <w:tab/>
        <w:t>数据库：</w:t>
      </w:r>
      <w:r>
        <w:rPr>
          <w:rFonts w:hint="eastAsia"/>
        </w:rPr>
        <w:t xml:space="preserve">  </w:t>
      </w:r>
      <w:r>
        <w:t>MongoDB</w:t>
      </w:r>
    </w:p>
    <w:p w:rsidR="00991AE5" w:rsidRDefault="00991AE5" w:rsidP="00991AE5">
      <w:pPr>
        <w:pStyle w:val="2"/>
        <w:numPr>
          <w:ilvl w:val="0"/>
          <w:numId w:val="0"/>
        </w:numPr>
        <w:rPr>
          <w:rFonts w:ascii="Times New Roman" w:eastAsia="宋体" w:hAnsi="Times New Roman"/>
        </w:rPr>
      </w:pPr>
      <w:r>
        <w:rPr>
          <w:rFonts w:ascii="Times New Roman" w:eastAsia="宋体" w:hAnsi="Times New Roman" w:hint="eastAsia"/>
        </w:rPr>
        <w:lastRenderedPageBreak/>
        <w:t>2.</w:t>
      </w:r>
      <w:r>
        <w:rPr>
          <w:rFonts w:ascii="Times New Roman" w:eastAsia="宋体" w:hAnsi="Times New Roman"/>
        </w:rPr>
        <w:t>2.4</w:t>
      </w:r>
      <w:r>
        <w:rPr>
          <w:rFonts w:ascii="Times New Roman" w:eastAsia="宋体" w:hAnsi="Times New Roman" w:hint="eastAsia"/>
        </w:rPr>
        <w:t xml:space="preserve"> </w:t>
      </w:r>
      <w:r>
        <w:rPr>
          <w:rFonts w:ascii="Times New Roman" w:eastAsia="宋体" w:hAnsi="Times New Roman" w:hint="eastAsia"/>
        </w:rPr>
        <w:t>控制</w:t>
      </w:r>
    </w:p>
    <w:p w:rsidR="00991AE5" w:rsidRDefault="00991AE5" w:rsidP="00C9664F">
      <w:pPr>
        <w:ind w:firstLineChars="200" w:firstLine="420"/>
      </w:pPr>
      <w:r>
        <w:rPr>
          <w:rFonts w:hint="eastAsia"/>
        </w:rPr>
        <w:t>在客户端，用户需要了解对软件的基本控制。需要用户通过触摸屏直接操作，通过麦克风录入声音。在服务器端，通过</w:t>
      </w:r>
      <w:r>
        <w:rPr>
          <w:rFonts w:hint="eastAsia"/>
        </w:rPr>
        <w:t>MongoDB</w:t>
      </w:r>
      <w:r>
        <w:rPr>
          <w:rFonts w:hint="eastAsia"/>
        </w:rPr>
        <w:t>命令行，管理员可直接操纵数据库。</w:t>
      </w:r>
      <w:r w:rsidR="00C9664F">
        <w:rPr>
          <w:rFonts w:hint="eastAsia"/>
        </w:rPr>
        <w:t>本系统共有两种</w:t>
      </w:r>
      <w:r w:rsidR="00C9664F" w:rsidRPr="00C9664F">
        <w:rPr>
          <w:rFonts w:hint="eastAsia"/>
        </w:rPr>
        <w:t>网络实体——</w:t>
      </w:r>
      <w:r w:rsidR="004B0268" w:rsidRPr="004B0268">
        <w:rPr>
          <w:rFonts w:ascii="Cambria" w:hAnsi="Cambria"/>
          <w:color w:val="000000"/>
        </w:rPr>
        <w:t>Ultimate Note</w:t>
      </w:r>
      <w:r w:rsidR="00C9664F">
        <w:rPr>
          <w:rFonts w:hint="eastAsia"/>
        </w:rPr>
        <w:t>服务器</w:t>
      </w:r>
      <w:r w:rsidR="00C9664F" w:rsidRPr="00C9664F">
        <w:rPr>
          <w:rFonts w:hint="eastAsia"/>
        </w:rPr>
        <w:t>、</w:t>
      </w:r>
      <w:r w:rsidR="00C9664F">
        <w:rPr>
          <w:rFonts w:hint="eastAsia"/>
        </w:rPr>
        <w:t>Andriod</w:t>
      </w:r>
      <w:r w:rsidR="00C9664F" w:rsidRPr="00C9664F">
        <w:rPr>
          <w:rFonts w:hint="eastAsia"/>
        </w:rPr>
        <w:t>用户客户端，在他们之间必须定义控制信号（网络服务原语）。</w:t>
      </w:r>
      <w:r w:rsidR="00C9664F">
        <w:rPr>
          <w:rFonts w:hint="eastAsia"/>
        </w:rPr>
        <w:t>两种种网络实体间的控制信号下图所示。</w:t>
      </w:r>
      <w:r w:rsidR="00C9664F">
        <w:t xml:space="preserve"> </w:t>
      </w:r>
    </w:p>
    <w:p w:rsidR="00C9664F" w:rsidRDefault="00A856F0" w:rsidP="00991AE5">
      <w:pPr>
        <w:ind w:firstLineChars="200" w:firstLine="420"/>
        <w:rPr>
          <w:noProof/>
        </w:rPr>
      </w:pPr>
      <w:r w:rsidRPr="00455BD1">
        <w:rPr>
          <w:noProof/>
        </w:rPr>
        <w:drawing>
          <wp:inline distT="0" distB="0" distL="0" distR="0">
            <wp:extent cx="5086350" cy="406717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4067175"/>
                    </a:xfrm>
                    <a:prstGeom prst="rect">
                      <a:avLst/>
                    </a:prstGeom>
                    <a:noFill/>
                    <a:ln>
                      <a:noFill/>
                    </a:ln>
                  </pic:spPr>
                </pic:pic>
              </a:graphicData>
            </a:graphic>
          </wp:inline>
        </w:drawing>
      </w:r>
    </w:p>
    <w:p w:rsidR="00C9664F" w:rsidRDefault="00C9664F" w:rsidP="00C9664F">
      <w:pPr>
        <w:ind w:firstLineChars="200" w:firstLine="420"/>
        <w:jc w:val="center"/>
        <w:rPr>
          <w:noProof/>
        </w:rPr>
      </w:pPr>
      <w:r>
        <w:rPr>
          <w:rFonts w:hint="eastAsia"/>
          <w:noProof/>
        </w:rPr>
        <w:t>图</w:t>
      </w:r>
      <w:r>
        <w:rPr>
          <w:rFonts w:hint="eastAsia"/>
          <w:noProof/>
        </w:rPr>
        <w:t>2</w:t>
      </w:r>
      <w:r>
        <w:rPr>
          <w:noProof/>
        </w:rPr>
        <w:t xml:space="preserve"> </w:t>
      </w:r>
      <w:r>
        <w:rPr>
          <w:rFonts w:hint="eastAsia"/>
          <w:noProof/>
        </w:rPr>
        <w:t>控制信号图</w:t>
      </w:r>
    </w:p>
    <w:p w:rsidR="00C9664F" w:rsidRDefault="00C9664F" w:rsidP="00C9664F">
      <w:pPr>
        <w:ind w:firstLineChars="200" w:firstLine="420"/>
        <w:jc w:val="center"/>
        <w:rPr>
          <w:noProof/>
        </w:rPr>
      </w:pPr>
    </w:p>
    <w:p w:rsidR="00C9664F" w:rsidRDefault="00C9664F" w:rsidP="00C9664F">
      <w:pPr>
        <w:ind w:firstLineChars="400" w:firstLine="840"/>
        <w:jc w:val="left"/>
        <w:rPr>
          <w:noProof/>
        </w:rPr>
      </w:pPr>
      <w:r>
        <w:rPr>
          <w:rFonts w:hint="eastAsia"/>
          <w:noProof/>
        </w:rPr>
        <w:t>控制信号说明如下：</w:t>
      </w:r>
    </w:p>
    <w:tbl>
      <w:tblPr>
        <w:tblW w:w="7077"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817"/>
        <w:gridCol w:w="2021"/>
        <w:gridCol w:w="1498"/>
        <w:gridCol w:w="2741"/>
      </w:tblGrid>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序号</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信号发送者</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信号名</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型号作用</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C9664F" w:rsidP="006A3423">
            <w:pPr>
              <w:jc w:val="center"/>
              <w:rPr>
                <w:rFonts w:ascii="Cambria" w:hAnsi="Cambria"/>
                <w:b/>
                <w:bCs/>
                <w:color w:val="000000"/>
              </w:rPr>
            </w:pPr>
            <w:r w:rsidRPr="00615126">
              <w:rPr>
                <w:rFonts w:ascii="Cambria" w:hAnsi="Cambria" w:hint="eastAsia"/>
                <w:b/>
                <w:bCs/>
                <w:color w:val="000000"/>
              </w:rPr>
              <w:t>1</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USR.Req</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C9664F">
            <w:pPr>
              <w:jc w:val="center"/>
              <w:rPr>
                <w:rFonts w:ascii="Cambria" w:hAnsi="Cambria"/>
                <w:color w:val="000000"/>
              </w:rPr>
            </w:pPr>
            <w:r w:rsidRPr="00615126">
              <w:rPr>
                <w:rFonts w:ascii="Cambria" w:hAnsi="Cambria" w:hint="eastAsia"/>
                <w:color w:val="000000"/>
              </w:rPr>
              <w:t>用户向</w:t>
            </w:r>
            <w:r w:rsidR="004B0268" w:rsidRPr="004B0268">
              <w:rPr>
                <w:rFonts w:ascii="Cambria" w:hAnsi="Cambria"/>
                <w:color w:val="000000"/>
              </w:rPr>
              <w:t>Ultimate Note</w:t>
            </w:r>
            <w:r w:rsidRPr="00615126">
              <w:rPr>
                <w:rFonts w:ascii="Cambria" w:hAnsi="Cambria" w:hint="eastAsia"/>
                <w:color w:val="000000"/>
              </w:rPr>
              <w:t>服务器发起各类请求</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C9664F" w:rsidP="006A3423">
            <w:pPr>
              <w:jc w:val="center"/>
              <w:rPr>
                <w:rFonts w:ascii="Cambria" w:hAnsi="Cambria"/>
                <w:b/>
                <w:bCs/>
                <w:color w:val="000000"/>
              </w:rPr>
            </w:pPr>
            <w:r w:rsidRPr="00615126">
              <w:rPr>
                <w:rFonts w:ascii="Cambria" w:hAnsi="Cambria" w:hint="eastAsia"/>
                <w:b/>
                <w:bCs/>
                <w:color w:val="000000"/>
              </w:rPr>
              <w:t>2</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USR.Rep</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用户向</w:t>
            </w:r>
            <w:r w:rsidR="004B0268" w:rsidRPr="004B0268">
              <w:rPr>
                <w:rFonts w:ascii="Cambria" w:hAnsi="Cambria"/>
                <w:color w:val="000000"/>
              </w:rPr>
              <w:t>Ultimate Note</w:t>
            </w:r>
            <w:r w:rsidRPr="00615126">
              <w:rPr>
                <w:rFonts w:ascii="Cambria" w:hAnsi="Cambria" w:hint="eastAsia"/>
                <w:color w:val="000000"/>
              </w:rPr>
              <w:t>服务器发送响应信息</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3</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USR.Rej</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用户向</w:t>
            </w:r>
            <w:r w:rsidR="004B0268" w:rsidRPr="004B0268">
              <w:rPr>
                <w:rFonts w:ascii="Cambria" w:hAnsi="Cambria"/>
                <w:color w:val="000000"/>
              </w:rPr>
              <w:t>Ultimate Note</w:t>
            </w:r>
            <w:r w:rsidRPr="00615126">
              <w:rPr>
                <w:rFonts w:ascii="Cambria" w:hAnsi="Cambria" w:hint="eastAsia"/>
                <w:color w:val="000000"/>
              </w:rPr>
              <w:t>服务器发送拒绝信息</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4</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SRV.Idc</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服务器向用户或数据库服务器发送指令（如广播信息、更新数据库等）</w:t>
            </w:r>
          </w:p>
        </w:tc>
      </w:tr>
      <w:tr w:rsidR="00C9664F" w:rsidTr="005767BA">
        <w:trPr>
          <w:jc w:val="center"/>
        </w:trPr>
        <w:tc>
          <w:tcPr>
            <w:tcW w:w="817" w:type="dxa"/>
            <w:tcBorders>
              <w:top w:val="single" w:sz="12" w:space="0" w:color="4472C4" w:themeColor="accent5"/>
              <w:left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5</w:t>
            </w:r>
          </w:p>
        </w:tc>
        <w:tc>
          <w:tcPr>
            <w:tcW w:w="2021"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w:t>
            </w:r>
            <w:r w:rsidR="00C9664F" w:rsidRPr="00615126">
              <w:rPr>
                <w:rFonts w:ascii="Cambria" w:hAnsi="Cambria" w:hint="eastAsia"/>
                <w:color w:val="000000"/>
              </w:rPr>
              <w:lastRenderedPageBreak/>
              <w:t>器</w:t>
            </w:r>
          </w:p>
        </w:tc>
        <w:tc>
          <w:tcPr>
            <w:tcW w:w="1498"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lastRenderedPageBreak/>
              <w:t>SRV.Cfm</w:t>
            </w:r>
          </w:p>
        </w:tc>
        <w:tc>
          <w:tcPr>
            <w:tcW w:w="2741"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w:t>
            </w:r>
            <w:r w:rsidR="00C9664F" w:rsidRPr="00615126">
              <w:rPr>
                <w:rFonts w:ascii="Cambria" w:hAnsi="Cambria" w:hint="eastAsia"/>
                <w:color w:val="000000"/>
              </w:rPr>
              <w:lastRenderedPageBreak/>
              <w:t>户发送确认信息，告知之前的请求已被接受。</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lastRenderedPageBreak/>
              <w:t>6</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Pr>
                <w:rFonts w:ascii="Cambria" w:hAnsi="Cambria" w:hint="eastAsia"/>
                <w:color w:val="000000"/>
              </w:rPr>
              <w:t>Ul</w:t>
            </w:r>
            <w:r w:rsidR="005767BA">
              <w:rPr>
                <w:rFonts w:ascii="Cambria" w:hAnsi="Cambria" w:hint="eastAsia"/>
                <w:color w:val="000000"/>
              </w:rPr>
              <w:t>t</w:t>
            </w:r>
            <w:r>
              <w:rPr>
                <w:rFonts w:ascii="Cambria" w:hAnsi="Cambria"/>
                <w:color w:val="000000"/>
              </w:rPr>
              <w:t>i</w:t>
            </w:r>
            <w:r w:rsidR="005767BA">
              <w:rPr>
                <w:rFonts w:ascii="Cambria" w:hAnsi="Cambria" w:hint="eastAsia"/>
                <w:color w:val="000000"/>
              </w:rPr>
              <w:t>mate</w:t>
            </w:r>
            <w:r w:rsidR="005767BA">
              <w:rPr>
                <w:rFonts w:ascii="Cambria" w:hAnsi="Cambria"/>
                <w:color w:val="000000"/>
              </w:rPr>
              <w:t xml:space="preserve"> Not</w:t>
            </w:r>
            <w:r w:rsidR="005767BA" w:rsidRPr="005767BA">
              <w:rPr>
                <w:rFonts w:ascii="Cambria" w:hAnsi="Cambria"/>
                <w:color w:val="000000"/>
                <w:shd w:val="clear" w:color="auto" w:fill="FFFFFF" w:themeFill="background1"/>
              </w:rPr>
              <w:t>e</w:t>
            </w:r>
            <w:r w:rsidR="00C9664F" w:rsidRPr="005767BA">
              <w:rPr>
                <w:rFonts w:ascii="Cambria" w:hAnsi="Cambria" w:hint="eastAsia"/>
                <w:color w:val="000000"/>
                <w:shd w:val="clear" w:color="auto" w:fill="FFFFFF" w:themeFill="background1"/>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 Rej</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6A3423">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服务器向用户发送拒绝信息，告知之前的请求未被接受。</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7</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5767BA">
            <w:pPr>
              <w:jc w:val="center"/>
              <w:rPr>
                <w:rFonts w:ascii="Cambria" w:hAnsi="Cambria"/>
                <w:color w:val="000000"/>
              </w:rPr>
            </w:pPr>
            <w:r>
              <w:rPr>
                <w:rFonts w:ascii="Cambria" w:hAnsi="Cambria" w:hint="eastAsia"/>
                <w:color w:val="000000"/>
              </w:rPr>
              <w:t>Ult</w:t>
            </w:r>
            <w:r>
              <w:rPr>
                <w:rFonts w:ascii="Cambria" w:hAnsi="Cambria"/>
                <w:color w:val="000000"/>
              </w:rPr>
              <w:t>i</w:t>
            </w:r>
            <w:r>
              <w:rPr>
                <w:rFonts w:ascii="Cambria" w:hAnsi="Cambria" w:hint="eastAsia"/>
                <w:color w:val="000000"/>
              </w:rPr>
              <w:t>mate</w:t>
            </w:r>
            <w:r>
              <w:rPr>
                <w:rFonts w:ascii="Cambria" w:hAnsi="Cambria"/>
                <w:color w:val="000000"/>
              </w:rPr>
              <w:t xml:space="preserve"> Not</w:t>
            </w:r>
            <w:r w:rsidRPr="004B0268">
              <w:rPr>
                <w:rFonts w:ascii="Cambria" w:hAnsi="Cambria"/>
                <w:color w:val="000000"/>
                <w:shd w:val="clear" w:color="auto" w:fill="FFFFFF"/>
              </w:rPr>
              <w:t>e</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SRV.Rep</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4B0268" w:rsidP="00C9664F">
            <w:pPr>
              <w:jc w:val="center"/>
              <w:rPr>
                <w:rFonts w:ascii="Cambria" w:hAnsi="Cambria"/>
                <w:color w:val="000000"/>
              </w:rPr>
            </w:pPr>
            <w:r w:rsidRPr="004B0268">
              <w:rPr>
                <w:rFonts w:ascii="Cambria" w:hAnsi="Cambria"/>
                <w:color w:val="000000"/>
              </w:rPr>
              <w:t>Ultimate Note</w:t>
            </w:r>
            <w:r w:rsidR="00C9664F" w:rsidRPr="00615126">
              <w:rPr>
                <w:rFonts w:ascii="Cambria" w:hAnsi="Cambria" w:hint="eastAsia"/>
                <w:color w:val="000000"/>
              </w:rPr>
              <w:t>服务器向用户返回之前要求的查询信息。</w:t>
            </w:r>
          </w:p>
        </w:tc>
      </w:tr>
    </w:tbl>
    <w:p w:rsidR="00C9664F" w:rsidRPr="00C9664F" w:rsidRDefault="00C9664F" w:rsidP="00991AE5">
      <w:pPr>
        <w:ind w:firstLineChars="200" w:firstLine="420"/>
      </w:pPr>
    </w:p>
    <w:p w:rsidR="006E7CC9" w:rsidRDefault="006E7CC9">
      <w:pPr>
        <w:pStyle w:val="2"/>
      </w:pPr>
      <w:r>
        <w:rPr>
          <w:rFonts w:hint="eastAsia"/>
        </w:rPr>
        <w:t>需求概述</w:t>
      </w:r>
      <w:bookmarkEnd w:id="23"/>
      <w:bookmarkEnd w:id="24"/>
    </w:p>
    <w:p w:rsidR="00FB337A" w:rsidRPr="00FB337A" w:rsidRDefault="004B0268" w:rsidP="00FB337A">
      <w:pPr>
        <w:ind w:left="360" w:firstLine="418"/>
      </w:pPr>
      <w:r>
        <w:t>Ul</w:t>
      </w:r>
      <w:r w:rsidR="005767BA">
        <w:t>t</w:t>
      </w:r>
      <w:r>
        <w:t>i</w:t>
      </w:r>
      <w:r w:rsidR="005767BA">
        <w:t>mate Note</w:t>
      </w:r>
      <w:r w:rsidR="005767BA">
        <w:rPr>
          <w:rFonts w:hint="eastAsia"/>
        </w:rPr>
        <w:t>系统可以分四大功能模块：笔记管理、笔记同步、注册及验证以及语音文字识别。其中，</w:t>
      </w:r>
      <w:r w:rsidR="005767BA" w:rsidRPr="005767BA">
        <w:rPr>
          <w:rFonts w:hint="eastAsia"/>
        </w:rPr>
        <w:t>笔记管理包括增添笔记、删除笔记、更改笔记和笔记搜索等子模块，为用户提供对笔记的增添、删除和修改等基本操作，以及提供使用关键字搜索笔记的功能。</w:t>
      </w:r>
      <w:r w:rsidR="002703AD">
        <w:rPr>
          <w:rFonts w:hint="eastAsia"/>
        </w:rPr>
        <w:t>语音文字识别用于</w:t>
      </w:r>
      <w:r w:rsidR="005767BA" w:rsidRPr="005767BA">
        <w:rPr>
          <w:rFonts w:hint="eastAsia"/>
        </w:rPr>
        <w:t>识别用户输入的语音或图像，转换为文字笔记，实现语音输入和图像输入转换文字输入的功能。</w:t>
      </w:r>
      <w:r w:rsidR="002703AD" w:rsidRPr="002703AD">
        <w:rPr>
          <w:rFonts w:hint="eastAsia"/>
        </w:rPr>
        <w:t>笔记同步支持用户在客户端对笔记的上传、下载和更改，以及管理员通过数据库管理用户上传、下载和更改笔记的操作。注册及验证包括新用户登录前注册账号、验证邮箱以及用户设置头像等操作。</w:t>
      </w:r>
    </w:p>
    <w:p w:rsidR="006E7CC9" w:rsidRDefault="006E7CC9">
      <w:pPr>
        <w:pStyle w:val="2"/>
      </w:pPr>
      <w:bookmarkStart w:id="27" w:name="_Toc506972953"/>
      <w:bookmarkStart w:id="28" w:name="_Toc277146803"/>
      <w:r>
        <w:rPr>
          <w:rFonts w:hint="eastAsia"/>
        </w:rPr>
        <w:t>条件与限制</w:t>
      </w:r>
      <w:bookmarkEnd w:id="27"/>
      <w:bookmarkEnd w:id="28"/>
    </w:p>
    <w:p w:rsidR="002703AD" w:rsidRPr="002703AD" w:rsidRDefault="002703AD" w:rsidP="002703AD">
      <w:pPr>
        <w:ind w:leftChars="100" w:left="210" w:firstLineChars="200" w:firstLine="420"/>
        <w:rPr>
          <w:bCs/>
        </w:rPr>
      </w:pPr>
      <w:r>
        <w:rPr>
          <w:rFonts w:hint="eastAsia"/>
          <w:bCs/>
        </w:rPr>
        <w:t>您同意遵守《中华人民共和国保密法》、《计算机信息系统国际联网保密管理规定》、《中华人民共和国计算机信息系统安全保护条例》、《计算机信息网络国际联网安全保护管理办法》、《中华人民共和国计算机信息网络国际联网管理暂行规定》及其实施办法等相关法律法规的任何及所有的规定，并对您以任何方式使用服务的任何行为及其结果承担全部责任。在任何情况下，如果</w:t>
      </w:r>
      <w:r w:rsidR="004B0268">
        <w:rPr>
          <w:rFonts w:hint="eastAsia"/>
          <w:bCs/>
        </w:rPr>
        <w:t>Ul</w:t>
      </w:r>
      <w:r>
        <w:rPr>
          <w:rFonts w:hint="eastAsia"/>
          <w:bCs/>
        </w:rPr>
        <w:t>t</w:t>
      </w:r>
      <w:r w:rsidR="004B0268">
        <w:rPr>
          <w:bCs/>
        </w:rPr>
        <w:t>i</w:t>
      </w:r>
      <w:r>
        <w:rPr>
          <w:rFonts w:hint="eastAsia"/>
          <w:bCs/>
        </w:rPr>
        <w:t>mate</w:t>
      </w:r>
      <w:r>
        <w:rPr>
          <w:bCs/>
        </w:rPr>
        <w:t xml:space="preserve"> Note</w:t>
      </w:r>
      <w:r>
        <w:rPr>
          <w:rFonts w:hint="eastAsia"/>
          <w:bCs/>
        </w:rPr>
        <w:t>系统合理地认为您的任何行为，包括但不限于您的任何言论和其他行为违反或可能违反上述法律和法规的任何规定，</w:t>
      </w:r>
      <w:r w:rsidR="004B0268">
        <w:rPr>
          <w:rFonts w:hint="eastAsia"/>
          <w:bCs/>
        </w:rPr>
        <w:t>Ult</w:t>
      </w:r>
      <w:r w:rsidR="004B0268">
        <w:rPr>
          <w:bCs/>
        </w:rPr>
        <w:t>i</w:t>
      </w:r>
      <w:r>
        <w:rPr>
          <w:rFonts w:hint="eastAsia"/>
          <w:bCs/>
        </w:rPr>
        <w:t>mate</w:t>
      </w:r>
      <w:r>
        <w:rPr>
          <w:bCs/>
        </w:rPr>
        <w:t xml:space="preserve"> Note</w:t>
      </w:r>
      <w:r>
        <w:rPr>
          <w:rFonts w:hint="eastAsia"/>
          <w:bCs/>
        </w:rPr>
        <w:t>可在任何时候不经任何事先通知终止向您提供服务。</w:t>
      </w:r>
    </w:p>
    <w:p w:rsidR="006E7CC9" w:rsidRDefault="006E7CC9">
      <w:pPr>
        <w:pStyle w:val="1"/>
      </w:pPr>
      <w:bookmarkStart w:id="29" w:name="_Toc506972954"/>
      <w:bookmarkStart w:id="30" w:name="_Toc277146804"/>
      <w:r>
        <w:rPr>
          <w:rFonts w:hint="eastAsia"/>
        </w:rPr>
        <w:t>总体设计</w:t>
      </w:r>
      <w:bookmarkEnd w:id="29"/>
      <w:bookmarkEnd w:id="30"/>
    </w:p>
    <w:p w:rsidR="00F22CEC" w:rsidRDefault="00F22CEC">
      <w:pPr>
        <w:pStyle w:val="2"/>
      </w:pPr>
      <w:bookmarkStart w:id="31" w:name="_Toc277146805"/>
      <w:bookmarkStart w:id="32" w:name="_Toc506972955"/>
      <w:r>
        <w:rPr>
          <w:rFonts w:hint="eastAsia"/>
        </w:rPr>
        <w:t>基本设计概念</w:t>
      </w:r>
      <w:bookmarkEnd w:id="31"/>
    </w:p>
    <w:p w:rsidR="00070BB3" w:rsidRDefault="00070BB3" w:rsidP="00070BB3">
      <w:pPr>
        <w:ind w:left="360" w:firstLine="418"/>
      </w:pPr>
      <w:r>
        <w:rPr>
          <w:rFonts w:hint="eastAsia"/>
        </w:rPr>
        <w:t>从总体上来看，我们的系统采用了</w:t>
      </w:r>
      <w:r>
        <w:rPr>
          <w:rFonts w:hint="eastAsia"/>
        </w:rPr>
        <w:t>CS</w:t>
      </w:r>
      <w:r>
        <w:rPr>
          <w:rFonts w:hint="eastAsia"/>
        </w:rPr>
        <w:t>架构，所以在网络中，服务器端相对于客户端来说是中心节点。所有的客户端要通过本系统相互通信，都要通过服务器的转接。如上面所给出本系统的网络拓扑图中，客户端相互之间不能直接通信，而是要通过</w:t>
      </w:r>
      <w:r>
        <w:rPr>
          <w:rFonts w:hint="eastAsia"/>
        </w:rPr>
        <w:t>Internet</w:t>
      </w:r>
      <w:r>
        <w:rPr>
          <w:rFonts w:hint="eastAsia"/>
        </w:rPr>
        <w:t>链接到服务器端，并通过服务器端与其他客户端建立链接。</w:t>
      </w:r>
    </w:p>
    <w:p w:rsidR="00070BB3" w:rsidRDefault="00070BB3" w:rsidP="00070BB3">
      <w:pPr>
        <w:ind w:left="360" w:firstLine="418"/>
      </w:pPr>
      <w:r>
        <w:rPr>
          <w:rFonts w:hint="eastAsia"/>
        </w:rPr>
        <w:t>系统总体架构图如下图所示：</w:t>
      </w:r>
    </w:p>
    <w:p w:rsidR="00070BB3" w:rsidRDefault="00A856F0" w:rsidP="00070BB3">
      <w:pPr>
        <w:ind w:left="360" w:firstLine="418"/>
        <w:rPr>
          <w:noProof/>
        </w:rPr>
      </w:pPr>
      <w:r w:rsidRPr="00455BD1">
        <w:rPr>
          <w:noProof/>
        </w:rPr>
        <w:lastRenderedPageBreak/>
        <w:drawing>
          <wp:inline distT="0" distB="0" distL="0" distR="0">
            <wp:extent cx="5276850" cy="38671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rsidR="00070BB3" w:rsidRPr="00070BB3" w:rsidRDefault="00D9529F" w:rsidP="00D9529F">
      <w:pPr>
        <w:ind w:left="360" w:firstLine="418"/>
        <w:jc w:val="center"/>
        <w:rPr>
          <w:noProof/>
        </w:rPr>
      </w:pPr>
      <w:r>
        <w:rPr>
          <w:rFonts w:hint="eastAsia"/>
          <w:noProof/>
        </w:rPr>
        <w:t>图</w:t>
      </w:r>
      <w:r>
        <w:rPr>
          <w:rFonts w:hint="eastAsia"/>
          <w:noProof/>
        </w:rPr>
        <w:t xml:space="preserve">3 </w:t>
      </w:r>
      <w:r>
        <w:rPr>
          <w:rFonts w:hint="eastAsia"/>
          <w:noProof/>
        </w:rPr>
        <w:t>总体设计架构图</w:t>
      </w:r>
    </w:p>
    <w:p w:rsidR="006E7CC9" w:rsidRDefault="006E7CC9">
      <w:pPr>
        <w:pStyle w:val="2"/>
      </w:pPr>
      <w:bookmarkStart w:id="33" w:name="_Toc277146806"/>
      <w:r>
        <w:rPr>
          <w:rFonts w:hint="eastAsia"/>
        </w:rPr>
        <w:t>处理流程</w:t>
      </w:r>
      <w:bookmarkEnd w:id="32"/>
      <w:bookmarkEnd w:id="33"/>
    </w:p>
    <w:p w:rsidR="004F3A49" w:rsidRPr="004529AE" w:rsidRDefault="004F3A49" w:rsidP="004F3A49">
      <w:pPr>
        <w:pStyle w:val="3"/>
        <w:numPr>
          <w:ilvl w:val="0"/>
          <w:numId w:val="0"/>
        </w:numPr>
      </w:pPr>
      <w:bookmarkStart w:id="34" w:name="_Toc449212816"/>
      <w:r w:rsidRPr="004529AE">
        <w:rPr>
          <w:rFonts w:hint="eastAsia"/>
        </w:rPr>
        <w:t>3.</w:t>
      </w:r>
      <w:r w:rsidR="00B23BB1">
        <w:t>2.</w:t>
      </w:r>
      <w:r w:rsidRPr="004529AE">
        <w:rPr>
          <w:rFonts w:hint="eastAsia"/>
        </w:rPr>
        <w:t>1</w:t>
      </w:r>
      <w:r>
        <w:rPr>
          <w:rFonts w:ascii="宋体" w:hAnsi="宋体" w:hint="eastAsia"/>
        </w:rPr>
        <w:t>用户注册</w:t>
      </w:r>
      <w:bookmarkEnd w:id="34"/>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01</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用户注册</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pPr>
              <w:ind w:firstLine="418"/>
            </w:pPr>
            <w:r w:rsidRPr="00640E8E">
              <w:rPr>
                <w:rFonts w:hint="eastAsia"/>
              </w:rPr>
              <w:t>新用户注册</w:t>
            </w:r>
            <w:r>
              <w:rPr>
                <w:rFonts w:hint="eastAsia"/>
              </w:rPr>
              <w:t>账户</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rPr>
                <w:rFonts w:hint="eastAsia"/>
              </w:rPr>
              <w:t>1.</w:t>
            </w:r>
            <w:r>
              <w:rPr>
                <w:rFonts w:hint="eastAsia"/>
              </w:rPr>
              <w:t>用户输入可用的邮箱地址</w:t>
            </w:r>
          </w:p>
          <w:p w:rsidR="004F3A49" w:rsidRPr="007B3A92" w:rsidRDefault="004F3A49" w:rsidP="006A3423">
            <w:r>
              <w:rPr>
                <w:rFonts w:hint="eastAsia"/>
              </w:rPr>
              <w:t>2.</w:t>
            </w:r>
            <w:r>
              <w:rPr>
                <w:rFonts w:hint="eastAsia"/>
              </w:rPr>
              <w:t>用户两次输入的密码匹配</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Pr="006801BB" w:rsidRDefault="004F3A49" w:rsidP="004F3A49">
            <w:pPr>
              <w:numPr>
                <w:ilvl w:val="0"/>
                <w:numId w:val="38"/>
              </w:numPr>
            </w:pPr>
            <w:r>
              <w:rPr>
                <w:rFonts w:hint="eastAsia"/>
              </w:rPr>
              <w:t>用户输入邮箱地址</w:t>
            </w:r>
            <w:r w:rsidRPr="006801BB">
              <w:rPr>
                <w:rFonts w:hint="eastAsia"/>
              </w:rPr>
              <w:t>，检查是否已被使用</w:t>
            </w:r>
            <w:r>
              <w:rPr>
                <w:rFonts w:hint="eastAsia"/>
              </w:rPr>
              <w:t>，地址格式是否正确</w:t>
            </w:r>
            <w:r w:rsidRPr="006801BB">
              <w:rPr>
                <w:rFonts w:hint="eastAsia"/>
              </w:rPr>
              <w:t>。</w:t>
            </w:r>
          </w:p>
          <w:p w:rsidR="004F3A49" w:rsidRPr="006801BB" w:rsidRDefault="004F3A49" w:rsidP="004F3A49">
            <w:pPr>
              <w:numPr>
                <w:ilvl w:val="0"/>
                <w:numId w:val="38"/>
              </w:numPr>
            </w:pPr>
            <w:r w:rsidRPr="006801BB">
              <w:rPr>
                <w:rFonts w:hint="eastAsia"/>
              </w:rPr>
              <w:t>用户输入密码，检查两次输入是否匹配。</w:t>
            </w:r>
          </w:p>
          <w:p w:rsidR="004F3A49" w:rsidRPr="007B3A92" w:rsidRDefault="004F3A49" w:rsidP="004F3A49">
            <w:pPr>
              <w:numPr>
                <w:ilvl w:val="0"/>
                <w:numId w:val="38"/>
              </w:numPr>
            </w:pPr>
            <w:r w:rsidRPr="006801BB">
              <w:rPr>
                <w:rFonts w:hint="eastAsia"/>
              </w:rPr>
              <w:t>确认无误后为用户写入用户信息。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266194" w:rsidRDefault="004F3A49" w:rsidP="004F3A49">
            <w:pPr>
              <w:numPr>
                <w:ilvl w:val="0"/>
                <w:numId w:val="37"/>
              </w:numPr>
              <w:rPr>
                <w:rFonts w:ascii="宋体" w:hAnsi="宋体"/>
                <w:szCs w:val="21"/>
              </w:rPr>
            </w:pPr>
            <w:r w:rsidRPr="001045E8">
              <w:rPr>
                <w:rFonts w:hint="eastAsia"/>
              </w:rPr>
              <w:t>用户密码暂时用明文保存。</w:t>
            </w:r>
          </w:p>
          <w:p w:rsidR="004F3A49" w:rsidRPr="00266194" w:rsidRDefault="004F3A49" w:rsidP="004F3A49">
            <w:pPr>
              <w:numPr>
                <w:ilvl w:val="0"/>
                <w:numId w:val="37"/>
              </w:numPr>
              <w:rPr>
                <w:rFonts w:ascii="宋体" w:hAnsi="宋体"/>
                <w:szCs w:val="21"/>
              </w:rPr>
            </w:pPr>
            <w:r>
              <w:rPr>
                <w:rFonts w:hint="eastAsia"/>
              </w:rPr>
              <w:t>用户名默认为用户注册邮箱。</w:t>
            </w:r>
          </w:p>
          <w:p w:rsidR="004F3A49" w:rsidRPr="007B3A92" w:rsidRDefault="004F3A49" w:rsidP="004F3A49">
            <w:pPr>
              <w:numPr>
                <w:ilvl w:val="0"/>
                <w:numId w:val="37"/>
              </w:numPr>
              <w:rPr>
                <w:rFonts w:ascii="宋体" w:hAnsi="宋体"/>
                <w:szCs w:val="21"/>
              </w:rPr>
            </w:pPr>
            <w:r>
              <w:rPr>
                <w:rFonts w:hint="eastAsia"/>
              </w:rPr>
              <w:lastRenderedPageBreak/>
              <w:t>邮箱为空或地址错误无法注册。</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ind w:firstLine="418"/>
              <w:rPr>
                <w:rFonts w:ascii="宋体" w:hAnsi="宋体"/>
                <w:szCs w:val="21"/>
              </w:rPr>
            </w:pPr>
            <w:r w:rsidRPr="006801BB">
              <w:rPr>
                <w:rFonts w:hint="eastAsia"/>
              </w:rPr>
              <w:t>若新建帐户不成功，则向用户提供出错信息：用户名被使用、密码不匹配。</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7800" w:dyaOrig="10635">
          <v:shape id="_x0000_i1026" type="#_x0000_t75" style="width:324.75pt;height:443.25pt" o:ole="">
            <v:imagedata r:id="rId13" o:title=""/>
          </v:shape>
          <o:OLEObject Type="Embed" ProgID="Visio.Drawing.15" ShapeID="_x0000_i1026" DrawAspect="Content" ObjectID="_1523382514" r:id="rId14"/>
        </w:object>
      </w:r>
    </w:p>
    <w:p w:rsidR="004F3A49" w:rsidRPr="004529AE" w:rsidRDefault="00B23BB1" w:rsidP="004F3A49">
      <w:pPr>
        <w:pStyle w:val="3"/>
        <w:numPr>
          <w:ilvl w:val="0"/>
          <w:numId w:val="0"/>
        </w:numPr>
      </w:pPr>
      <w:bookmarkStart w:id="35" w:name="_Toc232536319"/>
      <w:bookmarkStart w:id="36" w:name="_Toc449212817"/>
      <w:r>
        <w:rPr>
          <w:rFonts w:hint="eastAsia"/>
        </w:rPr>
        <w:t>3</w:t>
      </w:r>
      <w:r>
        <w:t>.</w:t>
      </w:r>
      <w:r>
        <w:rPr>
          <w:rFonts w:hint="eastAsia"/>
        </w:rPr>
        <w:t>2</w:t>
      </w:r>
      <w:r w:rsidR="004F3A49" w:rsidRPr="004529AE">
        <w:rPr>
          <w:rFonts w:hint="eastAsia"/>
        </w:rPr>
        <w:t>.</w:t>
      </w:r>
      <w:r w:rsidR="004F3A49">
        <w:rPr>
          <w:rFonts w:hint="eastAsia"/>
        </w:rPr>
        <w:t>2</w:t>
      </w:r>
      <w:r w:rsidR="004F3A49">
        <w:rPr>
          <w:rFonts w:ascii="宋体" w:hAnsi="宋体" w:hint="eastAsia"/>
        </w:rPr>
        <w:t>用户登录</w:t>
      </w:r>
      <w:bookmarkEnd w:id="35"/>
      <w:bookmarkEnd w:id="36"/>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用户登录</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lastRenderedPageBreak/>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pPr>
              <w:ind w:firstLine="418"/>
            </w:pPr>
            <w:r w:rsidRPr="00132EB5">
              <w:rPr>
                <w:rFonts w:hint="eastAsia"/>
              </w:rPr>
              <w:t>用户登录，匹配用户名</w:t>
            </w:r>
            <w:r>
              <w:rPr>
                <w:rFonts w:hint="eastAsia"/>
              </w:rPr>
              <w:t>、密码。</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4F3A49">
            <w:pPr>
              <w:numPr>
                <w:ilvl w:val="0"/>
                <w:numId w:val="39"/>
              </w:numPr>
            </w:pPr>
            <w:r>
              <w:rPr>
                <w:rFonts w:hint="eastAsia"/>
              </w:rPr>
              <w:t>登录邮箱存在。</w:t>
            </w:r>
          </w:p>
          <w:p w:rsidR="004F3A49" w:rsidRPr="007B3A92" w:rsidRDefault="004F3A49" w:rsidP="004F3A49">
            <w:pPr>
              <w:numPr>
                <w:ilvl w:val="0"/>
                <w:numId w:val="39"/>
              </w:numPr>
            </w:pPr>
            <w:r>
              <w:rPr>
                <w:rFonts w:hint="eastAsia"/>
              </w:rPr>
              <w:t>用户名密码匹配。</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Pr="00132EB5" w:rsidRDefault="004F3A49" w:rsidP="004F3A49">
            <w:pPr>
              <w:numPr>
                <w:ilvl w:val="0"/>
                <w:numId w:val="40"/>
              </w:numPr>
            </w:pPr>
            <w:r w:rsidRPr="00132EB5">
              <w:rPr>
                <w:rFonts w:hint="eastAsia"/>
              </w:rPr>
              <w:t>用户输入用户名密码。</w:t>
            </w:r>
          </w:p>
          <w:p w:rsidR="004F3A49" w:rsidRPr="00132EB5" w:rsidRDefault="004F3A49" w:rsidP="004F3A49">
            <w:pPr>
              <w:numPr>
                <w:ilvl w:val="0"/>
                <w:numId w:val="40"/>
              </w:numPr>
            </w:pPr>
            <w:r w:rsidRPr="00132EB5">
              <w:rPr>
                <w:rFonts w:hint="eastAsia"/>
              </w:rPr>
              <w:t>服务器从数据库取出用户密码。</w:t>
            </w:r>
          </w:p>
          <w:p w:rsidR="004F3A49" w:rsidRPr="007B3A92" w:rsidRDefault="004F3A49" w:rsidP="004F3A49">
            <w:pPr>
              <w:numPr>
                <w:ilvl w:val="0"/>
                <w:numId w:val="40"/>
              </w:numPr>
            </w:pPr>
            <w:r w:rsidRPr="00132EB5">
              <w:rPr>
                <w:rFonts w:hint="eastAsia"/>
              </w:rPr>
              <w:t>服务器进行匹配，一致则转到主界面，不一致则报错。</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4F3A49" w:rsidP="006A3423">
            <w:pPr>
              <w:ind w:left="360"/>
              <w:rPr>
                <w:rFonts w:ascii="宋体" w:hAnsi="宋体"/>
                <w:szCs w:val="21"/>
              </w:rPr>
            </w:pPr>
            <w:r w:rsidRPr="001045E8">
              <w:rPr>
                <w:rFonts w:hint="eastAsia"/>
              </w:rPr>
              <w:t>用户密码暂时用明文保存。</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sidRPr="006801BB">
              <w:rPr>
                <w:rFonts w:hint="eastAsia"/>
              </w:rPr>
              <w:t>若</w:t>
            </w:r>
            <w:r>
              <w:rPr>
                <w:rFonts w:hint="eastAsia"/>
              </w:rPr>
              <w:t>用户登录</w:t>
            </w:r>
            <w:r w:rsidRPr="006801BB">
              <w:rPr>
                <w:rFonts w:hint="eastAsia"/>
              </w:rPr>
              <w:t>不成功，则向用户提供出错信息：用户名、密码不匹配。</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Pr="00B23BB1" w:rsidRDefault="004F3A49" w:rsidP="00B23BB1">
      <w:r>
        <w:object w:dxaOrig="10350" w:dyaOrig="8266">
          <v:shape id="_x0000_i1027" type="#_x0000_t75" style="width:441.75pt;height:321.75pt" o:ole="">
            <v:imagedata r:id="rId15" o:title=""/>
          </v:shape>
          <o:OLEObject Type="Embed" ProgID="Visio.Drawing.15" ShapeID="_x0000_i1027" DrawAspect="Content" ObjectID="_1523382515" r:id="rId16"/>
        </w:object>
      </w:r>
    </w:p>
    <w:p w:rsidR="004F3A49" w:rsidRPr="004529AE" w:rsidRDefault="00B23BB1" w:rsidP="004F3A49">
      <w:pPr>
        <w:pStyle w:val="3"/>
        <w:numPr>
          <w:ilvl w:val="0"/>
          <w:numId w:val="0"/>
        </w:numPr>
      </w:pPr>
      <w:bookmarkStart w:id="37" w:name="_Toc449212818"/>
      <w:r>
        <w:rPr>
          <w:rFonts w:hint="eastAsia"/>
        </w:rPr>
        <w:t>3.2</w:t>
      </w:r>
      <w:r w:rsidR="004F3A49" w:rsidRPr="004529AE">
        <w:rPr>
          <w:rFonts w:hint="eastAsia"/>
        </w:rPr>
        <w:t>.</w:t>
      </w:r>
      <w:r w:rsidR="004F3A49">
        <w:rPr>
          <w:rFonts w:hint="eastAsia"/>
        </w:rPr>
        <w:t>3</w:t>
      </w:r>
      <w:r w:rsidR="004F3A49">
        <w:rPr>
          <w:rFonts w:ascii="宋体" w:hAnsi="宋体" w:hint="eastAsia"/>
        </w:rPr>
        <w:t>用户验证</w:t>
      </w:r>
      <w:bookmarkEnd w:id="37"/>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用户验证</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pPr>
              <w:ind w:firstLine="418"/>
            </w:pPr>
            <w:r>
              <w:rPr>
                <w:rFonts w:hint="eastAsia"/>
              </w:rPr>
              <w:t>验证用户邮箱</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rPr>
                <w:rFonts w:hint="eastAsia"/>
              </w:rPr>
              <w:t>1.</w:t>
            </w:r>
            <w:r>
              <w:rPr>
                <w:rFonts w:hint="eastAsia"/>
              </w:rPr>
              <w:t>用户已注册。</w:t>
            </w:r>
          </w:p>
          <w:p w:rsidR="004F3A49" w:rsidRPr="007B3A92" w:rsidRDefault="004F3A49" w:rsidP="006A3423">
            <w:r>
              <w:rPr>
                <w:rFonts w:hint="eastAsia"/>
              </w:rPr>
              <w:t>2.</w:t>
            </w:r>
            <w:r>
              <w:rPr>
                <w:rFonts w:hint="eastAsia"/>
              </w:rPr>
              <w:t>用户已提交邮箱地址</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rPr>
                <w:rFonts w:hint="eastAsia"/>
              </w:rPr>
              <w:t>1.</w:t>
            </w:r>
            <w:r>
              <w:rPr>
                <w:rFonts w:hint="eastAsia"/>
              </w:rPr>
              <w:t>向用户注册邮箱发送验证邮件。</w:t>
            </w:r>
          </w:p>
          <w:p w:rsidR="004F3A49" w:rsidRDefault="004F3A49" w:rsidP="006A3423">
            <w:r>
              <w:rPr>
                <w:rFonts w:hint="eastAsia"/>
              </w:rPr>
              <w:t>2.</w:t>
            </w:r>
            <w:r>
              <w:rPr>
                <w:rFonts w:hint="eastAsia"/>
              </w:rPr>
              <w:t>用户点击邮件则验证成功。</w:t>
            </w:r>
          </w:p>
          <w:p w:rsidR="004F3A49" w:rsidRPr="00DF3914" w:rsidRDefault="004F3A49" w:rsidP="006A3423">
            <w:r>
              <w:t>3.</w:t>
            </w:r>
            <w:r>
              <w:rPr>
                <w:rFonts w:hint="eastAsia"/>
              </w:rPr>
              <w:t>用户</w:t>
            </w:r>
            <w:r>
              <w:rPr>
                <w:rFonts w:hint="eastAsia"/>
              </w:rPr>
              <w:t>24</w:t>
            </w:r>
            <w:r>
              <w:rPr>
                <w:rFonts w:hint="eastAsia"/>
              </w:rPr>
              <w:t>小时未点击链接则验证失败。</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4F3A49" w:rsidP="006A3423">
            <w:pPr>
              <w:rPr>
                <w:rFonts w:ascii="宋体" w:hAnsi="宋体"/>
                <w:szCs w:val="21"/>
              </w:rPr>
            </w:pPr>
            <w:r>
              <w:rPr>
                <w:rFonts w:hint="eastAsia"/>
              </w:rPr>
              <w:t>验证失败的用户将从数据库中删除。</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如验证成功，则提示用户验证成功；</w:t>
            </w:r>
            <w:r>
              <w:rPr>
                <w:rFonts w:hint="eastAsia"/>
              </w:rPr>
              <w:t>24</w:t>
            </w:r>
            <w:r>
              <w:rPr>
                <w:rFonts w:hint="eastAsia"/>
              </w:rPr>
              <w:t>小时后用户点击验证链接，提醒用户，该链接地址已经失效，请重新提交注册信息。</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0350" w:dyaOrig="8266">
          <v:shape id="_x0000_i1028" type="#_x0000_t75" style="width:441.75pt;height:353.25pt" o:ole="">
            <v:imagedata r:id="rId17" o:title=""/>
          </v:shape>
          <o:OLEObject Type="Embed" ProgID="Visio.Drawing.15" ShapeID="_x0000_i1028" DrawAspect="Content" ObjectID="_1523382516" r:id="rId18"/>
        </w:object>
      </w:r>
    </w:p>
    <w:p w:rsidR="004F3A49" w:rsidRPr="004529AE" w:rsidRDefault="00B23BB1" w:rsidP="004F3A49">
      <w:pPr>
        <w:pStyle w:val="3"/>
        <w:numPr>
          <w:ilvl w:val="0"/>
          <w:numId w:val="0"/>
        </w:numPr>
      </w:pPr>
      <w:bookmarkStart w:id="38" w:name="_Toc449212819"/>
      <w:r>
        <w:rPr>
          <w:rFonts w:hint="eastAsia"/>
        </w:rPr>
        <w:lastRenderedPageBreak/>
        <w:t>3.2</w:t>
      </w:r>
      <w:r w:rsidR="004F3A49" w:rsidRPr="004529AE">
        <w:rPr>
          <w:rFonts w:hint="eastAsia"/>
        </w:rPr>
        <w:t>.</w:t>
      </w:r>
      <w:r w:rsidR="004F3A49">
        <w:rPr>
          <w:rFonts w:hint="eastAsia"/>
        </w:rPr>
        <w:t>4</w:t>
      </w:r>
      <w:r w:rsidR="004F3A49">
        <w:rPr>
          <w:rFonts w:ascii="宋体" w:hAnsi="宋体" w:hint="eastAsia"/>
        </w:rPr>
        <w:t>上传头像</w:t>
      </w:r>
      <w:bookmarkEnd w:id="38"/>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04</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用户管理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上传头像</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 xml:space="preserve"> </w:t>
            </w:r>
            <w:r>
              <w:rPr>
                <w:rFonts w:hint="eastAsia"/>
              </w:rPr>
              <w:t>用户上传个人头像，修改头像</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rPr>
                <w:rFonts w:hint="eastAsia"/>
              </w:rPr>
              <w:t>1.</w:t>
            </w:r>
            <w:r>
              <w:rPr>
                <w:rFonts w:hint="eastAsia"/>
              </w:rPr>
              <w:t>用户已注册。</w:t>
            </w:r>
          </w:p>
          <w:p w:rsidR="004F3A49" w:rsidRPr="007B3A92" w:rsidRDefault="004F3A49" w:rsidP="006A3423">
            <w:r>
              <w:rPr>
                <w:rFonts w:hint="eastAsia"/>
              </w:rPr>
              <w:t>2.</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用户提交上传</w:t>
            </w:r>
            <w:r>
              <w:rPr>
                <w:rFonts w:hint="eastAsia"/>
              </w:rPr>
              <w:t>/</w:t>
            </w:r>
            <w:r>
              <w:rPr>
                <w:rFonts w:hint="eastAsia"/>
              </w:rPr>
              <w:t>修改头像的申请。</w:t>
            </w:r>
          </w:p>
          <w:p w:rsidR="004F3A49" w:rsidRDefault="004F3A49" w:rsidP="006A3423">
            <w:r>
              <w:rPr>
                <w:rFonts w:hint="eastAsia"/>
              </w:rPr>
              <w:t>2.</w:t>
            </w:r>
            <w:r>
              <w:rPr>
                <w:rFonts w:hint="eastAsia"/>
              </w:rPr>
              <w:t>用户提交头像。</w:t>
            </w:r>
          </w:p>
          <w:p w:rsidR="004F3A49" w:rsidRDefault="004F3A49" w:rsidP="006A3423">
            <w:r>
              <w:rPr>
                <w:rFonts w:hint="eastAsia"/>
              </w:rPr>
              <w:t>3.</w:t>
            </w:r>
            <w:r>
              <w:rPr>
                <w:rFonts w:hint="eastAsia"/>
              </w:rPr>
              <w:t>数据库修改用户头像数据。</w:t>
            </w:r>
          </w:p>
          <w:p w:rsidR="004F3A49" w:rsidRPr="00DF3914" w:rsidRDefault="004F3A49" w:rsidP="006A3423">
            <w:r>
              <w:rPr>
                <w:rFonts w:hint="eastAsia"/>
              </w:rPr>
              <w:t>4.</w:t>
            </w:r>
            <w:r>
              <w:rPr>
                <w:rFonts w:hint="eastAsia"/>
              </w:rPr>
              <w:t>客户端同步用户头像数据。</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用户头像格式为</w:t>
            </w:r>
            <w:r>
              <w:rPr>
                <w:rFonts w:hint="eastAsia"/>
              </w:rPr>
              <w:t>jpg</w:t>
            </w:r>
            <w:r>
              <w:t>、</w:t>
            </w:r>
            <w:r>
              <w:rPr>
                <w:rFonts w:hint="eastAsia"/>
              </w:rPr>
              <w:t>png</w:t>
            </w:r>
            <w:r>
              <w:rPr>
                <w:rFonts w:hint="eastAsia"/>
              </w:rPr>
              <w:t>等常见图片格式；</w:t>
            </w:r>
          </w:p>
          <w:p w:rsidR="004F3A49" w:rsidRDefault="004F3A49" w:rsidP="006A3423">
            <w:r>
              <w:rPr>
                <w:rFonts w:hint="eastAsia"/>
              </w:rPr>
              <w:t>2.</w:t>
            </w:r>
            <w:r>
              <w:rPr>
                <w:rFonts w:hint="eastAsia"/>
              </w:rPr>
              <w:t>上传的头像文件不应该超过</w:t>
            </w:r>
            <w:r>
              <w:rPr>
                <w:rFonts w:hint="eastAsia"/>
              </w:rPr>
              <w:t>1M</w:t>
            </w:r>
            <w:r>
              <w:t>;</w:t>
            </w:r>
          </w:p>
          <w:p w:rsidR="004F3A49" w:rsidRPr="007B3A92" w:rsidRDefault="004F3A49" w:rsidP="006A3423">
            <w:pPr>
              <w:rPr>
                <w:rFonts w:ascii="宋体" w:hAnsi="宋体"/>
                <w:szCs w:val="21"/>
              </w:rPr>
            </w:pPr>
            <w:r>
              <w:t>3.</w:t>
            </w:r>
            <w:r>
              <w:rPr>
                <w:rFonts w:hint="eastAsia"/>
              </w:rPr>
              <w:t>修改头像后，用户需要刷新或同步才能看到新的头像。</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如果头像文件格式错误或太大，提醒用户检查文件，重新提交；如果头像修改或上传成功，提示用户头像已上传或头像已修改。</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2061" w:dyaOrig="7291">
          <v:shape id="_x0000_i1029" type="#_x0000_t75" style="width:445.5pt;height:270pt" o:ole="">
            <v:imagedata r:id="rId19" o:title=""/>
          </v:shape>
          <o:OLEObject Type="Embed" ProgID="Visio.Drawing.15" ShapeID="_x0000_i1029" DrawAspect="Content" ObjectID="_1523382517" r:id="rId20"/>
        </w:object>
      </w:r>
    </w:p>
    <w:p w:rsidR="004F3A49" w:rsidRPr="004529AE" w:rsidRDefault="00B23BB1" w:rsidP="004F3A49">
      <w:pPr>
        <w:pStyle w:val="3"/>
        <w:numPr>
          <w:ilvl w:val="0"/>
          <w:numId w:val="0"/>
        </w:numPr>
      </w:pPr>
      <w:bookmarkStart w:id="39" w:name="_Toc449212820"/>
      <w:r>
        <w:rPr>
          <w:rFonts w:hint="eastAsia"/>
        </w:rPr>
        <w:t>3.2</w:t>
      </w:r>
      <w:r w:rsidR="004F3A49" w:rsidRPr="004529AE">
        <w:rPr>
          <w:rFonts w:hint="eastAsia"/>
        </w:rPr>
        <w:t>.</w:t>
      </w:r>
      <w:r w:rsidR="004F3A49">
        <w:rPr>
          <w:rFonts w:hint="eastAsia"/>
        </w:rPr>
        <w:t>5</w:t>
      </w:r>
      <w:r w:rsidR="004F3A49">
        <w:rPr>
          <w:rFonts w:ascii="宋体" w:hAnsi="宋体" w:hint="eastAsia"/>
        </w:rPr>
        <w:t xml:space="preserve"> 创建笔记</w:t>
      </w:r>
      <w:bookmarkEnd w:id="39"/>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05</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创建笔记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用户创建新的笔记，更新笔记列表。</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用户点击创建笔记按钮；</w:t>
            </w:r>
          </w:p>
          <w:p w:rsidR="004F3A49" w:rsidRDefault="004F3A49" w:rsidP="006A3423">
            <w:r>
              <w:rPr>
                <w:rFonts w:hint="eastAsia"/>
              </w:rPr>
              <w:t>2.</w:t>
            </w:r>
            <w:r>
              <w:rPr>
                <w:rFonts w:hint="eastAsia"/>
              </w:rPr>
              <w:t>用户输入标题；</w:t>
            </w:r>
          </w:p>
          <w:p w:rsidR="004F3A49" w:rsidRDefault="004F3A49" w:rsidP="006A3423">
            <w:r>
              <w:rPr>
                <w:rFonts w:hint="eastAsia"/>
              </w:rPr>
              <w:t>3.</w:t>
            </w:r>
            <w:r>
              <w:rPr>
                <w:rFonts w:hint="eastAsia"/>
              </w:rPr>
              <w:t>用户添加笔记内容、图片和标签等；</w:t>
            </w:r>
          </w:p>
          <w:p w:rsidR="004F3A49" w:rsidRDefault="004F3A49" w:rsidP="006A3423">
            <w:r>
              <w:rPr>
                <w:rFonts w:hint="eastAsia"/>
              </w:rPr>
              <w:t>4.</w:t>
            </w:r>
            <w:r>
              <w:rPr>
                <w:rFonts w:hint="eastAsia"/>
              </w:rPr>
              <w:t>用户确认保存笔记；</w:t>
            </w:r>
          </w:p>
          <w:p w:rsidR="004F3A49" w:rsidRPr="00DF3914" w:rsidRDefault="004F3A49" w:rsidP="006A3423">
            <w:r>
              <w:rPr>
                <w:rFonts w:hint="eastAsia"/>
              </w:rPr>
              <w:t>5.</w:t>
            </w:r>
            <w:r>
              <w:rPr>
                <w:rFonts w:hint="eastAsia"/>
              </w:rPr>
              <w:t>保存笔记，更新笔记列表。</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用户未保存则新的笔记不会被创建；</w:t>
            </w:r>
          </w:p>
          <w:p w:rsidR="004F3A49" w:rsidRDefault="004F3A49" w:rsidP="006A3423">
            <w:r>
              <w:rPr>
                <w:rFonts w:hint="eastAsia"/>
              </w:rPr>
              <w:t>2.</w:t>
            </w:r>
            <w:r>
              <w:rPr>
                <w:rFonts w:hint="eastAsia"/>
              </w:rPr>
              <w:t>用户未输入标题则标题为“未命名”；</w:t>
            </w:r>
          </w:p>
          <w:p w:rsidR="004F3A49" w:rsidRPr="007B3A92" w:rsidRDefault="004F3A49" w:rsidP="006A3423">
            <w:pPr>
              <w:rPr>
                <w:rFonts w:ascii="宋体" w:hAnsi="宋体"/>
                <w:szCs w:val="21"/>
              </w:rPr>
            </w:pPr>
            <w:r>
              <w:rPr>
                <w:rFonts w:hint="eastAsia"/>
              </w:rPr>
              <w:t>3.</w:t>
            </w:r>
            <w:r>
              <w:rPr>
                <w:rFonts w:hint="eastAsia"/>
              </w:rPr>
              <w:t>创建笔记中设计图像识别和语音识别的功能，详细流程参见业务</w:t>
            </w:r>
            <w:r>
              <w:t>V10-</w:t>
            </w:r>
            <w:r>
              <w:rPr>
                <w:rFonts w:hint="eastAsia"/>
              </w:rPr>
              <w:t>图像处理和业务</w:t>
            </w:r>
            <w:r>
              <w:rPr>
                <w:rFonts w:hint="eastAsia"/>
              </w:rPr>
              <w:t>V</w:t>
            </w:r>
            <w:r>
              <w:t>11-</w:t>
            </w:r>
            <w:r>
              <w:rPr>
                <w:rFonts w:hint="eastAsia"/>
              </w:rPr>
              <w:t>语音识别。</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用户未保存，将提醒用户，是否放弃本次编辑。</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23BB1" w:rsidP="004F3A49">
      <w:pPr>
        <w:ind w:left="720"/>
        <w:rPr>
          <w:rFonts w:ascii="宋体" w:hAnsi="宋体"/>
          <w:sz w:val="24"/>
        </w:rPr>
      </w:pPr>
      <w:r>
        <w:rPr>
          <w:rFonts w:ascii="宋体" w:hAnsi="宋体"/>
          <w:sz w:val="24"/>
        </w:rPr>
        <w:object w:dxaOrig="11070" w:dyaOrig="10365">
          <v:shape id="_x0000_i1030" type="#_x0000_t75" style="width:349.5pt;height:327.75pt" o:ole="">
            <v:imagedata r:id="rId21" o:title=""/>
          </v:shape>
          <o:OLEObject Type="Embed" ProgID="Visio.Drawing.15" ShapeID="_x0000_i1030" DrawAspect="Content" ObjectID="_1523382518" r:id="rId22"/>
        </w:object>
      </w:r>
    </w:p>
    <w:p w:rsidR="004F3A49" w:rsidRPr="004529AE" w:rsidRDefault="00B23BB1" w:rsidP="004F3A49">
      <w:pPr>
        <w:pStyle w:val="3"/>
        <w:numPr>
          <w:ilvl w:val="0"/>
          <w:numId w:val="0"/>
        </w:numPr>
      </w:pPr>
      <w:bookmarkStart w:id="40" w:name="_Toc449212821"/>
      <w:r>
        <w:rPr>
          <w:rFonts w:hint="eastAsia"/>
        </w:rPr>
        <w:t>3.2</w:t>
      </w:r>
      <w:r>
        <w:t>.</w:t>
      </w:r>
      <w:r w:rsidR="004F3A49">
        <w:rPr>
          <w:rFonts w:hint="eastAsia"/>
        </w:rPr>
        <w:t>6</w:t>
      </w:r>
      <w:r w:rsidR="004F3A49">
        <w:rPr>
          <w:rFonts w:ascii="宋体" w:hAnsi="宋体" w:hint="eastAsia"/>
        </w:rPr>
        <w:t xml:space="preserve"> 修改笔记</w:t>
      </w:r>
      <w:bookmarkEnd w:id="40"/>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V06</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修改笔记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用户修改已创建的本地笔记或云端笔记。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Pr>
                <w:rFonts w:hint="eastAsia"/>
              </w:rPr>
              <w:t>已创建本地笔记或云端笔记。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用户点击编辑按钮；</w:t>
            </w:r>
          </w:p>
          <w:p w:rsidR="004F3A49" w:rsidRDefault="004F3A49" w:rsidP="006A3423">
            <w:r>
              <w:rPr>
                <w:rFonts w:hint="eastAsia"/>
              </w:rPr>
              <w:t>2.</w:t>
            </w:r>
            <w:r>
              <w:rPr>
                <w:rFonts w:hint="eastAsia"/>
              </w:rPr>
              <w:t>用户对标题、内容等进行修改；</w:t>
            </w:r>
          </w:p>
          <w:p w:rsidR="004F3A49" w:rsidRDefault="004F3A49" w:rsidP="006A3423">
            <w:r>
              <w:rPr>
                <w:rFonts w:hint="eastAsia"/>
              </w:rPr>
              <w:t>3.</w:t>
            </w:r>
            <w:r>
              <w:rPr>
                <w:rFonts w:hint="eastAsia"/>
              </w:rPr>
              <w:t>用户确认保存笔记；</w:t>
            </w:r>
          </w:p>
          <w:p w:rsidR="004F3A49" w:rsidRPr="00DF3914" w:rsidRDefault="004F3A49" w:rsidP="006A3423">
            <w:r>
              <w:rPr>
                <w:rFonts w:hint="eastAsia"/>
              </w:rPr>
              <w:t>4.</w:t>
            </w:r>
            <w:r>
              <w:rPr>
                <w:rFonts w:hint="eastAsia"/>
              </w:rPr>
              <w:t>保存笔记，更新笔记列表。</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用户未保存则笔记不会被修改；</w:t>
            </w:r>
          </w:p>
          <w:p w:rsidR="004F3A49" w:rsidRDefault="004F3A49" w:rsidP="006A3423">
            <w:r>
              <w:rPr>
                <w:rFonts w:hint="eastAsia"/>
              </w:rPr>
              <w:t>2.</w:t>
            </w:r>
            <w:r>
              <w:rPr>
                <w:rFonts w:hint="eastAsia"/>
              </w:rPr>
              <w:t>用户未输入标题则标题为“未命名”；</w:t>
            </w:r>
          </w:p>
          <w:p w:rsidR="004F3A49" w:rsidRPr="007B3A92" w:rsidRDefault="004F3A49" w:rsidP="006A3423">
            <w:pPr>
              <w:rPr>
                <w:rFonts w:ascii="宋体" w:hAnsi="宋体"/>
                <w:szCs w:val="21"/>
              </w:rPr>
            </w:pPr>
            <w:r>
              <w:rPr>
                <w:rFonts w:hint="eastAsia"/>
              </w:rPr>
              <w:t>3.</w:t>
            </w:r>
            <w:r>
              <w:rPr>
                <w:rFonts w:hint="eastAsia"/>
              </w:rPr>
              <w:t>笔记中设计图像识别和语音识别的功能，详细流程参见业务</w:t>
            </w:r>
            <w:r>
              <w:rPr>
                <w:rFonts w:hint="eastAsia"/>
              </w:rPr>
              <w:t>V</w:t>
            </w:r>
            <w:r>
              <w:t>10-</w:t>
            </w:r>
            <w:r>
              <w:rPr>
                <w:rFonts w:hint="eastAsia"/>
              </w:rPr>
              <w:t>图像处理和业务</w:t>
            </w:r>
            <w:r>
              <w:rPr>
                <w:rFonts w:hint="eastAsia"/>
              </w:rPr>
              <w:lastRenderedPageBreak/>
              <w:t>V</w:t>
            </w:r>
            <w:r>
              <w:t>11-</w:t>
            </w:r>
            <w:r>
              <w:rPr>
                <w:rFonts w:hint="eastAsia"/>
              </w:rPr>
              <w:t>语音识别。</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用户未保存，将提醒用户，是否放弃本次编辑。</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0350" w:dyaOrig="13785">
          <v:shape id="_x0000_i1031" type="#_x0000_t75" style="width:450pt;height:598.5pt" o:ole="">
            <v:imagedata r:id="rId23" o:title=""/>
          </v:shape>
          <o:OLEObject Type="Embed" ProgID="Visio.Drawing.15" ShapeID="_x0000_i1031" DrawAspect="Content" ObjectID="_1523382519" r:id="rId24"/>
        </w:object>
      </w:r>
    </w:p>
    <w:p w:rsidR="00B23BB1" w:rsidRDefault="00B23BB1" w:rsidP="00B23BB1">
      <w:pPr>
        <w:ind w:left="720"/>
        <w:rPr>
          <w:rFonts w:ascii="宋体" w:hAnsi="宋体"/>
          <w:sz w:val="24"/>
        </w:rPr>
      </w:pPr>
    </w:p>
    <w:p w:rsidR="004F3A49" w:rsidRPr="004529AE" w:rsidRDefault="00B23BB1" w:rsidP="004F3A49">
      <w:pPr>
        <w:pStyle w:val="3"/>
        <w:numPr>
          <w:ilvl w:val="0"/>
          <w:numId w:val="0"/>
        </w:numPr>
      </w:pPr>
      <w:bookmarkStart w:id="41" w:name="_Toc449212822"/>
      <w:r>
        <w:rPr>
          <w:rFonts w:hint="eastAsia"/>
        </w:rPr>
        <w:lastRenderedPageBreak/>
        <w:t>3.2</w:t>
      </w:r>
      <w:r w:rsidR="004F3A49" w:rsidRPr="004529AE">
        <w:rPr>
          <w:rFonts w:hint="eastAsia"/>
        </w:rPr>
        <w:t>.</w:t>
      </w:r>
      <w:r w:rsidR="004F3A49">
        <w:rPr>
          <w:rFonts w:hint="eastAsia"/>
        </w:rPr>
        <w:t>7</w:t>
      </w:r>
      <w:r w:rsidR="004F3A49">
        <w:rPr>
          <w:rFonts w:ascii="宋体" w:hAnsi="宋体" w:hint="eastAsia"/>
        </w:rPr>
        <w:t xml:space="preserve"> 删除笔记</w:t>
      </w:r>
      <w:bookmarkEnd w:id="41"/>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07</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删除笔记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用户删除已有的本地笔记或云端笔记。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用户点击删除笔记按钮；</w:t>
            </w:r>
          </w:p>
          <w:p w:rsidR="004F3A49" w:rsidRDefault="004F3A49" w:rsidP="006A3423">
            <w:r>
              <w:rPr>
                <w:rFonts w:hint="eastAsia"/>
              </w:rPr>
              <w:t>2.</w:t>
            </w:r>
            <w:r>
              <w:rPr>
                <w:rFonts w:hint="eastAsia"/>
              </w:rPr>
              <w:t>用户选择删除本地笔记或同时删除本地笔记和云端笔记；</w:t>
            </w:r>
          </w:p>
          <w:p w:rsidR="004F3A49" w:rsidRDefault="004F3A49" w:rsidP="006A3423">
            <w:r>
              <w:rPr>
                <w:rFonts w:hint="eastAsia"/>
              </w:rPr>
              <w:t>3.</w:t>
            </w:r>
            <w:r>
              <w:rPr>
                <w:rFonts w:hint="eastAsia"/>
              </w:rPr>
              <w:t>删除本地笔记；</w:t>
            </w:r>
          </w:p>
          <w:p w:rsidR="004F3A49" w:rsidRPr="00DF3914" w:rsidRDefault="004F3A49" w:rsidP="006A3423">
            <w:r>
              <w:rPr>
                <w:rFonts w:hint="eastAsia"/>
              </w:rPr>
              <w:t>4.</w:t>
            </w:r>
            <w:r>
              <w:rPr>
                <w:rFonts w:hint="eastAsia"/>
              </w:rPr>
              <w:t>若选择删除云端笔记，从云端数据库中将笔记删除。</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用户不能在未登录的情况下删除笔记；</w:t>
            </w:r>
          </w:p>
          <w:p w:rsidR="004F3A49" w:rsidRDefault="004F3A49" w:rsidP="006A3423">
            <w:r>
              <w:rPr>
                <w:rFonts w:hint="eastAsia"/>
              </w:rPr>
              <w:t>2.</w:t>
            </w:r>
            <w:r>
              <w:rPr>
                <w:rFonts w:hint="eastAsia"/>
              </w:rPr>
              <w:t>用户只删除本地笔记的情况下，可以从云端数据库恢复笔记数据；</w:t>
            </w:r>
          </w:p>
          <w:p w:rsidR="004F3A49" w:rsidRPr="00307FD6" w:rsidRDefault="004F3A49" w:rsidP="006A3423">
            <w:r>
              <w:rPr>
                <w:rFonts w:hint="eastAsia"/>
              </w:rPr>
              <w:t>3.</w:t>
            </w:r>
            <w:r>
              <w:rPr>
                <w:rFonts w:hint="eastAsia"/>
              </w:rPr>
              <w:t>用户删除云端笔记的情况下，笔记无法恢复。</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307FD6" w:rsidRDefault="004F3A49" w:rsidP="006A3423">
            <w:r>
              <w:rPr>
                <w:rFonts w:hint="eastAsia"/>
              </w:rPr>
              <w:t>用户未登录，将提醒用户先登录；用户选择删除选项后，将提醒用户是否确认删除；用户删除成功后，将提醒用户笔记已删除。</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23BB1" w:rsidP="00B23BB1">
      <w:pPr>
        <w:ind w:left="720"/>
        <w:rPr>
          <w:rFonts w:ascii="宋体" w:hAnsi="宋体"/>
          <w:sz w:val="24"/>
        </w:rPr>
      </w:pPr>
      <w:r>
        <w:rPr>
          <w:rFonts w:ascii="宋体" w:hAnsi="宋体"/>
          <w:sz w:val="24"/>
        </w:rPr>
        <w:object w:dxaOrig="12061" w:dyaOrig="9765">
          <v:shape id="_x0000_i1032" type="#_x0000_t75" style="width:385.5pt;height:308.25pt" o:ole="">
            <v:imagedata r:id="rId25" o:title=""/>
          </v:shape>
          <o:OLEObject Type="Embed" ProgID="Visio.Drawing.15" ShapeID="_x0000_i1032" DrawAspect="Content" ObjectID="_1523382520" r:id="rId26"/>
        </w:object>
      </w:r>
    </w:p>
    <w:p w:rsidR="004F3A49" w:rsidRPr="004529AE" w:rsidRDefault="00B23BB1" w:rsidP="004F3A49">
      <w:pPr>
        <w:pStyle w:val="3"/>
        <w:numPr>
          <w:ilvl w:val="0"/>
          <w:numId w:val="0"/>
        </w:numPr>
      </w:pPr>
      <w:bookmarkStart w:id="42" w:name="_Toc449212823"/>
      <w:r>
        <w:rPr>
          <w:rFonts w:hint="eastAsia"/>
        </w:rPr>
        <w:t>3.2</w:t>
      </w:r>
      <w:r w:rsidR="004F3A49" w:rsidRPr="004529AE">
        <w:rPr>
          <w:rFonts w:hint="eastAsia"/>
        </w:rPr>
        <w:t>.</w:t>
      </w:r>
      <w:r w:rsidR="004F3A49">
        <w:rPr>
          <w:rFonts w:hint="eastAsia"/>
        </w:rPr>
        <w:t>8</w:t>
      </w:r>
      <w:r w:rsidR="004F3A49">
        <w:rPr>
          <w:rFonts w:ascii="宋体" w:hAnsi="宋体" w:hint="eastAsia"/>
        </w:rPr>
        <w:t xml:space="preserve"> 同步笔记</w:t>
      </w:r>
      <w:bookmarkEnd w:id="42"/>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08</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同步笔记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同步用户对云端笔记的上传、下载、修改和删除等信息。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r>
              <w:t>；</w:t>
            </w:r>
          </w:p>
          <w:p w:rsidR="004F3A49" w:rsidRPr="007B3A92" w:rsidRDefault="004F3A49" w:rsidP="006A3423">
            <w:r>
              <w:rPr>
                <w:rFonts w:hint="eastAsia"/>
              </w:rPr>
              <w:t>2.</w:t>
            </w:r>
            <w:r>
              <w:rPr>
                <w:rFonts w:hint="eastAsia"/>
              </w:rPr>
              <w:t>用户存在云端笔记；</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连接数据库；</w:t>
            </w:r>
          </w:p>
          <w:p w:rsidR="004F3A49" w:rsidRDefault="004F3A49" w:rsidP="006A3423">
            <w:r>
              <w:rPr>
                <w:rFonts w:hint="eastAsia"/>
              </w:rPr>
              <w:t>2.</w:t>
            </w:r>
            <w:r>
              <w:rPr>
                <w:rFonts w:hint="eastAsia"/>
              </w:rPr>
              <w:t>更新用户笔记列表；</w:t>
            </w:r>
          </w:p>
          <w:p w:rsidR="004F3A49" w:rsidRDefault="004F3A49" w:rsidP="006A3423">
            <w:r>
              <w:rPr>
                <w:rFonts w:hint="eastAsia"/>
              </w:rPr>
              <w:t>3.</w:t>
            </w:r>
            <w:r>
              <w:rPr>
                <w:rFonts w:hint="eastAsia"/>
              </w:rPr>
              <w:t>下载云端笔记</w:t>
            </w:r>
            <w:r>
              <w:rPr>
                <w:rFonts w:hint="eastAsia"/>
              </w:rPr>
              <w:t>(</w:t>
            </w:r>
            <w:r>
              <w:rPr>
                <w:rFonts w:hint="eastAsia"/>
              </w:rPr>
              <w:t>若本地未下载</w:t>
            </w:r>
            <w:r>
              <w:t>)</w:t>
            </w:r>
            <w:r>
              <w:rPr>
                <w:rFonts w:hint="eastAsia"/>
              </w:rPr>
              <w:t>；</w:t>
            </w:r>
          </w:p>
          <w:p w:rsidR="004F3A49" w:rsidRDefault="004F3A49" w:rsidP="006A3423">
            <w:r>
              <w:rPr>
                <w:rFonts w:hint="eastAsia"/>
              </w:rPr>
              <w:t>4.</w:t>
            </w:r>
            <w:r>
              <w:rPr>
                <w:rFonts w:hint="eastAsia"/>
              </w:rPr>
              <w:t>上传本地储存的云端笔记（若被修改）；</w:t>
            </w:r>
          </w:p>
          <w:p w:rsidR="004F3A49" w:rsidRPr="00DF3914" w:rsidRDefault="004F3A49" w:rsidP="006A3423">
            <w:r>
              <w:rPr>
                <w:rFonts w:hint="eastAsia"/>
              </w:rPr>
              <w:t>5.</w:t>
            </w:r>
            <w:r>
              <w:rPr>
                <w:rFonts w:hint="eastAsia"/>
              </w:rPr>
              <w:t>用户选择本地笔记上传到云端。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云端笔记和本地笔记不同时，将按修改时间确定最终版本；</w:t>
            </w:r>
          </w:p>
          <w:p w:rsidR="004F3A49" w:rsidRPr="00881A14" w:rsidRDefault="004F3A49" w:rsidP="006A3423">
            <w:r>
              <w:rPr>
                <w:rFonts w:hint="eastAsia"/>
              </w:rPr>
              <w:t>2.</w:t>
            </w:r>
            <w:r>
              <w:rPr>
                <w:rFonts w:hint="eastAsia"/>
              </w:rPr>
              <w:t>云端笔记在本地已删除，则不会下载；</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Default="004F3A49" w:rsidP="006A3423">
            <w:r>
              <w:rPr>
                <w:rFonts w:hint="eastAsia"/>
              </w:rPr>
              <w:t>用户选择本地笔记可以上传到云端；</w:t>
            </w:r>
          </w:p>
          <w:p w:rsidR="004F3A49" w:rsidRPr="00881A14" w:rsidRDefault="004F3A49" w:rsidP="006A3423">
            <w:r>
              <w:rPr>
                <w:rFonts w:hint="eastAsia"/>
              </w:rPr>
              <w:t>用户选择云端笔记上传到云端时，将提醒用户该笔记已被同步到云端。</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23BB1" w:rsidP="00B23BB1">
      <w:pPr>
        <w:ind w:left="720"/>
        <w:rPr>
          <w:rFonts w:ascii="宋体" w:hAnsi="宋体"/>
          <w:sz w:val="24"/>
        </w:rPr>
      </w:pPr>
      <w:r>
        <w:rPr>
          <w:rFonts w:ascii="宋体" w:hAnsi="宋体"/>
          <w:sz w:val="24"/>
        </w:rPr>
        <w:object w:dxaOrig="9795" w:dyaOrig="8715">
          <v:shape id="_x0000_i1033" type="#_x0000_t75" style="width:401.25pt;height:270.75pt" o:ole="">
            <v:imagedata r:id="rId27" o:title=""/>
          </v:shape>
          <o:OLEObject Type="Embed" ProgID="Visio.Drawing.15" ShapeID="_x0000_i1033" DrawAspect="Content" ObjectID="_1523382521" r:id="rId28"/>
        </w:object>
      </w:r>
    </w:p>
    <w:p w:rsidR="004F3A49" w:rsidRPr="004529AE" w:rsidRDefault="00B23BB1" w:rsidP="004F3A49">
      <w:pPr>
        <w:pStyle w:val="3"/>
        <w:numPr>
          <w:ilvl w:val="0"/>
          <w:numId w:val="0"/>
        </w:numPr>
      </w:pPr>
      <w:bookmarkStart w:id="43" w:name="_Toc449212824"/>
      <w:r>
        <w:rPr>
          <w:rFonts w:hint="eastAsia"/>
        </w:rPr>
        <w:t>3.2</w:t>
      </w:r>
      <w:r w:rsidR="004F3A49" w:rsidRPr="004529AE">
        <w:rPr>
          <w:rFonts w:hint="eastAsia"/>
        </w:rPr>
        <w:t>.</w:t>
      </w:r>
      <w:r w:rsidR="004F3A49">
        <w:rPr>
          <w:rFonts w:hint="eastAsia"/>
        </w:rPr>
        <w:t>9</w:t>
      </w:r>
      <w:r w:rsidR="004F3A49">
        <w:rPr>
          <w:rFonts w:ascii="宋体" w:hAnsi="宋体" w:hint="eastAsia"/>
        </w:rPr>
        <w:t xml:space="preserve"> 搜索笔记</w:t>
      </w:r>
      <w:bookmarkEnd w:id="43"/>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09</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笔记管理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搜索笔记</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用户利用关键字（标题和标签）</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用户点击搜索笔记按钮；</w:t>
            </w:r>
          </w:p>
          <w:p w:rsidR="004F3A49" w:rsidRDefault="004F3A49" w:rsidP="006A3423">
            <w:r>
              <w:rPr>
                <w:rFonts w:hint="eastAsia"/>
              </w:rPr>
              <w:t>2.</w:t>
            </w:r>
            <w:r>
              <w:rPr>
                <w:rFonts w:hint="eastAsia"/>
              </w:rPr>
              <w:t>用户输入搜索关键字；</w:t>
            </w:r>
          </w:p>
          <w:p w:rsidR="004F3A49" w:rsidRDefault="004F3A49" w:rsidP="006A3423">
            <w:r>
              <w:rPr>
                <w:rFonts w:hint="eastAsia"/>
              </w:rPr>
              <w:t>3.</w:t>
            </w:r>
            <w:r>
              <w:rPr>
                <w:rFonts w:hint="eastAsia"/>
              </w:rPr>
              <w:t>系统匹配关键字；</w:t>
            </w:r>
          </w:p>
          <w:p w:rsidR="004F3A49" w:rsidRPr="00DF3914" w:rsidRDefault="004F3A49" w:rsidP="006A3423">
            <w:r>
              <w:rPr>
                <w:rFonts w:hint="eastAsia"/>
              </w:rPr>
              <w:t>4.</w:t>
            </w:r>
            <w:r>
              <w:rPr>
                <w:rFonts w:hint="eastAsia"/>
              </w:rPr>
              <w:t>返回搜索结果。</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w:t>
            </w:r>
            <w:r w:rsidRPr="007B3A92">
              <w:rPr>
                <w:rFonts w:ascii="宋体" w:hAnsi="宋体" w:hint="eastAsia"/>
                <w:szCs w:val="21"/>
              </w:rPr>
              <w:lastRenderedPageBreak/>
              <w:t>事 项</w:t>
            </w:r>
          </w:p>
        </w:tc>
        <w:tc>
          <w:tcPr>
            <w:tcW w:w="7751" w:type="dxa"/>
            <w:gridSpan w:val="4"/>
            <w:vAlign w:val="center"/>
          </w:tcPr>
          <w:p w:rsidR="004F3A49" w:rsidRDefault="004F3A49" w:rsidP="006A3423">
            <w:r>
              <w:lastRenderedPageBreak/>
              <w:t>1.</w:t>
            </w:r>
            <w:r>
              <w:rPr>
                <w:rFonts w:hint="eastAsia"/>
              </w:rPr>
              <w:t>若搜索结果为零，则将提醒用户未搜索到相关笔记；</w:t>
            </w:r>
          </w:p>
          <w:p w:rsidR="004F3A49" w:rsidRDefault="004F3A49" w:rsidP="006A3423">
            <w:r>
              <w:rPr>
                <w:rFonts w:hint="eastAsia"/>
              </w:rPr>
              <w:lastRenderedPageBreak/>
              <w:t>2.</w:t>
            </w:r>
            <w:r>
              <w:rPr>
                <w:rFonts w:hint="eastAsia"/>
              </w:rPr>
              <w:t>单词区分大小写；</w:t>
            </w:r>
          </w:p>
          <w:p w:rsidR="004F3A49" w:rsidRPr="00881A14" w:rsidRDefault="004F3A49" w:rsidP="006A3423">
            <w:r>
              <w:rPr>
                <w:rFonts w:hint="eastAsia"/>
              </w:rPr>
              <w:t>3.</w:t>
            </w:r>
            <w:r>
              <w:rPr>
                <w:rFonts w:hint="eastAsia"/>
              </w:rPr>
              <w:t>关键字可以是标题、标题的一部分或者是笔记的标签。</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881A14" w:rsidRDefault="004F3A49" w:rsidP="006A3423">
            <w:r>
              <w:rPr>
                <w:rFonts w:hint="eastAsia"/>
              </w:rPr>
              <w:t>未搜索到任何结果，将提醒用户更换搜索关键字。</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8086" w:dyaOrig="13621">
          <v:shape id="_x0000_i1034" type="#_x0000_t75" style="width:397.5pt;height:670.5pt" o:ole="">
            <v:imagedata r:id="rId29" o:title=""/>
          </v:shape>
          <o:OLEObject Type="Embed" ProgID="Visio.Drawing.15" ShapeID="_x0000_i1034" DrawAspect="Content" ObjectID="_1523382522" r:id="rId30"/>
        </w:object>
      </w:r>
    </w:p>
    <w:p w:rsidR="004F3A49" w:rsidRPr="004529AE" w:rsidRDefault="00B23BB1" w:rsidP="004F3A49">
      <w:pPr>
        <w:pStyle w:val="3"/>
        <w:numPr>
          <w:ilvl w:val="0"/>
          <w:numId w:val="0"/>
        </w:numPr>
      </w:pPr>
      <w:bookmarkStart w:id="44" w:name="_Toc449212825"/>
      <w:r>
        <w:rPr>
          <w:rFonts w:hint="eastAsia"/>
        </w:rPr>
        <w:t>3.2</w:t>
      </w:r>
      <w:r w:rsidR="004F3A49" w:rsidRPr="004529AE">
        <w:rPr>
          <w:rFonts w:hint="eastAsia"/>
        </w:rPr>
        <w:t>.</w:t>
      </w:r>
      <w:r w:rsidR="004F3A49">
        <w:rPr>
          <w:rFonts w:hint="eastAsia"/>
        </w:rPr>
        <w:t>10</w:t>
      </w:r>
      <w:r w:rsidR="004F3A49">
        <w:rPr>
          <w:rFonts w:ascii="宋体" w:hAnsi="宋体" w:hint="eastAsia"/>
        </w:rPr>
        <w:t xml:space="preserve"> 图像处理</w:t>
      </w:r>
      <w:bookmarkEnd w:id="44"/>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10</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文字识别</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图像处理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用户添加图片，并可选择识别图片中的文字和裁剪图片。</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Pr>
                <w:rFonts w:hint="eastAsia"/>
              </w:rPr>
              <w:t>用户已添加图片；</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用户点击添加图片按钮；</w:t>
            </w:r>
          </w:p>
          <w:p w:rsidR="004F3A49" w:rsidRDefault="004F3A49" w:rsidP="006A3423">
            <w:r>
              <w:rPr>
                <w:rFonts w:hint="eastAsia"/>
              </w:rPr>
              <w:t>2.</w:t>
            </w:r>
            <w:r>
              <w:rPr>
                <w:rFonts w:hint="eastAsia"/>
              </w:rPr>
              <w:t>用户选择图片文件添加；</w:t>
            </w:r>
          </w:p>
          <w:p w:rsidR="004F3A49" w:rsidRDefault="004F3A49" w:rsidP="006A3423">
            <w:r>
              <w:rPr>
                <w:rFonts w:hint="eastAsia"/>
              </w:rPr>
              <w:t>3.</w:t>
            </w:r>
            <w:r>
              <w:rPr>
                <w:rFonts w:hint="eastAsia"/>
              </w:rPr>
              <w:t>用户选择图像识别，识别图片中的文字；</w:t>
            </w:r>
          </w:p>
          <w:p w:rsidR="004F3A49" w:rsidRDefault="004F3A49" w:rsidP="006A3423">
            <w:r>
              <w:rPr>
                <w:rFonts w:hint="eastAsia"/>
              </w:rPr>
              <w:t>4.</w:t>
            </w:r>
            <w:r>
              <w:rPr>
                <w:rFonts w:hint="eastAsia"/>
              </w:rPr>
              <w:t>用户选择图片裁剪，裁剪图片</w:t>
            </w:r>
            <w:r>
              <w:rPr>
                <w:rFonts w:hint="eastAsia"/>
              </w:rPr>
              <w:t>;</w:t>
            </w:r>
          </w:p>
          <w:p w:rsidR="004F3A49" w:rsidRPr="002771B1" w:rsidRDefault="004F3A49" w:rsidP="006A3423">
            <w:r>
              <w:t>5.</w:t>
            </w:r>
            <w:r>
              <w:rPr>
                <w:rFonts w:hint="eastAsia"/>
              </w:rPr>
              <w:t>添加图片，保存修改。</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添加的图片可以选择保存图片、保存识别出的文字或者保存图片和文字；</w:t>
            </w:r>
          </w:p>
          <w:p w:rsidR="004F3A49" w:rsidRDefault="004F3A49" w:rsidP="006A3423">
            <w:r>
              <w:rPr>
                <w:rFonts w:hint="eastAsia"/>
              </w:rPr>
              <w:t>2.</w:t>
            </w:r>
            <w:r>
              <w:rPr>
                <w:rFonts w:hint="eastAsia"/>
              </w:rPr>
              <w:t>裁剪图片时可以选择裁剪和旋转图片；</w:t>
            </w:r>
          </w:p>
          <w:p w:rsidR="004F3A49" w:rsidRPr="007B3A92" w:rsidRDefault="004F3A49" w:rsidP="006A3423">
            <w:pPr>
              <w:rPr>
                <w:rFonts w:ascii="宋体" w:hAnsi="宋体"/>
                <w:szCs w:val="21"/>
              </w:rPr>
            </w:pPr>
            <w:r>
              <w:rPr>
                <w:rFonts w:hint="eastAsia"/>
              </w:rPr>
              <w:t>3.</w:t>
            </w:r>
            <w:r>
              <w:rPr>
                <w:rFonts w:hint="eastAsia"/>
              </w:rPr>
              <w:t>用户需要确认操作，才会保存对图片的编辑修改结果。</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用户选择文字识别后，将提醒用户是否保存识别的文字还是只保存图片；用户选择裁剪和旋转图片后，将提醒用户是否确认，否则将放弃对图片的修改。</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4F3A49" w:rsidP="00B23BB1">
      <w:pPr>
        <w:ind w:left="720"/>
        <w:rPr>
          <w:rFonts w:ascii="宋体" w:hAnsi="宋体"/>
          <w:sz w:val="24"/>
        </w:rPr>
      </w:pPr>
      <w:r>
        <w:rPr>
          <w:rFonts w:ascii="宋体" w:hAnsi="宋体"/>
          <w:sz w:val="24"/>
        </w:rPr>
        <w:object w:dxaOrig="16170" w:dyaOrig="13170">
          <v:shape id="_x0000_i1035" type="#_x0000_t75" style="width:572.25pt;height:467.25pt" o:ole="">
            <v:imagedata r:id="rId31" o:title=""/>
          </v:shape>
          <o:OLEObject Type="Embed" ProgID="Visio.Drawing.15" ShapeID="_x0000_i1035" DrawAspect="Content" ObjectID="_1523382523" r:id="rId32"/>
        </w:object>
      </w:r>
    </w:p>
    <w:p w:rsidR="004F3A49" w:rsidRPr="004529AE" w:rsidRDefault="00B23BB1" w:rsidP="004F3A49">
      <w:pPr>
        <w:pStyle w:val="3"/>
        <w:numPr>
          <w:ilvl w:val="0"/>
          <w:numId w:val="0"/>
        </w:numPr>
      </w:pPr>
      <w:bookmarkStart w:id="45" w:name="_Toc449212826"/>
      <w:r>
        <w:rPr>
          <w:rFonts w:hint="eastAsia"/>
        </w:rPr>
        <w:t>3.2</w:t>
      </w:r>
      <w:r>
        <w:t>.</w:t>
      </w:r>
      <w:r w:rsidR="004F3A49">
        <w:rPr>
          <w:rFonts w:hint="eastAsia"/>
        </w:rPr>
        <w:t>11</w:t>
      </w:r>
      <w:r w:rsidR="004F3A49">
        <w:rPr>
          <w:rFonts w:ascii="宋体" w:hAnsi="宋体" w:hint="eastAsia"/>
        </w:rPr>
        <w:t xml:space="preserve"> 语音识别</w:t>
      </w:r>
      <w:bookmarkEnd w:id="45"/>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11</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文字识别</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语音识别</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白晓宇</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2016/4/3</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4F3A49" w:rsidP="006A3423">
            <w:r>
              <w:rPr>
                <w:rFonts w:hint="eastAsia"/>
              </w:rPr>
              <w:t>用户添加语音，并可选择识别语音，转换为文字。</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Pr>
                <w:rFonts w:hint="eastAsia"/>
              </w:rPr>
              <w:t>客户拥有打开麦克风并录音的权限；</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用户点击语音识别按钮；</w:t>
            </w:r>
          </w:p>
          <w:p w:rsidR="004F3A49" w:rsidRDefault="004F3A49" w:rsidP="006A3423">
            <w:r>
              <w:rPr>
                <w:rFonts w:hint="eastAsia"/>
              </w:rPr>
              <w:t>2.</w:t>
            </w:r>
            <w:r>
              <w:rPr>
                <w:rFonts w:hint="eastAsia"/>
              </w:rPr>
              <w:t>打开麦克风；</w:t>
            </w:r>
          </w:p>
          <w:p w:rsidR="004F3A49" w:rsidRDefault="004F3A49" w:rsidP="006A3423">
            <w:r>
              <w:rPr>
                <w:rFonts w:hint="eastAsia"/>
              </w:rPr>
              <w:t>3.</w:t>
            </w:r>
            <w:r>
              <w:rPr>
                <w:rFonts w:hint="eastAsia"/>
              </w:rPr>
              <w:t>用户输入语音；</w:t>
            </w:r>
          </w:p>
          <w:p w:rsidR="004F3A49" w:rsidRDefault="004F3A49" w:rsidP="006A3423">
            <w:r>
              <w:rPr>
                <w:rFonts w:hint="eastAsia"/>
              </w:rPr>
              <w:t>4.</w:t>
            </w:r>
            <w:r>
              <w:rPr>
                <w:rFonts w:hint="eastAsia"/>
              </w:rPr>
              <w:t>用户选择输入完毕</w:t>
            </w:r>
            <w:r>
              <w:rPr>
                <w:rFonts w:hint="eastAsia"/>
              </w:rPr>
              <w:t>;</w:t>
            </w:r>
          </w:p>
          <w:p w:rsidR="004F3A49" w:rsidRPr="002771B1" w:rsidRDefault="004F3A49" w:rsidP="006A3423">
            <w:r>
              <w:t>5.</w:t>
            </w:r>
            <w:r>
              <w:rPr>
                <w:rFonts w:hint="eastAsia"/>
              </w:rPr>
              <w:t>识别语音，输入文字。</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Default="004F3A49" w:rsidP="006A3423">
            <w:r>
              <w:t>1.</w:t>
            </w:r>
            <w:r>
              <w:rPr>
                <w:rFonts w:hint="eastAsia"/>
              </w:rPr>
              <w:t>需要打开麦克风的权限，若客户端未获得相关权限，则无法进行语音识别；</w:t>
            </w:r>
          </w:p>
          <w:p w:rsidR="004F3A49" w:rsidRPr="007B3A92" w:rsidRDefault="004F3A49" w:rsidP="006A3423">
            <w:pPr>
              <w:rPr>
                <w:rFonts w:ascii="宋体" w:hAnsi="宋体"/>
                <w:szCs w:val="21"/>
              </w:rPr>
            </w:pPr>
            <w:r>
              <w:rPr>
                <w:rFonts w:hint="eastAsia"/>
              </w:rPr>
              <w:t>2.</w:t>
            </w:r>
            <w:r>
              <w:rPr>
                <w:rFonts w:hint="eastAsia"/>
              </w:rPr>
              <w:t>识别后的文字将自动添加到笔记中。</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4F3A49" w:rsidP="006A3423">
            <w:pPr>
              <w:rPr>
                <w:rFonts w:ascii="宋体" w:hAnsi="宋体"/>
                <w:szCs w:val="21"/>
              </w:rPr>
            </w:pPr>
            <w:r>
              <w:rPr>
                <w:rFonts w:hint="eastAsia"/>
              </w:rPr>
              <w:t>用户选择语音识别后，将提醒用户正在打开麦克风；若无打开麦克风的权限将提醒用户授权；未检测到语音则将提醒用户重试或取消。</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D9529F" w:rsidRDefault="004F3A49" w:rsidP="00B23BB1">
      <w:pPr>
        <w:ind w:left="720"/>
        <w:rPr>
          <w:rFonts w:ascii="宋体" w:hAnsi="宋体"/>
          <w:sz w:val="24"/>
        </w:rPr>
      </w:pPr>
      <w:r>
        <w:rPr>
          <w:rFonts w:ascii="宋体" w:hAnsi="宋体"/>
          <w:sz w:val="24"/>
        </w:rPr>
        <w:object w:dxaOrig="11491" w:dyaOrig="9480">
          <v:shape id="_x0000_i1036" type="#_x0000_t75" style="width:441pt;height:363.75pt" o:ole="">
            <v:imagedata r:id="rId33" o:title=""/>
          </v:shape>
          <o:OLEObject Type="Embed" ProgID="Visio.Drawing.15" ShapeID="_x0000_i1036" DrawAspect="Content" ObjectID="_1523382524" r:id="rId34"/>
        </w:object>
      </w:r>
    </w:p>
    <w:p w:rsidR="004B0268" w:rsidRDefault="004B0268" w:rsidP="00B23BB1">
      <w:pPr>
        <w:ind w:left="720"/>
        <w:rPr>
          <w:rFonts w:ascii="宋体" w:hAnsi="宋体"/>
          <w:sz w:val="24"/>
        </w:rPr>
      </w:pPr>
    </w:p>
    <w:p w:rsidR="004B0268" w:rsidRDefault="004B0268" w:rsidP="00B23BB1">
      <w:pPr>
        <w:ind w:left="720"/>
        <w:rPr>
          <w:rFonts w:ascii="宋体" w:hAnsi="宋体"/>
          <w:sz w:val="24"/>
        </w:rPr>
      </w:pPr>
    </w:p>
    <w:p w:rsidR="004B0268" w:rsidRDefault="004B0268" w:rsidP="00B23BB1">
      <w:pPr>
        <w:ind w:left="720"/>
        <w:rPr>
          <w:rFonts w:ascii="宋体" w:hAnsi="宋体"/>
          <w:sz w:val="24"/>
        </w:rPr>
      </w:pPr>
    </w:p>
    <w:p w:rsidR="004B0268" w:rsidRPr="00D9529F" w:rsidRDefault="004B0268" w:rsidP="00B23BB1">
      <w:pPr>
        <w:ind w:left="720"/>
      </w:pPr>
    </w:p>
    <w:p w:rsidR="004B0268" w:rsidRDefault="006E7CC9" w:rsidP="004B0268">
      <w:pPr>
        <w:pStyle w:val="2"/>
      </w:pPr>
      <w:bookmarkStart w:id="46" w:name="_Toc506972956"/>
      <w:bookmarkStart w:id="47" w:name="_Toc277146807"/>
      <w:r>
        <w:rPr>
          <w:rFonts w:hint="eastAsia"/>
        </w:rPr>
        <w:lastRenderedPageBreak/>
        <w:t>总体结构</w:t>
      </w:r>
      <w:bookmarkEnd w:id="46"/>
      <w:bookmarkEnd w:id="47"/>
    </w:p>
    <w:p w:rsidR="004B0268" w:rsidRPr="004B0268" w:rsidRDefault="004B0268" w:rsidP="004B0268">
      <w:r>
        <w:rPr>
          <w:rFonts w:hint="eastAsia"/>
        </w:rPr>
        <w:t>总体结构图</w:t>
      </w:r>
    </w:p>
    <w:p w:rsidR="004B0268" w:rsidRDefault="00A856F0" w:rsidP="004B0268">
      <w:r w:rsidRPr="00C931B4">
        <w:rPr>
          <w:noProof/>
        </w:rPr>
        <w:drawing>
          <wp:inline distT="0" distB="0" distL="0" distR="0">
            <wp:extent cx="5276850" cy="3395345"/>
            <wp:effectExtent l="0" t="38100" r="0" b="52705"/>
            <wp:docPr id="121"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B0268" w:rsidRPr="004B0268" w:rsidRDefault="004B0268" w:rsidP="004B0268">
      <w:pPr>
        <w:rPr>
          <w:b/>
          <w:bCs/>
        </w:rPr>
      </w:pPr>
      <w:r w:rsidRPr="004B0268">
        <w:rPr>
          <w:rFonts w:hint="eastAsia"/>
          <w:b/>
          <w:bCs/>
        </w:rPr>
        <w:t>硬件框图：</w:t>
      </w:r>
    </w:p>
    <w:p w:rsidR="004B0268" w:rsidRPr="004B0268" w:rsidRDefault="00A856F0" w:rsidP="004B0268">
      <w:r w:rsidRPr="004B0268">
        <w:rPr>
          <w:noProof/>
        </w:rPr>
        <mc:AlternateContent>
          <mc:Choice Requires="wps">
            <w:drawing>
              <wp:anchor distT="0" distB="0" distL="114300" distR="114300" simplePos="0" relativeHeight="251661312" behindDoc="0" locked="0" layoutInCell="1" allowOverlap="1">
                <wp:simplePos x="0" y="0"/>
                <wp:positionH relativeFrom="column">
                  <wp:posOffset>2068195</wp:posOffset>
                </wp:positionH>
                <wp:positionV relativeFrom="paragraph">
                  <wp:posOffset>151765</wp:posOffset>
                </wp:positionV>
                <wp:extent cx="1381125" cy="314325"/>
                <wp:effectExtent l="10795" t="8890" r="8255" b="10160"/>
                <wp:wrapNone/>
                <wp:docPr id="2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Ult</w:t>
                            </w:r>
                            <w:r>
                              <w:t>i</w:t>
                            </w:r>
                            <w:r>
                              <w:rPr>
                                <w:rFonts w:hint="eastAsia"/>
                              </w:rPr>
                              <w:t>mate Note</w:t>
                            </w:r>
                            <w:r>
                              <w:rPr>
                                <w:rFonts w:hint="eastAsia"/>
                              </w:rPr>
                              <w:t>客户端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162.85pt;margin-top:11.95pt;width:108.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">
                <v:textbox>
                  <w:txbxContent>
                    <w:p w:rsidR="006A3423" w:rsidRDefault="006A3423" w:rsidP="004B0268">
                      <w:pPr>
                        <w:jc w:val="center"/>
                        <w:rPr>
                          <w:rFonts w:hint="eastAsia"/>
                        </w:rPr>
                      </w:pPr>
                      <w:r>
                        <w:rPr>
                          <w:rFonts w:hint="eastAsia"/>
                        </w:rPr>
                        <w:t>Ult</w:t>
                      </w:r>
                      <w:r>
                        <w:t>i</w:t>
                      </w:r>
                      <w:r>
                        <w:rPr>
                          <w:rFonts w:hint="eastAsia"/>
                        </w:rPr>
                        <w:t>mate Note</w:t>
                      </w:r>
                      <w:r>
                        <w:rPr>
                          <w:rFonts w:hint="eastAsia"/>
                        </w:rPr>
                        <w:t>客户端</w:t>
                      </w:r>
                    </w:p>
                  </w:txbxContent>
                </v:textbox>
              </v:shape>
            </w:pict>
          </mc:Fallback>
        </mc:AlternateContent>
      </w:r>
      <w:r w:rsidR="004B0268" w:rsidRPr="004B0268">
        <w:rPr>
          <w:rFonts w:hint="eastAsia"/>
          <w:b/>
          <w:bCs/>
        </w:rPr>
        <w:t>客户端：</w: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95885</wp:posOffset>
                </wp:positionV>
                <wp:extent cx="1428750" cy="314325"/>
                <wp:effectExtent l="9525" t="6350" r="9525" b="12700"/>
                <wp:wrapNone/>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操作系统：</w:t>
                            </w:r>
                            <w:r>
                              <w:rPr>
                                <w:rFonts w:hint="eastAsia"/>
                              </w:rPr>
                              <w:t>Andriod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left:0;text-align:left;margin-left:162pt;margin-top:7.55pt;width:11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">
                <v:textbox>
                  <w:txbxContent>
                    <w:p w:rsidR="006A3423" w:rsidRDefault="006A3423" w:rsidP="004B0268">
                      <w:pPr>
                        <w:jc w:val="center"/>
                        <w:rPr>
                          <w:rFonts w:hint="eastAsia"/>
                        </w:rPr>
                      </w:pPr>
                      <w:r>
                        <w:rPr>
                          <w:rFonts w:hint="eastAsia"/>
                        </w:rPr>
                        <w:t>操作系统：</w:t>
                      </w:r>
                      <w:r>
                        <w:rPr>
                          <w:rFonts w:hint="eastAsia"/>
                        </w:rPr>
                        <w:t>Andriod</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3360" behindDoc="0" locked="0" layoutInCell="1" allowOverlap="1">
                <wp:simplePos x="0" y="0"/>
                <wp:positionH relativeFrom="column">
                  <wp:posOffset>4085590</wp:posOffset>
                </wp:positionH>
                <wp:positionV relativeFrom="paragraph">
                  <wp:posOffset>45720</wp:posOffset>
                </wp:positionV>
                <wp:extent cx="790575" cy="321310"/>
                <wp:effectExtent l="8890" t="9525" r="10160" b="12065"/>
                <wp:wrapNone/>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21310"/>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麦克风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8" type="#_x0000_t202" style="position:absolute;left:0;text-align:left;margin-left:321.7pt;margin-top:3.6pt;width:62.25pt;height:2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eMLQIAAFg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">
                <v:textbox>
                  <w:txbxContent>
                    <w:p w:rsidR="006A3423" w:rsidRDefault="006A3423" w:rsidP="004B0268">
                      <w:pPr>
                        <w:jc w:val="center"/>
                        <w:rPr>
                          <w:rFonts w:hint="eastAsia"/>
                        </w:rPr>
                      </w:pPr>
                      <w:r>
                        <w:rPr>
                          <w:rFonts w:hint="eastAsia"/>
                        </w:rPr>
                        <w:t>麦克风</w:t>
                      </w:r>
                    </w:p>
                  </w:txbxContent>
                </v:textbox>
              </v:shape>
            </w:pict>
          </mc:Fallback>
        </mc:AlternateContent>
      </w:r>
      <w:r w:rsidRPr="004B0268">
        <w:rPr>
          <w:noProof/>
        </w:rPr>
        <mc:AlternateContent>
          <mc:Choice Requires="wps">
            <w:drawing>
              <wp:anchor distT="0" distB="0" distL="114300" distR="114300" simplePos="0" relativeHeight="251664384" behindDoc="0" locked="0" layoutInCell="1" allowOverlap="1">
                <wp:simplePos x="0" y="0"/>
                <wp:positionH relativeFrom="column">
                  <wp:posOffset>3676650</wp:posOffset>
                </wp:positionH>
                <wp:positionV relativeFrom="paragraph">
                  <wp:posOffset>206375</wp:posOffset>
                </wp:positionV>
                <wp:extent cx="408940" cy="3810"/>
                <wp:effectExtent l="19050" t="55880" r="19685" b="54610"/>
                <wp:wrapNone/>
                <wp:docPr id="1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8940" cy="38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95978A" id="_x0000_t32" coordsize="21600,21600" o:spt="32" o:oned="t" path="m,l21600,21600e" filled="f">
                <v:path arrowok="t" fillok="f" o:connecttype="none"/>
                <o:lock v:ext="edit" shapetype="t"/>
              </v:shapetype>
              <v:shape id="AutoShape 54" o:spid="_x0000_s1026" type="#_x0000_t32" style="position:absolute;left:0;text-align:left;margin-left:289.5pt;margin-top:16.25pt;width:32.2pt;height:.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">
                <v:stroke startarrow="block" endarrow="block"/>
              </v:shape>
            </w:pict>
          </mc:Fallback>
        </mc:AlternateContent>
      </w:r>
      <w:r w:rsidRPr="004B0268">
        <w:rPr>
          <w:noProof/>
        </w:rPr>
        <mc:AlternateContent>
          <mc:Choice Requires="wps">
            <w:drawing>
              <wp:anchor distT="0" distB="0" distL="114300" distR="114300" simplePos="0" relativeHeight="251659264" behindDoc="0" locked="0" layoutInCell="1" allowOverlap="1">
                <wp:simplePos x="0" y="0"/>
                <wp:positionH relativeFrom="column">
                  <wp:posOffset>1943100</wp:posOffset>
                </wp:positionH>
                <wp:positionV relativeFrom="paragraph">
                  <wp:posOffset>52705</wp:posOffset>
                </wp:positionV>
                <wp:extent cx="1733550" cy="314325"/>
                <wp:effectExtent l="9525" t="6985" r="9525" b="12065"/>
                <wp:wrapNone/>
                <wp:docPr id="1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硬件：智能移动终端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9" type="#_x0000_t202" style="position:absolute;left:0;text-align:left;margin-left:153pt;margin-top:4.15pt;width:136.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RA/KwIAAFk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">
                <v:textbox>
                  <w:txbxContent>
                    <w:p w:rsidR="006A3423" w:rsidRDefault="006A3423" w:rsidP="004B0268">
                      <w:pPr>
                        <w:jc w:val="center"/>
                        <w:rPr>
                          <w:rFonts w:hint="eastAsia"/>
                        </w:rPr>
                      </w:pPr>
                      <w:r>
                        <w:rPr>
                          <w:rFonts w:hint="eastAsia"/>
                        </w:rPr>
                        <w:t>硬件：智能移动终端</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67456" behindDoc="0" locked="0" layoutInCell="1" allowOverlap="1">
                <wp:simplePos x="0" y="0"/>
                <wp:positionH relativeFrom="column">
                  <wp:posOffset>2809875</wp:posOffset>
                </wp:positionH>
                <wp:positionV relativeFrom="paragraph">
                  <wp:posOffset>168910</wp:posOffset>
                </wp:positionV>
                <wp:extent cx="7620" cy="200025"/>
                <wp:effectExtent l="57150" t="16510" r="59055" b="21590"/>
                <wp:wrapNone/>
                <wp:docPr id="1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80260" id="AutoShape 57" o:spid="_x0000_s1026" type="#_x0000_t32" style="position:absolute;left:0;text-align:left;margin-left:221.25pt;margin-top:13.3pt;width:.6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">
                <v:stroke startarrow="block" endarrow="block"/>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66432" behindDoc="0" locked="0" layoutInCell="1" allowOverlap="1">
                <wp:simplePos x="0" y="0"/>
                <wp:positionH relativeFrom="column">
                  <wp:posOffset>2332355</wp:posOffset>
                </wp:positionH>
                <wp:positionV relativeFrom="paragraph">
                  <wp:posOffset>170815</wp:posOffset>
                </wp:positionV>
                <wp:extent cx="970280" cy="314325"/>
                <wp:effectExtent l="8255" t="6985" r="12065" b="12065"/>
                <wp:wrapNone/>
                <wp:docPr id="1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云端服务器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0" type="#_x0000_t202" style="position:absolute;left:0;text-align:left;margin-left:183.65pt;margin-top:13.45pt;width:76.4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">
                <v:textbox>
                  <w:txbxContent>
                    <w:p w:rsidR="006A3423" w:rsidRDefault="006A3423" w:rsidP="004B0268">
                      <w:pPr>
                        <w:jc w:val="center"/>
                        <w:rPr>
                          <w:rFonts w:hint="eastAsia"/>
                        </w:rPr>
                      </w:pPr>
                      <w:r>
                        <w:rPr>
                          <w:rFonts w:hint="eastAsia"/>
                        </w:rPr>
                        <w:t>云端服务器</w:t>
                      </w:r>
                    </w:p>
                  </w:txbxContent>
                </v:textbox>
              </v:shape>
            </w:pict>
          </mc:Fallback>
        </mc:AlternateContent>
      </w:r>
    </w:p>
    <w:p w:rsidR="004B0268" w:rsidRPr="004B0268" w:rsidRDefault="004B0268" w:rsidP="004B0268"/>
    <w:p w:rsidR="004B0268" w:rsidRPr="004B0268" w:rsidRDefault="004B0268" w:rsidP="004B0268"/>
    <w:p w:rsidR="004B0268" w:rsidRPr="004B0268" w:rsidRDefault="004B0268" w:rsidP="004B0268">
      <w:r w:rsidRPr="004B0268">
        <w:rPr>
          <w:rFonts w:hint="eastAsia"/>
          <w:b/>
          <w:bCs/>
        </w:rPr>
        <w:t>服务器：</w:t>
      </w:r>
    </w:p>
    <w:p w:rsidR="004B0268" w:rsidRPr="004B0268" w:rsidRDefault="00A856F0" w:rsidP="004B0268">
      <w:r w:rsidRPr="004B0268">
        <w:rPr>
          <w:noProof/>
        </w:rPr>
        <mc:AlternateContent>
          <mc:Choice Requires="wps">
            <w:drawing>
              <wp:anchor distT="0" distB="0" distL="114300" distR="114300" simplePos="0" relativeHeight="251671552" behindDoc="0" locked="0" layoutInCell="1" allowOverlap="1">
                <wp:simplePos x="0" y="0"/>
                <wp:positionH relativeFrom="column">
                  <wp:posOffset>2094230</wp:posOffset>
                </wp:positionH>
                <wp:positionV relativeFrom="paragraph">
                  <wp:posOffset>58420</wp:posOffset>
                </wp:positionV>
                <wp:extent cx="1371600" cy="314325"/>
                <wp:effectExtent l="8255" t="10795" r="10795" b="8255"/>
                <wp:wrapNone/>
                <wp:docPr id="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4325"/>
                        </a:xfrm>
                        <a:prstGeom prst="rect">
                          <a:avLst/>
                        </a:prstGeom>
                        <a:solidFill>
                          <a:srgbClr val="FFFFFF"/>
                        </a:solidFill>
                        <a:ln w="9525">
                          <a:solidFill>
                            <a:srgbClr val="000000"/>
                          </a:solidFill>
                          <a:miter lim="800000"/>
                          <a:headEnd/>
                          <a:tailEnd/>
                        </a:ln>
                      </wps:spPr>
                      <wps:txbx>
                        <w:txbxContent>
                          <w:p w:rsidR="006A3423" w:rsidRDefault="006A3423" w:rsidP="004B0268">
                            <w:r>
                              <w:rPr>
                                <w:rFonts w:hint="eastAsia"/>
                              </w:rPr>
                              <w:t>Ult</w:t>
                            </w:r>
                            <w:r>
                              <w:t>i</w:t>
                            </w:r>
                            <w:r>
                              <w:rPr>
                                <w:rFonts w:hint="eastAsia"/>
                              </w:rPr>
                              <w:t>mate</w:t>
                            </w:r>
                            <w:r>
                              <w:rPr>
                                <w:rFonts w:hint="eastAsia"/>
                              </w:rPr>
                              <w:t>服务器端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1" type="#_x0000_t202" style="position:absolute;left:0;text-align:left;margin-left:164.9pt;margin-top:4.6pt;width:108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">
                <v:textbox>
                  <w:txbxContent>
                    <w:p w:rsidR="006A3423" w:rsidRDefault="006A3423" w:rsidP="004B0268">
                      <w:pPr>
                        <w:rPr>
                          <w:rFonts w:hint="eastAsia"/>
                        </w:rPr>
                      </w:pPr>
                      <w:r>
                        <w:rPr>
                          <w:rFonts w:hint="eastAsia"/>
                        </w:rPr>
                        <w:t>Ult</w:t>
                      </w:r>
                      <w:r>
                        <w:t>i</w:t>
                      </w:r>
                      <w:r>
                        <w:rPr>
                          <w:rFonts w:hint="eastAsia"/>
                        </w:rPr>
                        <w:t>mate</w:t>
                      </w:r>
                      <w:r>
                        <w:rPr>
                          <w:rFonts w:hint="eastAsia"/>
                        </w:rPr>
                        <w:t>服务器端</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70528" behindDoc="0" locked="0" layoutInCell="1" allowOverlap="1">
                <wp:simplePos x="0" y="0"/>
                <wp:positionH relativeFrom="column">
                  <wp:posOffset>1979930</wp:posOffset>
                </wp:positionH>
                <wp:positionV relativeFrom="paragraph">
                  <wp:posOffset>175260</wp:posOffset>
                </wp:positionV>
                <wp:extent cx="1600200" cy="314325"/>
                <wp:effectExtent l="8255" t="11430" r="10795" b="7620"/>
                <wp:wrapNone/>
                <wp:docPr id="1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数据库</w:t>
                            </w:r>
                            <w:r>
                              <w:rPr>
                                <w:rFonts w:hint="eastAsia"/>
                              </w:rPr>
                              <w:t>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2" type="#_x0000_t202" style="position:absolute;left:0;text-align:left;margin-left:155.9pt;margin-top:13.8pt;width:126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">
                <v:textbox>
                  <w:txbxContent>
                    <w:p w:rsidR="006A3423" w:rsidRDefault="006A3423" w:rsidP="004B0268">
                      <w:pPr>
                        <w:jc w:val="center"/>
                        <w:rPr>
                          <w:rFonts w:hint="eastAsia"/>
                        </w:rPr>
                      </w:pPr>
                      <w:r>
                        <w:rPr>
                          <w:rFonts w:hint="eastAsia"/>
                        </w:rPr>
                        <w:t>数据库</w:t>
                      </w:r>
                      <w:r>
                        <w:rPr>
                          <w:rFonts w:hint="eastAsia"/>
                        </w:rPr>
                        <w:t>SQL</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9504" behindDoc="0" locked="0" layoutInCell="1" allowOverlap="1">
                <wp:simplePos x="0" y="0"/>
                <wp:positionH relativeFrom="column">
                  <wp:posOffset>1903730</wp:posOffset>
                </wp:positionH>
                <wp:positionV relativeFrom="paragraph">
                  <wp:posOffset>90170</wp:posOffset>
                </wp:positionV>
                <wp:extent cx="1733550" cy="314325"/>
                <wp:effectExtent l="8255" t="8255" r="10795" b="10795"/>
                <wp:wrapNone/>
                <wp:docPr id="1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操作系统：</w:t>
                            </w:r>
                            <w:r>
                              <w:rPr>
                                <w:rFonts w:hint="eastAsia"/>
                              </w:rPr>
                              <w:t>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3" type="#_x0000_t202" style="position:absolute;left:0;text-align:left;margin-left:149.9pt;margin-top:7.1pt;width:13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">
                <v:textbox>
                  <w:txbxContent>
                    <w:p w:rsidR="006A3423" w:rsidRDefault="006A3423" w:rsidP="004B0268">
                      <w:pPr>
                        <w:jc w:val="center"/>
                        <w:rPr>
                          <w:rFonts w:hint="eastAsia"/>
                        </w:rPr>
                      </w:pPr>
                      <w:r>
                        <w:rPr>
                          <w:rFonts w:hint="eastAsia"/>
                        </w:rPr>
                        <w:t>操作系统：</w:t>
                      </w:r>
                      <w:r>
                        <w:rPr>
                          <w:rFonts w:hint="eastAsia"/>
                        </w:rPr>
                        <w:t>Windows</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8480" behindDoc="0" locked="0" layoutInCell="1" allowOverlap="1">
                <wp:simplePos x="0" y="0"/>
                <wp:positionH relativeFrom="column">
                  <wp:posOffset>1827530</wp:posOffset>
                </wp:positionH>
                <wp:positionV relativeFrom="paragraph">
                  <wp:posOffset>5080</wp:posOffset>
                </wp:positionV>
                <wp:extent cx="1905000" cy="314325"/>
                <wp:effectExtent l="8255" t="5080" r="10795" b="13970"/>
                <wp:wrapNone/>
                <wp:docPr id="1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硬件：个人计算机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4" type="#_x0000_t202" style="position:absolute;left:0;text-align:left;margin-left:143.9pt;margin-top:.4pt;width:150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">
                <v:textbox>
                  <w:txbxContent>
                    <w:p w:rsidR="006A3423" w:rsidRDefault="006A3423" w:rsidP="004B0268">
                      <w:pPr>
                        <w:jc w:val="center"/>
                        <w:rPr>
                          <w:rFonts w:hint="eastAsia"/>
                        </w:rPr>
                      </w:pPr>
                      <w:r>
                        <w:rPr>
                          <w:rFonts w:hint="eastAsia"/>
                        </w:rPr>
                        <w:t>硬件：个人计算机</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77696" behindDoc="0" locked="0" layoutInCell="1" allowOverlap="1">
                <wp:simplePos x="0" y="0"/>
                <wp:positionH relativeFrom="column">
                  <wp:posOffset>2780030</wp:posOffset>
                </wp:positionH>
                <wp:positionV relativeFrom="paragraph">
                  <wp:posOffset>121285</wp:posOffset>
                </wp:positionV>
                <wp:extent cx="1019175" cy="330200"/>
                <wp:effectExtent l="36830" t="62230" r="29845" b="55245"/>
                <wp:wrapNone/>
                <wp:docPr id="10"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A0967" id="AutoShape 67" o:spid="_x0000_s1026" type="#_x0000_t32" style="position:absolute;left:0;text-align:left;margin-left:218.9pt;margin-top:9.55pt;width:80.2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">
                <v:stroke startarrow="block" endarrow="block"/>
              </v:shape>
            </w:pict>
          </mc:Fallback>
        </mc:AlternateContent>
      </w:r>
      <w:r w:rsidRPr="004B0268">
        <w:rPr>
          <w:noProof/>
        </w:rPr>
        <mc:AlternateContent>
          <mc:Choice Requires="wps">
            <w:drawing>
              <wp:anchor distT="0" distB="0" distL="114300" distR="114300" simplePos="0" relativeHeight="251676672" behindDoc="0" locked="0" layoutInCell="1" allowOverlap="1">
                <wp:simplePos x="0" y="0"/>
                <wp:positionH relativeFrom="column">
                  <wp:posOffset>2780030</wp:posOffset>
                </wp:positionH>
                <wp:positionV relativeFrom="paragraph">
                  <wp:posOffset>121285</wp:posOffset>
                </wp:positionV>
                <wp:extent cx="635" cy="330200"/>
                <wp:effectExtent l="55880" t="14605" r="57785" b="17145"/>
                <wp:wrapNone/>
                <wp:docPr id="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51E1B" id="AutoShape 66" o:spid="_x0000_s1026" type="#_x0000_t32" style="position:absolute;left:0;text-align:left;margin-left:218.9pt;margin-top:9.55pt;width:.05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">
                <v:stroke startarrow="block" endarrow="block"/>
              </v:shape>
            </w:pict>
          </mc:Fallback>
        </mc:AlternateContent>
      </w:r>
      <w:r w:rsidRPr="004B0268">
        <w:rPr>
          <w:noProof/>
        </w:rPr>
        <mc:AlternateContent>
          <mc:Choice Requires="wps">
            <w:drawing>
              <wp:anchor distT="0" distB="0" distL="114300" distR="114300" simplePos="0" relativeHeight="251675648" behindDoc="0" locked="0" layoutInCell="1" allowOverlap="1">
                <wp:simplePos x="0" y="0"/>
                <wp:positionH relativeFrom="column">
                  <wp:posOffset>1760855</wp:posOffset>
                </wp:positionH>
                <wp:positionV relativeFrom="paragraph">
                  <wp:posOffset>121285</wp:posOffset>
                </wp:positionV>
                <wp:extent cx="1019175" cy="330200"/>
                <wp:effectExtent l="36830" t="62230" r="29845" b="55245"/>
                <wp:wrapNone/>
                <wp:docPr id="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C7984" id="AutoShape 65" o:spid="_x0000_s1026" type="#_x0000_t32" style="position:absolute;left:0;text-align:left;margin-left:138.65pt;margin-top:9.55pt;width:80.25pt;height:2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">
                <v:stroke startarrow="block" endarrow="block"/>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74624" behindDoc="0" locked="0" layoutInCell="1" allowOverlap="1">
                <wp:simplePos x="0" y="0"/>
                <wp:positionH relativeFrom="column">
                  <wp:posOffset>3370580</wp:posOffset>
                </wp:positionH>
                <wp:positionV relativeFrom="paragraph">
                  <wp:posOffset>55245</wp:posOffset>
                </wp:positionV>
                <wp:extent cx="857250" cy="314325"/>
                <wp:effectExtent l="8255" t="11430" r="10795" b="7620"/>
                <wp:wrapNone/>
                <wp:docPr id="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客户端</w:t>
                            </w:r>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5" type="#_x0000_t202" style="position:absolute;left:0;text-align:left;margin-left:265.4pt;margin-top:4.35pt;width:67.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">
                <v:textbox>
                  <w:txbxContent>
                    <w:p w:rsidR="006A3423" w:rsidRDefault="006A3423" w:rsidP="004B0268">
                      <w:pPr>
                        <w:jc w:val="center"/>
                        <w:rPr>
                          <w:rFonts w:hint="eastAsia"/>
                        </w:rPr>
                      </w:pPr>
                      <w:r>
                        <w:rPr>
                          <w:rFonts w:hint="eastAsia"/>
                        </w:rPr>
                        <w:t>客户端</w:t>
                      </w:r>
                      <w:r>
                        <w:rPr>
                          <w:rFonts w:hint="eastAsia"/>
                        </w:rPr>
                        <w:t>3</w:t>
                      </w:r>
                    </w:p>
                  </w:txbxContent>
                </v:textbox>
              </v:shape>
            </w:pict>
          </mc:Fallback>
        </mc:AlternateContent>
      </w:r>
      <w:r w:rsidRPr="004B0268">
        <w:rPr>
          <w:noProof/>
        </w:rPr>
        <mc:AlternateContent>
          <mc:Choice Requires="wps">
            <w:drawing>
              <wp:anchor distT="0" distB="0" distL="114300" distR="114300" simplePos="0" relativeHeight="251673600" behindDoc="0" locked="0" layoutInCell="1" allowOverlap="1">
                <wp:simplePos x="0" y="0"/>
                <wp:positionH relativeFrom="column">
                  <wp:posOffset>2351405</wp:posOffset>
                </wp:positionH>
                <wp:positionV relativeFrom="paragraph">
                  <wp:posOffset>55245</wp:posOffset>
                </wp:positionV>
                <wp:extent cx="857250" cy="314325"/>
                <wp:effectExtent l="8255" t="11430" r="10795" b="762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客户端</w:t>
                            </w:r>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6" type="#_x0000_t202" style="position:absolute;left:0;text-align:left;margin-left:185.15pt;margin-top:4.35pt;width:6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">
                <v:textbox>
                  <w:txbxContent>
                    <w:p w:rsidR="006A3423" w:rsidRDefault="006A3423" w:rsidP="004B0268">
                      <w:pPr>
                        <w:jc w:val="center"/>
                        <w:rPr>
                          <w:rFonts w:hint="eastAsia"/>
                        </w:rPr>
                      </w:pPr>
                      <w:r>
                        <w:rPr>
                          <w:rFonts w:hint="eastAsia"/>
                        </w:rPr>
                        <w:t>客户端</w:t>
                      </w:r>
                      <w:r>
                        <w:rPr>
                          <w:rFonts w:hint="eastAsia"/>
                        </w:rPr>
                        <w:t>2</w:t>
                      </w:r>
                    </w:p>
                  </w:txbxContent>
                </v:textbox>
              </v:shape>
            </w:pict>
          </mc:Fallback>
        </mc:AlternateContent>
      </w:r>
      <w:r w:rsidRPr="004B0268">
        <w:rPr>
          <w:noProof/>
        </w:rPr>
        <mc:AlternateContent>
          <mc:Choice Requires="wps">
            <w:drawing>
              <wp:anchor distT="0" distB="0" distL="114300" distR="114300" simplePos="0" relativeHeight="251672576" behindDoc="0" locked="0" layoutInCell="1" allowOverlap="1">
                <wp:simplePos x="0" y="0"/>
                <wp:positionH relativeFrom="column">
                  <wp:posOffset>1332230</wp:posOffset>
                </wp:positionH>
                <wp:positionV relativeFrom="paragraph">
                  <wp:posOffset>55245</wp:posOffset>
                </wp:positionV>
                <wp:extent cx="857250" cy="314325"/>
                <wp:effectExtent l="8255" t="11430" r="10795" b="7620"/>
                <wp:wrapNone/>
                <wp:docPr id="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A3423" w:rsidRDefault="006A3423" w:rsidP="004B0268">
                            <w:pPr>
                              <w:jc w:val="center"/>
                            </w:pPr>
                            <w:r>
                              <w:rPr>
                                <w:rFonts w:hint="eastAsia"/>
                              </w:rPr>
                              <w:t>客户端</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7" type="#_x0000_t202" style="position:absolute;left:0;text-align:left;margin-left:104.9pt;margin-top:4.35pt;width:6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">
                <v:textbox>
                  <w:txbxContent>
                    <w:p w:rsidR="006A3423" w:rsidRDefault="006A3423" w:rsidP="004B0268">
                      <w:pPr>
                        <w:jc w:val="center"/>
                        <w:rPr>
                          <w:rFonts w:hint="eastAsia"/>
                        </w:rPr>
                      </w:pPr>
                      <w:r>
                        <w:rPr>
                          <w:rFonts w:hint="eastAsia"/>
                        </w:rPr>
                        <w:t>客户端</w:t>
                      </w:r>
                      <w:r>
                        <w:rPr>
                          <w:rFonts w:hint="eastAsia"/>
                        </w:rPr>
                        <w:t>1</w:t>
                      </w:r>
                    </w:p>
                  </w:txbxContent>
                </v:textbox>
              </v:shape>
            </w:pict>
          </mc:Fallback>
        </mc:AlternateContent>
      </w:r>
    </w:p>
    <w:p w:rsidR="004B0268" w:rsidRDefault="004B0268" w:rsidP="004B0268">
      <w:pPr>
        <w:pStyle w:val="ac"/>
        <w:rPr>
          <w:b/>
          <w:bCs/>
        </w:rPr>
      </w:pPr>
    </w:p>
    <w:p w:rsidR="004B0268" w:rsidRDefault="004B0268" w:rsidP="004B0268">
      <w:pPr>
        <w:pStyle w:val="ac"/>
        <w:rPr>
          <w:b/>
          <w:bCs/>
        </w:rPr>
      </w:pPr>
    </w:p>
    <w:p w:rsidR="004B0268" w:rsidRDefault="004B0268" w:rsidP="004B0268">
      <w:pPr>
        <w:pStyle w:val="ac"/>
        <w:rPr>
          <w:b/>
          <w:bCs/>
        </w:rPr>
      </w:pPr>
    </w:p>
    <w:p w:rsidR="004B0268" w:rsidRDefault="004B0268" w:rsidP="004B0268">
      <w:pPr>
        <w:pStyle w:val="ac"/>
        <w:rPr>
          <w:b/>
          <w:bCs/>
        </w:rPr>
      </w:pPr>
      <w:r>
        <w:rPr>
          <w:rFonts w:hint="eastAsia"/>
          <w:b/>
          <w:bCs/>
        </w:rPr>
        <w:t>功能需求与系统模块的关系</w:t>
      </w:r>
    </w:p>
    <w:tbl>
      <w:tblPr>
        <w:tblW w:w="8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134"/>
        <w:gridCol w:w="1070"/>
        <w:gridCol w:w="1067"/>
        <w:gridCol w:w="1062"/>
        <w:gridCol w:w="1103"/>
        <w:gridCol w:w="1103"/>
      </w:tblGrid>
      <w:tr w:rsidR="002928A5" w:rsidTr="002928A5">
        <w:trPr>
          <w:trHeight w:val="340"/>
        </w:trPr>
        <w:tc>
          <w:tcPr>
            <w:tcW w:w="1526" w:type="dxa"/>
          </w:tcPr>
          <w:p w:rsidR="002928A5" w:rsidRDefault="002928A5" w:rsidP="006A3423">
            <w:pPr>
              <w:pStyle w:val="ac"/>
            </w:pPr>
            <w:r>
              <w:rPr>
                <w:rFonts w:hint="eastAsia"/>
              </w:rPr>
              <w:t xml:space="preserve">   </w:t>
            </w:r>
          </w:p>
        </w:tc>
        <w:tc>
          <w:tcPr>
            <w:tcW w:w="1134" w:type="dxa"/>
          </w:tcPr>
          <w:p w:rsidR="002928A5" w:rsidRDefault="002928A5" w:rsidP="006A3423">
            <w:pPr>
              <w:pStyle w:val="ac"/>
            </w:pPr>
            <w:r>
              <w:rPr>
                <w:rFonts w:hint="eastAsia"/>
              </w:rPr>
              <w:t>修改笔记</w:t>
            </w:r>
          </w:p>
        </w:tc>
        <w:tc>
          <w:tcPr>
            <w:tcW w:w="1070" w:type="dxa"/>
          </w:tcPr>
          <w:p w:rsidR="002928A5" w:rsidRDefault="002928A5" w:rsidP="006A3423">
            <w:pPr>
              <w:pStyle w:val="ac"/>
            </w:pPr>
            <w:r>
              <w:rPr>
                <w:rFonts w:hint="eastAsia"/>
              </w:rPr>
              <w:t>保存笔记</w:t>
            </w:r>
          </w:p>
        </w:tc>
        <w:tc>
          <w:tcPr>
            <w:tcW w:w="1067" w:type="dxa"/>
          </w:tcPr>
          <w:p w:rsidR="002928A5" w:rsidRDefault="002928A5" w:rsidP="006A3423">
            <w:pPr>
              <w:pStyle w:val="ac"/>
            </w:pPr>
            <w:r>
              <w:rPr>
                <w:rFonts w:hint="eastAsia"/>
              </w:rPr>
              <w:t>语音识别</w:t>
            </w:r>
          </w:p>
        </w:tc>
        <w:tc>
          <w:tcPr>
            <w:tcW w:w="1062" w:type="dxa"/>
          </w:tcPr>
          <w:p w:rsidR="002928A5" w:rsidRDefault="002928A5" w:rsidP="006A3423">
            <w:pPr>
              <w:pStyle w:val="ac"/>
            </w:pPr>
            <w:r>
              <w:rPr>
                <w:rFonts w:hint="eastAsia"/>
              </w:rPr>
              <w:t>文字识别</w:t>
            </w:r>
          </w:p>
        </w:tc>
        <w:tc>
          <w:tcPr>
            <w:tcW w:w="1103" w:type="dxa"/>
          </w:tcPr>
          <w:p w:rsidR="002928A5" w:rsidRDefault="002928A5" w:rsidP="006A3423">
            <w:pPr>
              <w:pStyle w:val="ac"/>
            </w:pPr>
            <w:r>
              <w:rPr>
                <w:rFonts w:hint="eastAsia"/>
              </w:rPr>
              <w:t>注册验证</w:t>
            </w:r>
          </w:p>
        </w:tc>
        <w:tc>
          <w:tcPr>
            <w:tcW w:w="1103" w:type="dxa"/>
          </w:tcPr>
          <w:p w:rsidR="002928A5" w:rsidRDefault="002928A5" w:rsidP="006A3423">
            <w:pPr>
              <w:pStyle w:val="ac"/>
            </w:pPr>
            <w:r>
              <w:rPr>
                <w:rFonts w:hint="eastAsia"/>
              </w:rPr>
              <w:t>笔记搜索</w:t>
            </w:r>
          </w:p>
        </w:tc>
      </w:tr>
      <w:tr w:rsidR="002928A5" w:rsidTr="002928A5">
        <w:tc>
          <w:tcPr>
            <w:tcW w:w="1526" w:type="dxa"/>
          </w:tcPr>
          <w:p w:rsidR="002928A5" w:rsidRDefault="002928A5" w:rsidP="006A3423">
            <w:pPr>
              <w:pStyle w:val="ac"/>
            </w:pPr>
            <w:r>
              <w:rPr>
                <w:rFonts w:hint="eastAsia"/>
              </w:rPr>
              <w:t>笔记管理</w:t>
            </w:r>
          </w:p>
        </w:tc>
        <w:tc>
          <w:tcPr>
            <w:tcW w:w="1134" w:type="dxa"/>
          </w:tcPr>
          <w:p w:rsidR="002928A5" w:rsidRDefault="002928A5" w:rsidP="006A3423">
            <w:pPr>
              <w:pStyle w:val="ac"/>
            </w:pPr>
            <w:r>
              <w:rPr>
                <w:rFonts w:hint="eastAsia"/>
              </w:rPr>
              <w:t>√</w:t>
            </w:r>
          </w:p>
        </w:tc>
        <w:tc>
          <w:tcPr>
            <w:tcW w:w="1070" w:type="dxa"/>
          </w:tcPr>
          <w:p w:rsidR="002928A5" w:rsidRDefault="002928A5" w:rsidP="006A3423">
            <w:pPr>
              <w:pStyle w:val="ac"/>
            </w:pPr>
            <w:r>
              <w:rPr>
                <w:rFonts w:hint="eastAsia"/>
              </w:rPr>
              <w:t>√</w:t>
            </w:r>
          </w:p>
        </w:tc>
        <w:tc>
          <w:tcPr>
            <w:tcW w:w="1067" w:type="dxa"/>
          </w:tcPr>
          <w:p w:rsidR="002928A5" w:rsidRDefault="002928A5" w:rsidP="006A3423">
            <w:pPr>
              <w:pStyle w:val="ac"/>
            </w:pPr>
          </w:p>
        </w:tc>
        <w:tc>
          <w:tcPr>
            <w:tcW w:w="1062" w:type="dxa"/>
          </w:tcPr>
          <w:p w:rsidR="002928A5" w:rsidRDefault="002928A5" w:rsidP="006A3423">
            <w:pPr>
              <w:pStyle w:val="ac"/>
            </w:pPr>
          </w:p>
        </w:tc>
        <w:tc>
          <w:tcPr>
            <w:tcW w:w="1103" w:type="dxa"/>
          </w:tcPr>
          <w:p w:rsidR="002928A5" w:rsidRDefault="002928A5" w:rsidP="006A3423">
            <w:pPr>
              <w:pStyle w:val="ac"/>
            </w:pPr>
          </w:p>
        </w:tc>
        <w:tc>
          <w:tcPr>
            <w:tcW w:w="1103" w:type="dxa"/>
          </w:tcPr>
          <w:p w:rsidR="002928A5" w:rsidRDefault="002928A5" w:rsidP="006A3423">
            <w:pPr>
              <w:pStyle w:val="ac"/>
            </w:pPr>
            <w:r>
              <w:rPr>
                <w:rFonts w:hint="eastAsia"/>
              </w:rPr>
              <w:t>√</w:t>
            </w:r>
          </w:p>
        </w:tc>
      </w:tr>
      <w:tr w:rsidR="002928A5" w:rsidTr="002928A5">
        <w:tc>
          <w:tcPr>
            <w:tcW w:w="1526" w:type="dxa"/>
          </w:tcPr>
          <w:p w:rsidR="002928A5" w:rsidRDefault="002928A5" w:rsidP="006A3423">
            <w:pPr>
              <w:pStyle w:val="ac"/>
            </w:pPr>
            <w:r>
              <w:rPr>
                <w:rFonts w:hint="eastAsia"/>
              </w:rPr>
              <w:t>语音图片识别</w:t>
            </w:r>
          </w:p>
        </w:tc>
        <w:tc>
          <w:tcPr>
            <w:tcW w:w="1134" w:type="dxa"/>
          </w:tcPr>
          <w:p w:rsidR="002928A5" w:rsidRDefault="002928A5" w:rsidP="006A3423">
            <w:pPr>
              <w:pStyle w:val="ac"/>
            </w:pPr>
            <w:r>
              <w:rPr>
                <w:rFonts w:hint="eastAsia"/>
              </w:rPr>
              <w:t>√</w:t>
            </w:r>
          </w:p>
        </w:tc>
        <w:tc>
          <w:tcPr>
            <w:tcW w:w="1070" w:type="dxa"/>
          </w:tcPr>
          <w:p w:rsidR="002928A5" w:rsidRDefault="002928A5" w:rsidP="006A3423">
            <w:pPr>
              <w:pStyle w:val="ac"/>
            </w:pPr>
          </w:p>
        </w:tc>
        <w:tc>
          <w:tcPr>
            <w:tcW w:w="1067" w:type="dxa"/>
          </w:tcPr>
          <w:p w:rsidR="002928A5" w:rsidRDefault="002928A5" w:rsidP="006A3423">
            <w:pPr>
              <w:pStyle w:val="ac"/>
            </w:pPr>
            <w:r>
              <w:rPr>
                <w:rFonts w:hint="eastAsia"/>
              </w:rPr>
              <w:t>√</w:t>
            </w:r>
          </w:p>
        </w:tc>
        <w:tc>
          <w:tcPr>
            <w:tcW w:w="1062" w:type="dxa"/>
          </w:tcPr>
          <w:p w:rsidR="002928A5" w:rsidRDefault="002928A5" w:rsidP="006A3423">
            <w:pPr>
              <w:pStyle w:val="ac"/>
            </w:pPr>
            <w:r>
              <w:rPr>
                <w:rFonts w:hint="eastAsia"/>
              </w:rPr>
              <w:t>√</w:t>
            </w:r>
          </w:p>
        </w:tc>
        <w:tc>
          <w:tcPr>
            <w:tcW w:w="1103" w:type="dxa"/>
          </w:tcPr>
          <w:p w:rsidR="002928A5" w:rsidRDefault="002928A5" w:rsidP="006A3423">
            <w:pPr>
              <w:pStyle w:val="ac"/>
            </w:pPr>
          </w:p>
        </w:tc>
        <w:tc>
          <w:tcPr>
            <w:tcW w:w="1103" w:type="dxa"/>
          </w:tcPr>
          <w:p w:rsidR="002928A5" w:rsidRDefault="002928A5" w:rsidP="006A3423">
            <w:pPr>
              <w:pStyle w:val="ac"/>
            </w:pPr>
          </w:p>
        </w:tc>
      </w:tr>
      <w:tr w:rsidR="002928A5" w:rsidTr="002928A5">
        <w:tc>
          <w:tcPr>
            <w:tcW w:w="1526" w:type="dxa"/>
          </w:tcPr>
          <w:p w:rsidR="002928A5" w:rsidRDefault="002928A5" w:rsidP="006A3423">
            <w:pPr>
              <w:pStyle w:val="ac"/>
            </w:pPr>
            <w:r>
              <w:rPr>
                <w:rFonts w:hint="eastAsia"/>
              </w:rPr>
              <w:t>用户管理</w:t>
            </w:r>
          </w:p>
        </w:tc>
        <w:tc>
          <w:tcPr>
            <w:tcW w:w="1134" w:type="dxa"/>
          </w:tcPr>
          <w:p w:rsidR="002928A5" w:rsidRDefault="002928A5" w:rsidP="006A3423">
            <w:pPr>
              <w:pStyle w:val="ac"/>
            </w:pPr>
          </w:p>
        </w:tc>
        <w:tc>
          <w:tcPr>
            <w:tcW w:w="1070" w:type="dxa"/>
          </w:tcPr>
          <w:p w:rsidR="002928A5" w:rsidRDefault="002928A5" w:rsidP="006A3423">
            <w:pPr>
              <w:pStyle w:val="ac"/>
            </w:pPr>
          </w:p>
        </w:tc>
        <w:tc>
          <w:tcPr>
            <w:tcW w:w="1067" w:type="dxa"/>
          </w:tcPr>
          <w:p w:rsidR="002928A5" w:rsidRDefault="002928A5" w:rsidP="006A3423">
            <w:pPr>
              <w:pStyle w:val="ac"/>
            </w:pPr>
          </w:p>
        </w:tc>
        <w:tc>
          <w:tcPr>
            <w:tcW w:w="1062" w:type="dxa"/>
          </w:tcPr>
          <w:p w:rsidR="002928A5" w:rsidRDefault="002928A5" w:rsidP="006A3423">
            <w:pPr>
              <w:pStyle w:val="ac"/>
            </w:pPr>
          </w:p>
        </w:tc>
        <w:tc>
          <w:tcPr>
            <w:tcW w:w="1103" w:type="dxa"/>
          </w:tcPr>
          <w:p w:rsidR="002928A5" w:rsidRDefault="002928A5" w:rsidP="006A3423">
            <w:pPr>
              <w:pStyle w:val="ac"/>
            </w:pPr>
            <w:r>
              <w:rPr>
                <w:rFonts w:hint="eastAsia"/>
              </w:rPr>
              <w:t>√</w:t>
            </w:r>
          </w:p>
        </w:tc>
        <w:tc>
          <w:tcPr>
            <w:tcW w:w="1103" w:type="dxa"/>
          </w:tcPr>
          <w:p w:rsidR="002928A5" w:rsidRDefault="002928A5" w:rsidP="006A3423">
            <w:pPr>
              <w:pStyle w:val="ac"/>
            </w:pPr>
          </w:p>
        </w:tc>
      </w:tr>
      <w:tr w:rsidR="002928A5" w:rsidTr="002928A5">
        <w:tc>
          <w:tcPr>
            <w:tcW w:w="1526" w:type="dxa"/>
          </w:tcPr>
          <w:p w:rsidR="002928A5" w:rsidRDefault="002928A5" w:rsidP="006A3423">
            <w:pPr>
              <w:pStyle w:val="ac"/>
            </w:pPr>
            <w:r>
              <w:rPr>
                <w:rFonts w:hint="eastAsia"/>
              </w:rPr>
              <w:t>笔记同步</w:t>
            </w:r>
          </w:p>
        </w:tc>
        <w:tc>
          <w:tcPr>
            <w:tcW w:w="1134" w:type="dxa"/>
          </w:tcPr>
          <w:p w:rsidR="002928A5" w:rsidRDefault="002928A5" w:rsidP="006A3423">
            <w:pPr>
              <w:pStyle w:val="ac"/>
            </w:pPr>
            <w:r>
              <w:rPr>
                <w:rFonts w:hint="eastAsia"/>
              </w:rPr>
              <w:t>√</w:t>
            </w:r>
          </w:p>
        </w:tc>
        <w:tc>
          <w:tcPr>
            <w:tcW w:w="1070" w:type="dxa"/>
          </w:tcPr>
          <w:p w:rsidR="002928A5" w:rsidRDefault="002928A5" w:rsidP="006A3423">
            <w:pPr>
              <w:pStyle w:val="ac"/>
            </w:pPr>
            <w:r>
              <w:rPr>
                <w:rFonts w:hint="eastAsia"/>
              </w:rPr>
              <w:t>√</w:t>
            </w:r>
          </w:p>
        </w:tc>
        <w:tc>
          <w:tcPr>
            <w:tcW w:w="1067" w:type="dxa"/>
          </w:tcPr>
          <w:p w:rsidR="002928A5" w:rsidRDefault="002928A5" w:rsidP="006A3423">
            <w:pPr>
              <w:pStyle w:val="ac"/>
            </w:pPr>
          </w:p>
        </w:tc>
        <w:tc>
          <w:tcPr>
            <w:tcW w:w="1062" w:type="dxa"/>
          </w:tcPr>
          <w:p w:rsidR="002928A5" w:rsidRDefault="002928A5" w:rsidP="006A3423">
            <w:pPr>
              <w:pStyle w:val="ac"/>
            </w:pPr>
          </w:p>
        </w:tc>
        <w:tc>
          <w:tcPr>
            <w:tcW w:w="1103" w:type="dxa"/>
          </w:tcPr>
          <w:p w:rsidR="002928A5" w:rsidRDefault="002928A5" w:rsidP="006A3423">
            <w:pPr>
              <w:pStyle w:val="ac"/>
            </w:pPr>
          </w:p>
        </w:tc>
        <w:tc>
          <w:tcPr>
            <w:tcW w:w="1103" w:type="dxa"/>
          </w:tcPr>
          <w:p w:rsidR="002928A5" w:rsidRDefault="002928A5" w:rsidP="006A3423">
            <w:pPr>
              <w:pStyle w:val="ac"/>
            </w:pPr>
          </w:p>
        </w:tc>
      </w:tr>
    </w:tbl>
    <w:p w:rsidR="004B0268" w:rsidRPr="004B0268" w:rsidRDefault="004B0268" w:rsidP="004B0268"/>
    <w:p w:rsidR="002928A5" w:rsidRDefault="005110BC" w:rsidP="002928A5">
      <w:pPr>
        <w:pStyle w:val="2"/>
      </w:pPr>
      <w:bookmarkStart w:id="48" w:name="_Toc277146808"/>
      <w:r w:rsidRPr="005110BC">
        <w:rPr>
          <w:rFonts w:hint="eastAsia"/>
        </w:rPr>
        <w:t>人工处理过程</w:t>
      </w:r>
      <w:bookmarkEnd w:id="48"/>
    </w:p>
    <w:p w:rsidR="002928A5" w:rsidRDefault="002928A5" w:rsidP="002928A5">
      <w:pPr>
        <w:ind w:firstLineChars="200" w:firstLine="420"/>
      </w:pPr>
      <w:r>
        <w:rPr>
          <w:rFonts w:hint="eastAsia"/>
        </w:rPr>
        <w:t>Ultimate</w:t>
      </w:r>
      <w:r>
        <w:t xml:space="preserve"> Note </w:t>
      </w:r>
      <w:r>
        <w:rPr>
          <w:rFonts w:hint="eastAsia"/>
        </w:rPr>
        <w:t>项目的主要业务流程都可以由用户通过移动智能终端上的</w:t>
      </w:r>
      <w:r>
        <w:rPr>
          <w:rFonts w:hint="eastAsia"/>
        </w:rPr>
        <w:t>Andriod</w:t>
      </w:r>
      <w:r>
        <w:rPr>
          <w:rFonts w:hint="eastAsia"/>
        </w:rPr>
        <w:t>客户端完成，需要人工处理的过程主要包括以下几点：</w:t>
      </w:r>
    </w:p>
    <w:p w:rsidR="002928A5" w:rsidRDefault="002928A5" w:rsidP="002928A5">
      <w:pPr>
        <w:ind w:firstLineChars="200" w:firstLine="420"/>
      </w:pPr>
      <w:r>
        <w:t>1.</w:t>
      </w:r>
      <w:r>
        <w:rPr>
          <w:rFonts w:hint="eastAsia"/>
        </w:rPr>
        <w:t>错误恢复</w:t>
      </w:r>
    </w:p>
    <w:p w:rsidR="002928A5" w:rsidRDefault="002928A5" w:rsidP="002928A5">
      <w:pPr>
        <w:ind w:firstLineChars="200" w:firstLine="420"/>
      </w:pPr>
      <w:r>
        <w:rPr>
          <w:rFonts w:hint="eastAsia"/>
        </w:rPr>
        <w:t>如果用户保存在云端的笔记由于服务器错误或网络服务错误等原因导致数据丢失，需要工作人员人工恢复用户数据。</w:t>
      </w:r>
    </w:p>
    <w:p w:rsidR="002928A5" w:rsidRDefault="002928A5" w:rsidP="002928A5">
      <w:pPr>
        <w:ind w:firstLineChars="200" w:firstLine="420"/>
      </w:pPr>
      <w:r>
        <w:t>2.</w:t>
      </w:r>
      <w:r>
        <w:rPr>
          <w:rFonts w:hint="eastAsia"/>
        </w:rPr>
        <w:t>停止服务</w:t>
      </w:r>
    </w:p>
    <w:p w:rsidR="002928A5" w:rsidRPr="002703AD" w:rsidRDefault="002928A5" w:rsidP="002928A5">
      <w:pPr>
        <w:ind w:firstLineChars="200" w:firstLine="420"/>
        <w:rPr>
          <w:bCs/>
        </w:rPr>
      </w:pPr>
      <w:r>
        <w:rPr>
          <w:rFonts w:hint="eastAsia"/>
        </w:rPr>
        <w:t>用户应遵守</w:t>
      </w:r>
      <w:r>
        <w:rPr>
          <w:rFonts w:hint="eastAsia"/>
          <w:bCs/>
        </w:rPr>
        <w:t>《中华人民共和国保密法》、《计算机信息系统国际联网保密管理规定》、《中华人民共和国计算机信息系统安全保护条例》、《计算机信息网络国际联网安全保护管理办法》、《中华人民共和国计算机信息网络国际联网管理暂行规定》及其实施办法等相关法律法规的任何及所有的规定，并对以任何方式使用</w:t>
      </w:r>
      <w:r>
        <w:rPr>
          <w:rFonts w:hint="eastAsia"/>
          <w:bCs/>
        </w:rPr>
        <w:t>Ultimate</w:t>
      </w:r>
      <w:r>
        <w:rPr>
          <w:bCs/>
        </w:rPr>
        <w:t xml:space="preserve"> </w:t>
      </w:r>
      <w:r>
        <w:rPr>
          <w:rFonts w:hint="eastAsia"/>
          <w:bCs/>
        </w:rPr>
        <w:t>Note</w:t>
      </w:r>
      <w:r>
        <w:rPr>
          <w:rFonts w:hint="eastAsia"/>
          <w:bCs/>
        </w:rPr>
        <w:t>服务的任何行为及其结果承担全部责任。在任何情况下，包括但不限于用户的任何言论和其他行为违反或可能违反上述法律和法规的任何规定，将对违反规定用户停止提供服务。</w:t>
      </w:r>
    </w:p>
    <w:p w:rsidR="002928A5" w:rsidRPr="002928A5" w:rsidRDefault="002928A5" w:rsidP="002928A5">
      <w:pPr>
        <w:ind w:firstLineChars="200" w:firstLine="420"/>
      </w:pPr>
    </w:p>
    <w:p w:rsidR="00A8317E" w:rsidRDefault="00B035D3">
      <w:pPr>
        <w:pStyle w:val="1"/>
      </w:pPr>
      <w:bookmarkStart w:id="49" w:name="_Toc277146810"/>
      <w:bookmarkStart w:id="50" w:name="_Toc506972958"/>
      <w:r>
        <w:rPr>
          <w:rFonts w:hint="eastAsia"/>
        </w:rPr>
        <w:t>用例说明</w:t>
      </w:r>
      <w:bookmarkEnd w:id="49"/>
    </w:p>
    <w:p w:rsidR="00A8317E" w:rsidRDefault="00A8317E" w:rsidP="00A8317E">
      <w:pPr>
        <w:pStyle w:val="2"/>
      </w:pPr>
      <w:bookmarkStart w:id="51" w:name="_Toc277146811"/>
      <w:r>
        <w:rPr>
          <w:rFonts w:hint="eastAsia"/>
        </w:rPr>
        <w:t>系统角色</w:t>
      </w:r>
      <w:bookmarkEnd w:id="51"/>
    </w:p>
    <w:p w:rsidR="000808D8" w:rsidRDefault="000808D8" w:rsidP="000808D8">
      <w:r w:rsidRPr="00CC5288">
        <w:rPr>
          <w:rFonts w:hint="eastAsia"/>
          <w:b/>
        </w:rPr>
        <w:t>基础用户</w:t>
      </w:r>
      <w:r>
        <w:rPr>
          <w:rFonts w:hint="eastAsia"/>
        </w:rPr>
        <w:t>：需要注册进入系统。能够进行注册，验证邮箱，设置用户名，添加笔记，修改笔记，删除笔记，添加、修改、删除图片，添加、修改、删除图片和语音。可以进行语言识别和图像识别。可以选择同步笔记，可以按</w:t>
      </w:r>
      <w:r>
        <w:rPr>
          <w:rFonts w:hint="eastAsia"/>
        </w:rPr>
        <w:t>tag</w:t>
      </w:r>
      <w:r>
        <w:rPr>
          <w:rFonts w:hint="eastAsia"/>
        </w:rPr>
        <w:t>搜索笔记。</w:t>
      </w:r>
    </w:p>
    <w:p w:rsidR="000808D8" w:rsidRDefault="000808D8" w:rsidP="000808D8">
      <w:r w:rsidRPr="00CC5288">
        <w:rPr>
          <w:b/>
        </w:rPr>
        <w:t>管理员</w:t>
      </w:r>
      <w:r>
        <w:rPr>
          <w:rFonts w:hint="eastAsia"/>
        </w:rPr>
        <w:t>：</w:t>
      </w:r>
      <w:r>
        <w:t>拥有数据管理权限</w:t>
      </w:r>
      <w:r>
        <w:rPr>
          <w:rFonts w:hint="eastAsia"/>
        </w:rPr>
        <w:t>，</w:t>
      </w:r>
      <w:r>
        <w:t>需要按时对系统数据进行检查</w:t>
      </w:r>
      <w:r>
        <w:rPr>
          <w:rFonts w:hint="eastAsia"/>
        </w:rPr>
        <w:t>，</w:t>
      </w:r>
      <w:r>
        <w:t>修复异常</w:t>
      </w:r>
      <w:r>
        <w:rPr>
          <w:rFonts w:hint="eastAsia"/>
        </w:rPr>
        <w:t>（设备异常，数据异常）</w:t>
      </w:r>
    </w:p>
    <w:p w:rsidR="000808D8" w:rsidRDefault="000808D8" w:rsidP="000808D8">
      <w:r w:rsidRPr="00CC5288">
        <w:rPr>
          <w:b/>
        </w:rPr>
        <w:t>安卓设备</w:t>
      </w:r>
      <w:r>
        <w:rPr>
          <w:rFonts w:hint="eastAsia"/>
        </w:rPr>
        <w:t>：</w:t>
      </w:r>
      <w:r>
        <w:t>用户通过安卓设备使用移动端应用</w:t>
      </w:r>
      <w:r>
        <w:rPr>
          <w:rFonts w:hint="eastAsia"/>
        </w:rPr>
        <w:t>，</w:t>
      </w:r>
      <w:r>
        <w:t>从而加入系统</w:t>
      </w:r>
      <w:r>
        <w:rPr>
          <w:rFonts w:hint="eastAsia"/>
        </w:rPr>
        <w:t>。</w:t>
      </w:r>
      <w:r>
        <w:t>要求</w:t>
      </w:r>
      <w:r>
        <w:t>Android4.0</w:t>
      </w:r>
      <w:r>
        <w:t>以上系统，具备语音输入，网络连接条件。通过网络向服务器传输数据，并接受服务器同步信息。</w:t>
      </w:r>
    </w:p>
    <w:p w:rsidR="000808D8" w:rsidRPr="00F523DF" w:rsidRDefault="000808D8" w:rsidP="000808D8">
      <w:r w:rsidRPr="00CC5288">
        <w:rPr>
          <w:b/>
        </w:rPr>
        <w:t>服务器</w:t>
      </w:r>
      <w:r>
        <w:t>：部署服务器端程序和</w:t>
      </w:r>
      <w:r>
        <w:t>MongoDB</w:t>
      </w:r>
      <w:r>
        <w:t>数据库，具备部署数据库和网络连接的能力。</w:t>
      </w:r>
    </w:p>
    <w:p w:rsidR="000808D8" w:rsidRPr="000808D8" w:rsidRDefault="000808D8" w:rsidP="000808D8"/>
    <w:p w:rsidR="00941E53" w:rsidRDefault="00941E53" w:rsidP="00941E53">
      <w:pPr>
        <w:pStyle w:val="2"/>
      </w:pPr>
      <w:bookmarkStart w:id="52" w:name="_Toc277146812"/>
      <w:r>
        <w:rPr>
          <w:rFonts w:hint="eastAsia"/>
        </w:rPr>
        <w:lastRenderedPageBreak/>
        <w:t>用例索引</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1541"/>
        <w:gridCol w:w="2274"/>
        <w:gridCol w:w="1580"/>
        <w:gridCol w:w="2049"/>
      </w:tblGrid>
      <w:tr w:rsidR="004B0F8D" w:rsidTr="004B0F8D">
        <w:tc>
          <w:tcPr>
            <w:tcW w:w="869" w:type="dxa"/>
            <w:shd w:val="clear" w:color="auto" w:fill="auto"/>
          </w:tcPr>
          <w:p w:rsidR="00941E53" w:rsidRDefault="00941E53" w:rsidP="004B0F8D">
            <w:pPr>
              <w:jc w:val="center"/>
            </w:pPr>
            <w:r>
              <w:rPr>
                <w:rFonts w:hint="eastAsia"/>
              </w:rPr>
              <w:t>顺序号</w:t>
            </w:r>
          </w:p>
        </w:tc>
        <w:tc>
          <w:tcPr>
            <w:tcW w:w="1579" w:type="dxa"/>
            <w:shd w:val="clear" w:color="auto" w:fill="auto"/>
          </w:tcPr>
          <w:p w:rsidR="00941E53" w:rsidRDefault="00941E53" w:rsidP="004B0F8D">
            <w:pPr>
              <w:jc w:val="center"/>
            </w:pPr>
            <w:r>
              <w:rPr>
                <w:rFonts w:hint="eastAsia"/>
              </w:rPr>
              <w:t>用例编号</w:t>
            </w:r>
          </w:p>
        </w:tc>
        <w:tc>
          <w:tcPr>
            <w:tcW w:w="2340" w:type="dxa"/>
            <w:shd w:val="clear" w:color="auto" w:fill="auto"/>
          </w:tcPr>
          <w:p w:rsidR="00941E53" w:rsidRDefault="00941E53" w:rsidP="004B0F8D">
            <w:pPr>
              <w:jc w:val="center"/>
            </w:pPr>
            <w:r>
              <w:rPr>
                <w:rFonts w:hint="eastAsia"/>
              </w:rPr>
              <w:t>用例名称</w:t>
            </w:r>
          </w:p>
        </w:tc>
        <w:tc>
          <w:tcPr>
            <w:tcW w:w="1620" w:type="dxa"/>
            <w:shd w:val="clear" w:color="auto" w:fill="auto"/>
          </w:tcPr>
          <w:p w:rsidR="00941E53" w:rsidRDefault="00941E53" w:rsidP="004B0F8D">
            <w:pPr>
              <w:jc w:val="center"/>
            </w:pPr>
            <w:r>
              <w:rPr>
                <w:rFonts w:hint="eastAsia"/>
              </w:rPr>
              <w:t>业务编号</w:t>
            </w:r>
          </w:p>
        </w:tc>
        <w:tc>
          <w:tcPr>
            <w:tcW w:w="2114" w:type="dxa"/>
            <w:shd w:val="clear" w:color="auto" w:fill="auto"/>
          </w:tcPr>
          <w:p w:rsidR="00941E53" w:rsidRDefault="00941E53" w:rsidP="004B0F8D">
            <w:pPr>
              <w:jc w:val="center"/>
            </w:pPr>
            <w:r>
              <w:rPr>
                <w:rFonts w:hint="eastAsia"/>
              </w:rPr>
              <w:t>业务名称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val="restart"/>
            <w:shd w:val="clear" w:color="auto" w:fill="auto"/>
          </w:tcPr>
          <w:p w:rsidR="00B1562B" w:rsidRDefault="00B1562B" w:rsidP="005846D4">
            <w:r>
              <w:rPr>
                <w:rFonts w:hint="eastAsia"/>
              </w:rPr>
              <w:t>U</w:t>
            </w:r>
            <w:r>
              <w:t>01</w:t>
            </w:r>
          </w:p>
        </w:tc>
        <w:tc>
          <w:tcPr>
            <w:tcW w:w="2340" w:type="dxa"/>
            <w:vMerge w:val="restart"/>
            <w:shd w:val="clear" w:color="auto" w:fill="auto"/>
          </w:tcPr>
          <w:p w:rsidR="00B1562B" w:rsidRDefault="00B1562B" w:rsidP="005846D4">
            <w:r>
              <w:rPr>
                <w:rFonts w:ascii="宋体" w:hAnsi="宋体" w:hint="eastAsia"/>
              </w:rPr>
              <w:t>笔记</w:t>
            </w:r>
            <w:r w:rsidRPr="00FA0164">
              <w:rPr>
                <w:rFonts w:ascii="宋体" w:hAnsi="宋体" w:hint="eastAsia"/>
              </w:rPr>
              <w:t>管理</w:t>
            </w:r>
          </w:p>
        </w:tc>
        <w:tc>
          <w:tcPr>
            <w:tcW w:w="1620" w:type="dxa"/>
            <w:shd w:val="clear" w:color="auto" w:fill="auto"/>
          </w:tcPr>
          <w:p w:rsidR="00B1562B" w:rsidRDefault="00B1562B" w:rsidP="005846D4">
            <w:r>
              <w:rPr>
                <w:rFonts w:hint="eastAsia"/>
              </w:rPr>
              <w:t>V05</w:t>
            </w:r>
          </w:p>
        </w:tc>
        <w:tc>
          <w:tcPr>
            <w:tcW w:w="2114" w:type="dxa"/>
            <w:shd w:val="clear" w:color="auto" w:fill="auto"/>
          </w:tcPr>
          <w:p w:rsidR="00B1562B" w:rsidRDefault="00B1562B" w:rsidP="005846D4">
            <w:r>
              <w:rPr>
                <w:rFonts w:hint="eastAsia"/>
              </w:rPr>
              <w:t>创建笔记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V06</w:t>
            </w:r>
          </w:p>
        </w:tc>
        <w:tc>
          <w:tcPr>
            <w:tcW w:w="2114" w:type="dxa"/>
            <w:shd w:val="clear" w:color="auto" w:fill="auto"/>
          </w:tcPr>
          <w:p w:rsidR="00B1562B" w:rsidRDefault="00B1562B" w:rsidP="005846D4">
            <w:r>
              <w:rPr>
                <w:rFonts w:hint="eastAsia"/>
              </w:rPr>
              <w:t>修改笔记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V07</w:t>
            </w:r>
          </w:p>
        </w:tc>
        <w:tc>
          <w:tcPr>
            <w:tcW w:w="2114" w:type="dxa"/>
            <w:shd w:val="clear" w:color="auto" w:fill="auto"/>
          </w:tcPr>
          <w:p w:rsidR="00B1562B" w:rsidRDefault="00B1562B" w:rsidP="005846D4">
            <w:r>
              <w:rPr>
                <w:rFonts w:hint="eastAsia"/>
              </w:rPr>
              <w:t>删除笔记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B1562B">
            <w:r>
              <w:t>V09</w:t>
            </w:r>
          </w:p>
        </w:tc>
        <w:tc>
          <w:tcPr>
            <w:tcW w:w="2114" w:type="dxa"/>
            <w:shd w:val="clear" w:color="auto" w:fill="auto"/>
          </w:tcPr>
          <w:p w:rsidR="00B1562B" w:rsidRDefault="00B1562B" w:rsidP="005846D4">
            <w:r>
              <w:rPr>
                <w:rFonts w:hint="eastAsia"/>
              </w:rPr>
              <w:t>搜索笔记</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val="restart"/>
            <w:shd w:val="clear" w:color="auto" w:fill="auto"/>
          </w:tcPr>
          <w:p w:rsidR="00B1562B" w:rsidRDefault="00B1562B" w:rsidP="005846D4">
            <w:r>
              <w:rPr>
                <w:rFonts w:hint="eastAsia"/>
              </w:rPr>
              <w:t>U02</w:t>
            </w:r>
          </w:p>
        </w:tc>
        <w:tc>
          <w:tcPr>
            <w:tcW w:w="2340" w:type="dxa"/>
            <w:vMerge w:val="restart"/>
            <w:shd w:val="clear" w:color="auto" w:fill="auto"/>
          </w:tcPr>
          <w:p w:rsidR="00B1562B" w:rsidRDefault="00B1562B" w:rsidP="005846D4">
            <w:r>
              <w:rPr>
                <w:rFonts w:ascii="宋体" w:hAnsi="宋体" w:hint="eastAsia"/>
              </w:rPr>
              <w:t>语音、图像识别</w:t>
            </w:r>
          </w:p>
        </w:tc>
        <w:tc>
          <w:tcPr>
            <w:tcW w:w="1620" w:type="dxa"/>
            <w:shd w:val="clear" w:color="auto" w:fill="auto"/>
          </w:tcPr>
          <w:p w:rsidR="00B1562B" w:rsidRDefault="00B1562B" w:rsidP="005846D4">
            <w:r>
              <w:rPr>
                <w:rFonts w:hint="eastAsia"/>
              </w:rPr>
              <w:t>V10</w:t>
            </w:r>
          </w:p>
        </w:tc>
        <w:tc>
          <w:tcPr>
            <w:tcW w:w="2114" w:type="dxa"/>
            <w:shd w:val="clear" w:color="auto" w:fill="auto"/>
          </w:tcPr>
          <w:p w:rsidR="00B1562B" w:rsidRDefault="00B1562B" w:rsidP="005846D4">
            <w:r>
              <w:rPr>
                <w:rFonts w:hint="eastAsia"/>
              </w:rPr>
              <w:t>图像处理</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V11</w:t>
            </w:r>
          </w:p>
        </w:tc>
        <w:tc>
          <w:tcPr>
            <w:tcW w:w="2114" w:type="dxa"/>
            <w:shd w:val="clear" w:color="auto" w:fill="auto"/>
          </w:tcPr>
          <w:p w:rsidR="00B1562B" w:rsidRDefault="00B1562B" w:rsidP="005846D4">
            <w:r>
              <w:rPr>
                <w:rFonts w:hint="eastAsia"/>
              </w:rPr>
              <w:t>语音识别</w:t>
            </w:r>
          </w:p>
        </w:tc>
      </w:tr>
      <w:tr w:rsidR="004B0F8D" w:rsidTr="004B0F8D">
        <w:tc>
          <w:tcPr>
            <w:tcW w:w="869" w:type="dxa"/>
            <w:shd w:val="clear" w:color="auto" w:fill="auto"/>
          </w:tcPr>
          <w:p w:rsidR="00941E53" w:rsidRDefault="00941E53" w:rsidP="004B0F8D">
            <w:pPr>
              <w:numPr>
                <w:ilvl w:val="0"/>
                <w:numId w:val="25"/>
              </w:numPr>
              <w:jc w:val="right"/>
            </w:pPr>
          </w:p>
        </w:tc>
        <w:tc>
          <w:tcPr>
            <w:tcW w:w="1579" w:type="dxa"/>
            <w:shd w:val="clear" w:color="auto" w:fill="auto"/>
          </w:tcPr>
          <w:p w:rsidR="00941E53" w:rsidRDefault="000808D8" w:rsidP="005846D4">
            <w:r>
              <w:rPr>
                <w:rFonts w:hint="eastAsia"/>
              </w:rPr>
              <w:t>U03</w:t>
            </w:r>
          </w:p>
        </w:tc>
        <w:tc>
          <w:tcPr>
            <w:tcW w:w="2340" w:type="dxa"/>
            <w:shd w:val="clear" w:color="auto" w:fill="auto"/>
          </w:tcPr>
          <w:p w:rsidR="00941E53" w:rsidRDefault="000808D8" w:rsidP="005846D4">
            <w:r>
              <w:rPr>
                <w:rFonts w:ascii="宋体" w:hAnsi="宋体" w:hint="eastAsia"/>
              </w:rPr>
              <w:t>笔记同步</w:t>
            </w:r>
          </w:p>
        </w:tc>
        <w:tc>
          <w:tcPr>
            <w:tcW w:w="1620" w:type="dxa"/>
            <w:shd w:val="clear" w:color="auto" w:fill="auto"/>
          </w:tcPr>
          <w:p w:rsidR="00941E53" w:rsidRDefault="00B1562B" w:rsidP="005846D4">
            <w:r>
              <w:rPr>
                <w:rFonts w:hint="eastAsia"/>
              </w:rPr>
              <w:t>V08</w:t>
            </w:r>
          </w:p>
        </w:tc>
        <w:tc>
          <w:tcPr>
            <w:tcW w:w="2114" w:type="dxa"/>
            <w:shd w:val="clear" w:color="auto" w:fill="auto"/>
          </w:tcPr>
          <w:p w:rsidR="00941E53" w:rsidRDefault="00B1562B" w:rsidP="005846D4">
            <w:r>
              <w:rPr>
                <w:rFonts w:hint="eastAsia"/>
              </w:rPr>
              <w:t>笔记同步</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val="restart"/>
            <w:shd w:val="clear" w:color="auto" w:fill="auto"/>
          </w:tcPr>
          <w:p w:rsidR="00B1562B" w:rsidRDefault="00B1562B" w:rsidP="005846D4">
            <w:r>
              <w:rPr>
                <w:rFonts w:hint="eastAsia"/>
              </w:rPr>
              <w:t>U04</w:t>
            </w:r>
          </w:p>
        </w:tc>
        <w:tc>
          <w:tcPr>
            <w:tcW w:w="2340" w:type="dxa"/>
            <w:vMerge w:val="restart"/>
            <w:shd w:val="clear" w:color="auto" w:fill="auto"/>
          </w:tcPr>
          <w:p w:rsidR="00B1562B" w:rsidRDefault="00B1562B" w:rsidP="005846D4">
            <w:r>
              <w:rPr>
                <w:rFonts w:ascii="宋体" w:hAnsi="宋体" w:hint="eastAsia"/>
              </w:rPr>
              <w:t>注册及验证</w:t>
            </w:r>
          </w:p>
        </w:tc>
        <w:tc>
          <w:tcPr>
            <w:tcW w:w="1620" w:type="dxa"/>
            <w:shd w:val="clear" w:color="auto" w:fill="auto"/>
          </w:tcPr>
          <w:p w:rsidR="00B1562B" w:rsidRDefault="00B1562B" w:rsidP="005846D4">
            <w:r>
              <w:rPr>
                <w:rFonts w:hint="eastAsia"/>
              </w:rPr>
              <w:t>V01</w:t>
            </w:r>
          </w:p>
        </w:tc>
        <w:tc>
          <w:tcPr>
            <w:tcW w:w="2114" w:type="dxa"/>
            <w:shd w:val="clear" w:color="auto" w:fill="auto"/>
          </w:tcPr>
          <w:p w:rsidR="00B1562B" w:rsidRDefault="00B1562B" w:rsidP="005846D4">
            <w:r>
              <w:rPr>
                <w:rFonts w:hint="eastAsia"/>
              </w:rPr>
              <w:t>用户注册</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V02</w:t>
            </w:r>
          </w:p>
        </w:tc>
        <w:tc>
          <w:tcPr>
            <w:tcW w:w="2114" w:type="dxa"/>
            <w:shd w:val="clear" w:color="auto" w:fill="auto"/>
          </w:tcPr>
          <w:p w:rsidR="00B1562B" w:rsidRDefault="00B1562B" w:rsidP="005846D4">
            <w:r>
              <w:rPr>
                <w:rFonts w:hint="eastAsia"/>
              </w:rPr>
              <w:t>用户登录</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V03</w:t>
            </w:r>
          </w:p>
        </w:tc>
        <w:tc>
          <w:tcPr>
            <w:tcW w:w="2114" w:type="dxa"/>
            <w:shd w:val="clear" w:color="auto" w:fill="auto"/>
          </w:tcPr>
          <w:p w:rsidR="00B1562B" w:rsidRDefault="00B1562B" w:rsidP="005846D4">
            <w:r>
              <w:rPr>
                <w:rFonts w:hint="eastAsia"/>
              </w:rPr>
              <w:t>用户验证</w:t>
            </w:r>
          </w:p>
        </w:tc>
      </w:tr>
      <w:tr w:rsidR="00B1562B" w:rsidTr="004B0F8D">
        <w:tc>
          <w:tcPr>
            <w:tcW w:w="869" w:type="dxa"/>
            <w:shd w:val="clear" w:color="auto" w:fill="auto"/>
          </w:tcPr>
          <w:p w:rsidR="00B1562B" w:rsidRDefault="00B1562B" w:rsidP="004B0F8D">
            <w:pPr>
              <w:numPr>
                <w:ilvl w:val="0"/>
                <w:numId w:val="25"/>
              </w:numPr>
              <w:jc w:val="right"/>
            </w:pPr>
          </w:p>
        </w:tc>
        <w:tc>
          <w:tcPr>
            <w:tcW w:w="1579" w:type="dxa"/>
            <w:vMerge/>
            <w:shd w:val="clear" w:color="auto" w:fill="auto"/>
          </w:tcPr>
          <w:p w:rsidR="00B1562B" w:rsidRDefault="00B1562B" w:rsidP="005846D4"/>
        </w:tc>
        <w:tc>
          <w:tcPr>
            <w:tcW w:w="2340" w:type="dxa"/>
            <w:vMerge/>
            <w:shd w:val="clear" w:color="auto" w:fill="auto"/>
          </w:tcPr>
          <w:p w:rsidR="00B1562B" w:rsidRDefault="00B1562B" w:rsidP="005846D4">
            <w:pPr>
              <w:rPr>
                <w:rFonts w:ascii="宋体" w:hAnsi="宋体"/>
              </w:rPr>
            </w:pPr>
          </w:p>
        </w:tc>
        <w:tc>
          <w:tcPr>
            <w:tcW w:w="1620" w:type="dxa"/>
            <w:shd w:val="clear" w:color="auto" w:fill="auto"/>
          </w:tcPr>
          <w:p w:rsidR="00B1562B" w:rsidRDefault="00B1562B" w:rsidP="005846D4">
            <w:r>
              <w:rPr>
                <w:rFonts w:hint="eastAsia"/>
              </w:rPr>
              <w:t>V04</w:t>
            </w:r>
          </w:p>
        </w:tc>
        <w:tc>
          <w:tcPr>
            <w:tcW w:w="2114" w:type="dxa"/>
            <w:shd w:val="clear" w:color="auto" w:fill="auto"/>
          </w:tcPr>
          <w:p w:rsidR="00B1562B" w:rsidRDefault="00B1562B" w:rsidP="005846D4">
            <w:r>
              <w:rPr>
                <w:rFonts w:hint="eastAsia"/>
              </w:rPr>
              <w:t>上传头像</w:t>
            </w:r>
          </w:p>
        </w:tc>
      </w:tr>
    </w:tbl>
    <w:p w:rsidR="000808D8" w:rsidRDefault="000808D8" w:rsidP="000808D8">
      <w:pPr>
        <w:pStyle w:val="2"/>
      </w:pPr>
      <w:bookmarkStart w:id="53" w:name="_Toc449212788"/>
      <w:r>
        <w:rPr>
          <w:rFonts w:hint="eastAsia"/>
        </w:rPr>
        <w:t>用例描述</w:t>
      </w:r>
      <w:bookmarkEnd w:id="53"/>
    </w:p>
    <w:p w:rsidR="000808D8" w:rsidRDefault="000808D8" w:rsidP="000808D8">
      <w:pPr>
        <w:pStyle w:val="3"/>
      </w:pPr>
      <w:bookmarkStart w:id="54" w:name="_Toc449212789"/>
      <w:r>
        <w:rPr>
          <w:rFonts w:hint="eastAsia"/>
        </w:rPr>
        <w:t>笔记管理</w:t>
      </w:r>
      <w:bookmarkEnd w:id="54"/>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0808D8" w:rsidRPr="00FA0164" w:rsidTr="006A3423">
        <w:trPr>
          <w:trHeight w:val="398"/>
          <w:jc w:val="center"/>
        </w:trPr>
        <w:tc>
          <w:tcPr>
            <w:tcW w:w="1134"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0808D8" w:rsidRPr="00FA0164" w:rsidRDefault="000808D8" w:rsidP="006A3423">
            <w:pPr>
              <w:autoSpaceDE w:val="0"/>
              <w:autoSpaceDN w:val="0"/>
              <w:adjustRightInd w:val="0"/>
              <w:snapToGrid w:val="0"/>
              <w:rPr>
                <w:rFonts w:ascii="宋体" w:hAnsi="宋体"/>
              </w:rPr>
            </w:pPr>
            <w:r>
              <w:rPr>
                <w:rFonts w:ascii="宋体" w:hAnsi="宋体" w:hint="eastAsia"/>
              </w:rPr>
              <w:t>笔记</w:t>
            </w:r>
            <w:r w:rsidRPr="00FA0164">
              <w:rPr>
                <w:rFonts w:ascii="宋体" w:hAnsi="宋体" w:hint="eastAsia"/>
              </w:rPr>
              <w:t>管理</w:t>
            </w:r>
          </w:p>
        </w:tc>
        <w:tc>
          <w:tcPr>
            <w:tcW w:w="1080"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0808D8" w:rsidRPr="00FA0164" w:rsidRDefault="000808D8" w:rsidP="006A3423">
            <w:pPr>
              <w:snapToGrid w:val="0"/>
              <w:rPr>
                <w:rFonts w:ascii="宋体" w:hAnsi="宋体"/>
                <w:b/>
              </w:rPr>
            </w:pPr>
            <w:r>
              <w:rPr>
                <w:rFonts w:ascii="宋体" w:hAnsi="宋体" w:hint="eastAsia"/>
              </w:rPr>
              <w:t>U</w:t>
            </w:r>
            <w:r w:rsidRPr="00FA0164">
              <w:rPr>
                <w:rFonts w:ascii="宋体" w:hAnsi="宋体" w:hint="eastAsia"/>
              </w:rPr>
              <w:t>01</w:t>
            </w:r>
          </w:p>
        </w:tc>
        <w:tc>
          <w:tcPr>
            <w:tcW w:w="900" w:type="dxa"/>
            <w:vAlign w:val="center"/>
          </w:tcPr>
          <w:p w:rsidR="000808D8" w:rsidRPr="00FA0164" w:rsidRDefault="000808D8" w:rsidP="006A3423">
            <w:pPr>
              <w:snapToGrid w:val="0"/>
              <w:rPr>
                <w:rFonts w:ascii="宋体" w:hAnsi="宋体"/>
                <w:b/>
              </w:rPr>
            </w:pPr>
            <w:r w:rsidRPr="00FA0164">
              <w:rPr>
                <w:rFonts w:ascii="宋体" w:hAnsi="宋体" w:hint="eastAsia"/>
              </w:rPr>
              <w:t>设计者</w:t>
            </w:r>
          </w:p>
        </w:tc>
        <w:tc>
          <w:tcPr>
            <w:tcW w:w="1857" w:type="dxa"/>
            <w:vAlign w:val="center"/>
          </w:tcPr>
          <w:p w:rsidR="000808D8" w:rsidRPr="00FA0164" w:rsidRDefault="000808D8" w:rsidP="006A3423">
            <w:pPr>
              <w:snapToGrid w:val="0"/>
              <w:rPr>
                <w:rFonts w:ascii="宋体" w:hAnsi="宋体"/>
              </w:rPr>
            </w:pPr>
            <w:r>
              <w:rPr>
                <w:rFonts w:ascii="宋体" w:hAnsi="宋体" w:hint="eastAsia"/>
              </w:rPr>
              <w:t>白晓宇</w:t>
            </w:r>
          </w:p>
        </w:tc>
      </w:tr>
      <w:tr w:rsidR="000808D8" w:rsidRPr="00FA0164" w:rsidTr="006A3423">
        <w:trPr>
          <w:trHeight w:val="398"/>
          <w:jc w:val="center"/>
        </w:trPr>
        <w:tc>
          <w:tcPr>
            <w:tcW w:w="1134" w:type="dxa"/>
            <w:vAlign w:val="center"/>
          </w:tcPr>
          <w:p w:rsidR="000808D8" w:rsidRDefault="000808D8" w:rsidP="006A3423">
            <w:pPr>
              <w:snapToGrid w:val="0"/>
              <w:rPr>
                <w:rFonts w:ascii="宋体" w:hAnsi="宋体"/>
              </w:rPr>
            </w:pPr>
            <w:r>
              <w:rPr>
                <w:rFonts w:ascii="宋体" w:hAnsi="宋体" w:hint="eastAsia"/>
              </w:rPr>
              <w:t>对应业务</w:t>
            </w:r>
          </w:p>
        </w:tc>
        <w:tc>
          <w:tcPr>
            <w:tcW w:w="1968" w:type="dxa"/>
            <w:vAlign w:val="center"/>
          </w:tcPr>
          <w:p w:rsidR="000808D8" w:rsidRPr="00FA0164" w:rsidRDefault="000808D8" w:rsidP="006A3423">
            <w:pPr>
              <w:autoSpaceDE w:val="0"/>
              <w:autoSpaceDN w:val="0"/>
              <w:adjustRightInd w:val="0"/>
              <w:snapToGrid w:val="0"/>
              <w:rPr>
                <w:rFonts w:ascii="宋体" w:hAnsi="宋体"/>
              </w:rPr>
            </w:pPr>
          </w:p>
        </w:tc>
        <w:tc>
          <w:tcPr>
            <w:tcW w:w="1080" w:type="dxa"/>
            <w:vAlign w:val="center"/>
          </w:tcPr>
          <w:p w:rsidR="000808D8" w:rsidRDefault="000808D8" w:rsidP="006A3423">
            <w:pPr>
              <w:snapToGrid w:val="0"/>
              <w:rPr>
                <w:rFonts w:ascii="宋体" w:hAnsi="宋体"/>
              </w:rPr>
            </w:pPr>
            <w:r>
              <w:rPr>
                <w:rFonts w:ascii="宋体" w:hAnsi="宋体" w:hint="eastAsia"/>
              </w:rPr>
              <w:t>业务编号</w:t>
            </w:r>
          </w:p>
        </w:tc>
        <w:tc>
          <w:tcPr>
            <w:tcW w:w="1398" w:type="dxa"/>
            <w:vAlign w:val="center"/>
          </w:tcPr>
          <w:p w:rsidR="000808D8" w:rsidRDefault="000808D8" w:rsidP="006A3423">
            <w:pPr>
              <w:snapToGrid w:val="0"/>
              <w:rPr>
                <w:rFonts w:ascii="宋体" w:hAnsi="宋体"/>
              </w:rPr>
            </w:pPr>
          </w:p>
        </w:tc>
        <w:tc>
          <w:tcPr>
            <w:tcW w:w="900" w:type="dxa"/>
            <w:vAlign w:val="center"/>
          </w:tcPr>
          <w:p w:rsidR="000808D8" w:rsidRPr="00FA0164" w:rsidRDefault="000808D8" w:rsidP="006A3423">
            <w:pPr>
              <w:snapToGrid w:val="0"/>
              <w:rPr>
                <w:rFonts w:ascii="宋体" w:hAnsi="宋体"/>
              </w:rPr>
            </w:pPr>
            <w:r>
              <w:rPr>
                <w:rFonts w:ascii="宋体" w:hAnsi="宋体" w:hint="eastAsia"/>
              </w:rPr>
              <w:t>调查者</w:t>
            </w:r>
          </w:p>
        </w:tc>
        <w:tc>
          <w:tcPr>
            <w:tcW w:w="1857" w:type="dxa"/>
            <w:vAlign w:val="center"/>
          </w:tcPr>
          <w:p w:rsidR="000808D8" w:rsidRPr="00FA0164" w:rsidRDefault="000808D8" w:rsidP="006A3423">
            <w:pPr>
              <w:snapToGrid w:val="0"/>
              <w:rPr>
                <w:rFonts w:ascii="宋体" w:hAnsi="宋体"/>
              </w:rPr>
            </w:pP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笔记管理包括增添笔记、删除笔记、更改笔记和笔记搜索等子模块，为用户提供对笔记的增添、删除和修改等基本操作，以及提供使用关键字搜索笔记的功能。</w:t>
            </w:r>
          </w:p>
        </w:tc>
      </w:tr>
      <w:tr w:rsidR="000808D8" w:rsidRPr="00FA0164" w:rsidTr="006A3423">
        <w:trPr>
          <w:cantSplit/>
          <w:trHeight w:val="372"/>
          <w:jc w:val="center"/>
        </w:trPr>
        <w:tc>
          <w:tcPr>
            <w:tcW w:w="1134" w:type="dxa"/>
            <w:vAlign w:val="center"/>
          </w:tcPr>
          <w:p w:rsidR="000808D8" w:rsidRDefault="000808D8" w:rsidP="006A3423">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用户登录系统</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0808D8" w:rsidRPr="00A33C38" w:rsidRDefault="000808D8" w:rsidP="006A3423">
            <w:pPr>
              <w:pStyle w:val="ae"/>
              <w:snapToGrid w:val="0"/>
              <w:spacing w:line="360" w:lineRule="auto"/>
              <w:rPr>
                <w:rFonts w:ascii="宋体" w:eastAsia="宋体" w:hAnsi="宋体"/>
              </w:rPr>
            </w:pP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0808D8" w:rsidRPr="00A33C38" w:rsidRDefault="000808D8" w:rsidP="006A3423">
            <w:pPr>
              <w:autoSpaceDE w:val="0"/>
              <w:autoSpaceDN w:val="0"/>
              <w:adjustRightInd w:val="0"/>
              <w:snapToGrid w:val="0"/>
              <w:spacing w:line="360" w:lineRule="auto"/>
              <w:ind w:right="-108"/>
              <w:rPr>
                <w:rFonts w:ascii="宋体" w:hAnsi="宋体"/>
              </w:rPr>
            </w:pPr>
            <w:r>
              <w:rPr>
                <w:rFonts w:ascii="宋体" w:hAnsi="宋体" w:hint="eastAsia"/>
              </w:rPr>
              <w:t>用户操作</w:t>
            </w:r>
          </w:p>
        </w:tc>
      </w:tr>
      <w:tr w:rsidR="000808D8" w:rsidRPr="00146AA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1）增添，更改，删除笔记操作</w:t>
            </w:r>
          </w:p>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 xml:space="preserve"> </w:t>
            </w:r>
            <w:r>
              <w:rPr>
                <w:rFonts w:ascii="宋体" w:hAnsi="宋体"/>
              </w:rPr>
              <w:t xml:space="preserve"> </w:t>
            </w:r>
            <w:r>
              <w:rPr>
                <w:rFonts w:ascii="宋体" w:hAnsi="宋体" w:hint="eastAsia"/>
              </w:rPr>
              <w:t>在本地或云端数据库中进行相关操作</w:t>
            </w:r>
          </w:p>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2) 笔记搜索</w:t>
            </w:r>
          </w:p>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 xml:space="preserve">  提取关键字，比对笔记标题和标签</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对笔记的增添，更改，删除和搜索等操作</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需要在用户登录后进行操作</w:t>
            </w:r>
          </w:p>
        </w:tc>
      </w:tr>
      <w:tr w:rsidR="000808D8" w:rsidRPr="00FA0164" w:rsidTr="006A3423">
        <w:trPr>
          <w:cantSplit/>
          <w:trHeight w:val="3743"/>
          <w:jc w:val="center"/>
        </w:trPr>
        <w:tc>
          <w:tcPr>
            <w:tcW w:w="1134" w:type="dxa"/>
            <w:vAlign w:val="center"/>
          </w:tcPr>
          <w:p w:rsidR="000808D8" w:rsidRDefault="000808D8" w:rsidP="006A3423">
            <w:pPr>
              <w:snapToGrid w:val="0"/>
              <w:spacing w:line="360" w:lineRule="auto"/>
              <w:jc w:val="center"/>
              <w:rPr>
                <w:rFonts w:ascii="宋体" w:hAnsi="宋体"/>
                <w:kern w:val="0"/>
                <w:sz w:val="24"/>
              </w:rPr>
            </w:pPr>
            <w:r w:rsidRPr="00FA0164">
              <w:rPr>
                <w:rFonts w:ascii="宋体" w:hAnsi="宋体" w:hint="eastAsia"/>
                <w:kern w:val="0"/>
                <w:sz w:val="24"/>
              </w:rPr>
              <w:lastRenderedPageBreak/>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Pr="00FA0164"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0808D8" w:rsidRDefault="000808D8" w:rsidP="006A3423">
            <w:pPr>
              <w:snapToGrid w:val="0"/>
              <w:rPr>
                <w:rFonts w:ascii="宋体" w:hAnsi="宋体"/>
                <w:noProof/>
              </w:rPr>
            </w:pPr>
            <w:r>
              <w:rPr>
                <w:rFonts w:ascii="宋体" w:hAnsi="宋体" w:hint="eastAsia"/>
                <w:noProof/>
              </w:rPr>
              <w:t>笔记管理包括增添笔记、删除笔记、更改笔记和笔记搜索四个子模块。</w:t>
            </w:r>
          </w:p>
          <w:p w:rsidR="000808D8" w:rsidRDefault="000808D8" w:rsidP="006A3423">
            <w:pPr>
              <w:snapToGrid w:val="0"/>
              <w:rPr>
                <w:rFonts w:ascii="宋体" w:hAnsi="宋体"/>
                <w:noProof/>
              </w:rPr>
            </w:pPr>
            <w:r>
              <w:rPr>
                <w:rFonts w:ascii="宋体" w:hAnsi="宋体" w:hint="eastAsia"/>
                <w:noProof/>
              </w:rPr>
              <w:t>1）增添笔记</w:t>
            </w:r>
          </w:p>
          <w:p w:rsidR="000808D8" w:rsidRDefault="000808D8" w:rsidP="006A3423">
            <w:pPr>
              <w:snapToGrid w:val="0"/>
              <w:rPr>
                <w:rFonts w:ascii="宋体" w:hAnsi="宋体"/>
                <w:noProof/>
              </w:rPr>
            </w:pPr>
            <w:r>
              <w:rPr>
                <w:rFonts w:ascii="宋体" w:hAnsi="宋体" w:hint="eastAsia"/>
                <w:noProof/>
              </w:rPr>
              <w:t xml:space="preserve">  用户可以通过创建笔记的方式增添笔记，新建的笔记默认为空白文本，且为本地笔记。</w:t>
            </w:r>
          </w:p>
          <w:p w:rsidR="000808D8" w:rsidRDefault="000808D8" w:rsidP="006A3423">
            <w:pPr>
              <w:snapToGrid w:val="0"/>
              <w:rPr>
                <w:rFonts w:ascii="宋体" w:hAnsi="宋体"/>
                <w:noProof/>
              </w:rPr>
            </w:pPr>
            <w:r>
              <w:rPr>
                <w:rFonts w:ascii="宋体" w:hAnsi="宋体"/>
                <w:noProof/>
              </w:rPr>
              <w:t>2）</w:t>
            </w:r>
            <w:r>
              <w:rPr>
                <w:rFonts w:ascii="宋体" w:hAnsi="宋体" w:hint="eastAsia"/>
                <w:noProof/>
              </w:rPr>
              <w:t>删除笔记</w:t>
            </w:r>
          </w:p>
          <w:p w:rsidR="000808D8" w:rsidRDefault="000808D8" w:rsidP="006A3423">
            <w:pPr>
              <w:snapToGrid w:val="0"/>
              <w:rPr>
                <w:rFonts w:ascii="宋体" w:hAnsi="宋体"/>
                <w:noProof/>
              </w:rPr>
            </w:pPr>
            <w:r>
              <w:rPr>
                <w:rFonts w:ascii="宋体" w:hAnsi="宋体" w:hint="eastAsia"/>
                <w:noProof/>
              </w:rPr>
              <w:t xml:space="preserve">  用户可以删除本地笔记和云端笔记，也可以保留云端笔记，仅删除本地笔记。删除笔记的功能必须在用户登录的情况才可以使用。</w:t>
            </w:r>
          </w:p>
          <w:p w:rsidR="000808D8" w:rsidRDefault="000808D8" w:rsidP="006A3423">
            <w:pPr>
              <w:snapToGrid w:val="0"/>
              <w:rPr>
                <w:rFonts w:ascii="宋体" w:hAnsi="宋体"/>
                <w:noProof/>
              </w:rPr>
            </w:pPr>
            <w:r>
              <w:rPr>
                <w:rFonts w:ascii="宋体" w:hAnsi="宋体" w:hint="eastAsia"/>
                <w:noProof/>
              </w:rPr>
              <w:t>3）更改笔记</w:t>
            </w:r>
          </w:p>
          <w:p w:rsidR="000808D8" w:rsidRDefault="000808D8" w:rsidP="006A3423">
            <w:pPr>
              <w:snapToGrid w:val="0"/>
              <w:rPr>
                <w:rFonts w:ascii="宋体" w:hAnsi="宋体"/>
                <w:noProof/>
              </w:rPr>
            </w:pPr>
            <w:r>
              <w:rPr>
                <w:rFonts w:ascii="宋体" w:hAnsi="宋体" w:hint="eastAsia"/>
                <w:noProof/>
              </w:rPr>
              <w:t xml:space="preserve">  用户可以修改已创建的笔记，包括云端笔记和本地笔记。更改笔记包括增添删除文字图片等。用户对笔记进行修改后，只有确认修改才会完成更改，否则会保存笔记的原始版本。</w:t>
            </w:r>
          </w:p>
          <w:p w:rsidR="000808D8" w:rsidRDefault="000808D8" w:rsidP="006A3423">
            <w:pPr>
              <w:snapToGrid w:val="0"/>
              <w:rPr>
                <w:rFonts w:ascii="宋体" w:hAnsi="宋体"/>
                <w:noProof/>
              </w:rPr>
            </w:pPr>
            <w:r>
              <w:rPr>
                <w:rFonts w:ascii="宋体" w:hAnsi="宋体" w:hint="eastAsia"/>
                <w:noProof/>
              </w:rPr>
              <w:t>4）搜索笔记</w:t>
            </w:r>
          </w:p>
          <w:p w:rsidR="000808D8" w:rsidRPr="00FA0164" w:rsidRDefault="000808D8" w:rsidP="006A3423">
            <w:pPr>
              <w:snapToGrid w:val="0"/>
              <w:rPr>
                <w:rFonts w:ascii="宋体" w:hAnsi="宋体"/>
                <w:noProof/>
              </w:rPr>
            </w:pPr>
            <w:r>
              <w:rPr>
                <w:rFonts w:ascii="宋体" w:hAnsi="宋体" w:hint="eastAsia"/>
                <w:noProof/>
              </w:rPr>
              <w:t xml:space="preserve">  用户可以通过标题、标题的一部分和笔记的标签等关键字搜索笔记。标题中含有用户搜索关键字或者标签与关键字一致的笔记会被用户搜索到，否则会提醒用户未搜索到相关笔记。笔记的搜索范围包括本地笔记和云端笔记。</w:t>
            </w: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Default="000808D8" w:rsidP="000808D8">
      <w:r>
        <w:rPr>
          <w:rFonts w:hint="eastAsia"/>
        </w:rPr>
        <w:t>权限：对笔记的增添、删除、更改，搜索已创建的本地和云端笔记</w:t>
      </w:r>
    </w:p>
    <w:p w:rsidR="000808D8" w:rsidRPr="003E4D33" w:rsidRDefault="000808D8" w:rsidP="000808D8"/>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Pr="00A63BD6" w:rsidRDefault="000808D8" w:rsidP="000808D8">
      <w:pPr>
        <w:pStyle w:val="ac"/>
      </w:pPr>
      <w:r>
        <w:object w:dxaOrig="11581" w:dyaOrig="6811">
          <v:shape id="_x0000_i1037" type="#_x0000_t75" style="width:484.5pt;height:324pt" o:ole="">
            <v:imagedata r:id="rId40" o:title=""/>
          </v:shape>
          <o:OLEObject Type="Embed" ProgID="Visio.Drawing.15" ShapeID="_x0000_i1037" DrawAspect="Content" ObjectID="_1523382525" r:id="rId41"/>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Pr="00146AA4" w:rsidRDefault="00EB0399" w:rsidP="000808D8">
      <w:r>
        <w:pict>
          <v:shape id="_x0000_i1038" type="#_x0000_t75" style="width:443.25pt;height:522.75pt">
            <v:imagedata r:id="rId42" o:title=""/>
          </v:shape>
        </w:pict>
      </w:r>
    </w:p>
    <w:p w:rsidR="000808D8" w:rsidRDefault="000808D8" w:rsidP="000808D8">
      <w:pPr>
        <w:pStyle w:val="ac"/>
      </w:pPr>
    </w:p>
    <w:p w:rsidR="000808D8" w:rsidRDefault="000808D8" w:rsidP="000808D8">
      <w:pPr>
        <w:pStyle w:val="ac"/>
      </w:pPr>
    </w:p>
    <w:p w:rsidR="000808D8" w:rsidRDefault="000808D8" w:rsidP="000808D8">
      <w:pPr>
        <w:pStyle w:val="3"/>
      </w:pPr>
      <w:bookmarkStart w:id="55" w:name="_Toc449212790"/>
      <w:r>
        <w:rPr>
          <w:rFonts w:hint="eastAsia"/>
        </w:rPr>
        <w:lastRenderedPageBreak/>
        <w:t>语音、图像识别</w:t>
      </w:r>
      <w:bookmarkEnd w:id="55"/>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0808D8" w:rsidRPr="00FA0164" w:rsidTr="006A3423">
        <w:trPr>
          <w:trHeight w:val="398"/>
          <w:jc w:val="center"/>
        </w:trPr>
        <w:tc>
          <w:tcPr>
            <w:tcW w:w="1134"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0808D8" w:rsidRPr="00FA0164" w:rsidRDefault="000808D8" w:rsidP="006A3423">
            <w:pPr>
              <w:autoSpaceDE w:val="0"/>
              <w:autoSpaceDN w:val="0"/>
              <w:adjustRightInd w:val="0"/>
              <w:snapToGrid w:val="0"/>
              <w:rPr>
                <w:rFonts w:ascii="宋体" w:hAnsi="宋体"/>
              </w:rPr>
            </w:pPr>
            <w:r>
              <w:rPr>
                <w:rFonts w:ascii="宋体" w:hAnsi="宋体" w:hint="eastAsia"/>
              </w:rPr>
              <w:t>语音、图像识别</w:t>
            </w:r>
          </w:p>
        </w:tc>
        <w:tc>
          <w:tcPr>
            <w:tcW w:w="1080" w:type="dxa"/>
            <w:vAlign w:val="center"/>
          </w:tcPr>
          <w:p w:rsidR="000808D8" w:rsidRPr="00FA0164" w:rsidRDefault="000808D8" w:rsidP="006A3423">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0808D8" w:rsidRPr="00FA0164" w:rsidRDefault="000808D8" w:rsidP="006A3423">
            <w:pPr>
              <w:snapToGrid w:val="0"/>
              <w:rPr>
                <w:rFonts w:ascii="宋体" w:hAnsi="宋体"/>
                <w:b/>
              </w:rPr>
            </w:pPr>
            <w:r>
              <w:rPr>
                <w:rFonts w:ascii="宋体" w:hAnsi="宋体" w:hint="eastAsia"/>
              </w:rPr>
              <w:t>U</w:t>
            </w:r>
            <w:r w:rsidRPr="00FA0164">
              <w:rPr>
                <w:rFonts w:ascii="宋体" w:hAnsi="宋体" w:hint="eastAsia"/>
              </w:rPr>
              <w:t>0</w:t>
            </w:r>
            <w:r>
              <w:rPr>
                <w:rFonts w:ascii="宋体" w:hAnsi="宋体" w:hint="eastAsia"/>
              </w:rPr>
              <w:t>2</w:t>
            </w:r>
          </w:p>
        </w:tc>
        <w:tc>
          <w:tcPr>
            <w:tcW w:w="900" w:type="dxa"/>
            <w:vAlign w:val="center"/>
          </w:tcPr>
          <w:p w:rsidR="000808D8" w:rsidRPr="00FA0164" w:rsidRDefault="000808D8" w:rsidP="006A3423">
            <w:pPr>
              <w:snapToGrid w:val="0"/>
              <w:rPr>
                <w:rFonts w:ascii="宋体" w:hAnsi="宋体"/>
                <w:b/>
              </w:rPr>
            </w:pPr>
            <w:r w:rsidRPr="00FA0164">
              <w:rPr>
                <w:rFonts w:ascii="宋体" w:hAnsi="宋体" w:hint="eastAsia"/>
              </w:rPr>
              <w:t>设计者</w:t>
            </w:r>
          </w:p>
        </w:tc>
        <w:tc>
          <w:tcPr>
            <w:tcW w:w="1857" w:type="dxa"/>
            <w:vAlign w:val="center"/>
          </w:tcPr>
          <w:p w:rsidR="000808D8" w:rsidRPr="00FA0164" w:rsidRDefault="000808D8" w:rsidP="006A3423">
            <w:pPr>
              <w:snapToGrid w:val="0"/>
              <w:rPr>
                <w:rFonts w:ascii="宋体" w:hAnsi="宋体"/>
              </w:rPr>
            </w:pPr>
            <w:r>
              <w:rPr>
                <w:rFonts w:ascii="宋体" w:hAnsi="宋体" w:hint="eastAsia"/>
              </w:rPr>
              <w:t>白晓宇</w:t>
            </w:r>
          </w:p>
        </w:tc>
      </w:tr>
      <w:tr w:rsidR="000808D8" w:rsidRPr="00FA0164" w:rsidTr="006A3423">
        <w:trPr>
          <w:trHeight w:val="398"/>
          <w:jc w:val="center"/>
        </w:trPr>
        <w:tc>
          <w:tcPr>
            <w:tcW w:w="1134" w:type="dxa"/>
            <w:vAlign w:val="center"/>
          </w:tcPr>
          <w:p w:rsidR="000808D8" w:rsidRDefault="000808D8" w:rsidP="006A3423">
            <w:pPr>
              <w:snapToGrid w:val="0"/>
              <w:rPr>
                <w:rFonts w:ascii="宋体" w:hAnsi="宋体"/>
              </w:rPr>
            </w:pPr>
            <w:r>
              <w:rPr>
                <w:rFonts w:ascii="宋体" w:hAnsi="宋体" w:hint="eastAsia"/>
              </w:rPr>
              <w:t>对应业务</w:t>
            </w:r>
          </w:p>
        </w:tc>
        <w:tc>
          <w:tcPr>
            <w:tcW w:w="1968" w:type="dxa"/>
            <w:vAlign w:val="center"/>
          </w:tcPr>
          <w:p w:rsidR="000808D8" w:rsidRPr="00FA0164" w:rsidRDefault="000808D8" w:rsidP="006A3423">
            <w:pPr>
              <w:autoSpaceDE w:val="0"/>
              <w:autoSpaceDN w:val="0"/>
              <w:adjustRightInd w:val="0"/>
              <w:snapToGrid w:val="0"/>
              <w:rPr>
                <w:rFonts w:ascii="宋体" w:hAnsi="宋体"/>
              </w:rPr>
            </w:pPr>
          </w:p>
        </w:tc>
        <w:tc>
          <w:tcPr>
            <w:tcW w:w="1080" w:type="dxa"/>
            <w:vAlign w:val="center"/>
          </w:tcPr>
          <w:p w:rsidR="000808D8" w:rsidRDefault="000808D8" w:rsidP="006A3423">
            <w:pPr>
              <w:snapToGrid w:val="0"/>
              <w:rPr>
                <w:rFonts w:ascii="宋体" w:hAnsi="宋体"/>
              </w:rPr>
            </w:pPr>
            <w:r>
              <w:rPr>
                <w:rFonts w:ascii="宋体" w:hAnsi="宋体" w:hint="eastAsia"/>
              </w:rPr>
              <w:t>业务编号</w:t>
            </w:r>
          </w:p>
        </w:tc>
        <w:tc>
          <w:tcPr>
            <w:tcW w:w="1398" w:type="dxa"/>
            <w:vAlign w:val="center"/>
          </w:tcPr>
          <w:p w:rsidR="000808D8" w:rsidRDefault="000808D8" w:rsidP="006A3423">
            <w:pPr>
              <w:snapToGrid w:val="0"/>
              <w:rPr>
                <w:rFonts w:ascii="宋体" w:hAnsi="宋体"/>
              </w:rPr>
            </w:pPr>
          </w:p>
        </w:tc>
        <w:tc>
          <w:tcPr>
            <w:tcW w:w="900" w:type="dxa"/>
            <w:vAlign w:val="center"/>
          </w:tcPr>
          <w:p w:rsidR="000808D8" w:rsidRPr="00FA0164" w:rsidRDefault="000808D8" w:rsidP="006A3423">
            <w:pPr>
              <w:snapToGrid w:val="0"/>
              <w:rPr>
                <w:rFonts w:ascii="宋体" w:hAnsi="宋体"/>
              </w:rPr>
            </w:pPr>
            <w:r>
              <w:rPr>
                <w:rFonts w:ascii="宋体" w:hAnsi="宋体" w:hint="eastAsia"/>
              </w:rPr>
              <w:t>调查者</w:t>
            </w:r>
          </w:p>
        </w:tc>
        <w:tc>
          <w:tcPr>
            <w:tcW w:w="1857" w:type="dxa"/>
            <w:vAlign w:val="center"/>
          </w:tcPr>
          <w:p w:rsidR="000808D8" w:rsidRPr="00FA0164" w:rsidRDefault="000808D8" w:rsidP="006A3423">
            <w:pPr>
              <w:snapToGrid w:val="0"/>
              <w:rPr>
                <w:rFonts w:ascii="宋体" w:hAnsi="宋体"/>
              </w:rPr>
            </w:pP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识别用户输入的语音或图像，转换为文字笔记，实现语音输入和图像输入转换文字输入的功能。</w:t>
            </w:r>
          </w:p>
        </w:tc>
      </w:tr>
      <w:tr w:rsidR="000808D8" w:rsidRPr="00FA0164" w:rsidTr="006A3423">
        <w:trPr>
          <w:cantSplit/>
          <w:trHeight w:val="372"/>
          <w:jc w:val="center"/>
        </w:trPr>
        <w:tc>
          <w:tcPr>
            <w:tcW w:w="1134" w:type="dxa"/>
            <w:vAlign w:val="center"/>
          </w:tcPr>
          <w:p w:rsidR="000808D8" w:rsidRDefault="000808D8" w:rsidP="006A3423">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0808D8" w:rsidRPr="00FA0164" w:rsidRDefault="000808D8" w:rsidP="006A3423">
            <w:pPr>
              <w:snapToGrid w:val="0"/>
              <w:rPr>
                <w:rFonts w:ascii="宋体" w:hAnsi="宋体"/>
                <w:noProof/>
              </w:rPr>
            </w:pPr>
            <w:r>
              <w:rPr>
                <w:rFonts w:ascii="宋体" w:hAnsi="宋体" w:hint="eastAsia"/>
                <w:noProof/>
              </w:rPr>
              <w:t>用户编辑笔记</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0808D8" w:rsidRPr="00A33C38" w:rsidRDefault="000808D8" w:rsidP="006A3423">
            <w:pPr>
              <w:pStyle w:val="ae"/>
              <w:snapToGrid w:val="0"/>
              <w:spacing w:line="360" w:lineRule="auto"/>
              <w:rPr>
                <w:rFonts w:ascii="宋体" w:eastAsia="宋体" w:hAnsi="宋体"/>
              </w:rPr>
            </w:pPr>
            <w:r w:rsidRPr="00481502">
              <w:rPr>
                <w:rFonts w:ascii="宋体" w:eastAsia="宋体" w:hAnsi="宋体" w:hint="eastAsia"/>
                <w:noProof/>
                <w:sz w:val="21"/>
                <w:szCs w:val="24"/>
              </w:rPr>
              <w:t>音频文件</w:t>
            </w:r>
            <w:r>
              <w:rPr>
                <w:rFonts w:ascii="宋体" w:eastAsia="宋体" w:hAnsi="宋体" w:hint="eastAsia"/>
                <w:noProof/>
                <w:sz w:val="21"/>
                <w:szCs w:val="24"/>
              </w:rPr>
              <w:t>、图片</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0808D8" w:rsidRPr="00A33C38" w:rsidRDefault="000808D8" w:rsidP="006A3423">
            <w:pPr>
              <w:autoSpaceDE w:val="0"/>
              <w:autoSpaceDN w:val="0"/>
              <w:adjustRightInd w:val="0"/>
              <w:snapToGrid w:val="0"/>
              <w:spacing w:line="360" w:lineRule="auto"/>
              <w:ind w:right="-108"/>
              <w:rPr>
                <w:rFonts w:ascii="宋体" w:hAnsi="宋体"/>
              </w:rPr>
            </w:pPr>
            <w:r>
              <w:rPr>
                <w:rFonts w:ascii="宋体" w:hAnsi="宋体" w:hint="eastAsia"/>
              </w:rPr>
              <w:t>语音、图像</w:t>
            </w:r>
          </w:p>
        </w:tc>
      </w:tr>
      <w:tr w:rsidR="000808D8" w:rsidRPr="00146AA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识别用户输入的语言或图像，转换为文字</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文本</w:t>
            </w:r>
          </w:p>
        </w:tc>
      </w:tr>
      <w:tr w:rsidR="000808D8" w:rsidRPr="00FA0164" w:rsidTr="006A3423">
        <w:trPr>
          <w:cantSplit/>
          <w:trHeight w:val="372"/>
          <w:jc w:val="center"/>
        </w:trPr>
        <w:tc>
          <w:tcPr>
            <w:tcW w:w="1134" w:type="dxa"/>
            <w:vAlign w:val="center"/>
          </w:tcPr>
          <w:p w:rsidR="000808D8" w:rsidRPr="00A33C3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Pr>
          <w:p w:rsidR="000808D8" w:rsidRPr="00A33C3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语音识别和图像识别可能存在一定的错误率</w:t>
            </w:r>
          </w:p>
        </w:tc>
      </w:tr>
      <w:tr w:rsidR="000808D8" w:rsidRPr="00FA0164" w:rsidTr="006A3423">
        <w:trPr>
          <w:cantSplit/>
          <w:trHeight w:val="3743"/>
          <w:jc w:val="center"/>
        </w:trPr>
        <w:tc>
          <w:tcPr>
            <w:tcW w:w="1134" w:type="dxa"/>
            <w:vAlign w:val="center"/>
          </w:tcPr>
          <w:p w:rsidR="000808D8" w:rsidRDefault="000808D8" w:rsidP="006A3423">
            <w:pPr>
              <w:snapToGrid w:val="0"/>
              <w:spacing w:line="360" w:lineRule="auto"/>
              <w:jc w:val="center"/>
              <w:rPr>
                <w:rFonts w:ascii="宋体" w:hAnsi="宋体"/>
                <w:kern w:val="0"/>
                <w:sz w:val="24"/>
              </w:rPr>
            </w:pPr>
            <w:r w:rsidRPr="00FA0164">
              <w:rPr>
                <w:rFonts w:ascii="宋体" w:hAnsi="宋体" w:hint="eastAsia"/>
                <w:kern w:val="0"/>
                <w:sz w:val="24"/>
              </w:rPr>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Pr="00FA0164"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0808D8" w:rsidRDefault="000808D8" w:rsidP="006A3423">
            <w:pPr>
              <w:snapToGrid w:val="0"/>
              <w:rPr>
                <w:rFonts w:ascii="宋体" w:hAnsi="宋体"/>
                <w:noProof/>
              </w:rPr>
            </w:pPr>
            <w:r>
              <w:rPr>
                <w:rFonts w:ascii="宋体" w:hAnsi="宋体" w:hint="eastAsia"/>
                <w:noProof/>
              </w:rPr>
              <w:t>本模块包括语音识别和图像识别两个子模块。</w:t>
            </w:r>
          </w:p>
          <w:p w:rsidR="000808D8" w:rsidRDefault="000808D8" w:rsidP="006A3423">
            <w:pPr>
              <w:snapToGrid w:val="0"/>
              <w:rPr>
                <w:rFonts w:ascii="宋体" w:hAnsi="宋体"/>
                <w:noProof/>
              </w:rPr>
            </w:pPr>
            <w:r>
              <w:rPr>
                <w:rFonts w:ascii="宋体" w:hAnsi="宋体"/>
                <w:noProof/>
              </w:rPr>
              <w:t>1）</w:t>
            </w:r>
            <w:r>
              <w:rPr>
                <w:rFonts w:ascii="宋体" w:hAnsi="宋体" w:hint="eastAsia"/>
                <w:noProof/>
              </w:rPr>
              <w:t xml:space="preserve"> 语音识别</w:t>
            </w:r>
          </w:p>
          <w:p w:rsidR="000808D8" w:rsidRPr="00FA0164" w:rsidRDefault="000808D8" w:rsidP="006A3423">
            <w:pPr>
              <w:snapToGrid w:val="0"/>
              <w:ind w:firstLineChars="200" w:firstLine="420"/>
              <w:rPr>
                <w:rFonts w:ascii="宋体" w:hAnsi="宋体"/>
                <w:noProof/>
              </w:rPr>
            </w:pPr>
            <w:r>
              <w:rPr>
                <w:rFonts w:ascii="宋体" w:hAnsi="宋体" w:hint="eastAsia"/>
                <w:noProof/>
              </w:rPr>
              <w:t>对于手机用户来说，通过语音创建和修改笔记要更加方便和快捷，在用户不方便打字的时候，也可以快捷的创建笔记。市场上常见的笔记应用都只支持保存用户的语音创建笔记，原始的音频文件占用空间较大，不利于用户多平台的同步，同时也不方便用户事后的编辑修改，因此语音识别是本项目的特色之一。语音识别存在一定的错误率，这和用户输入语音的质量，噪音以及用户的习惯有关，但是通过去噪处理等，可以保证较低的错误率，能够保证用户之后编辑阅读时，只需要进行少量的编辑和修改。</w:t>
            </w:r>
          </w:p>
          <w:p w:rsidR="000808D8" w:rsidRDefault="000808D8" w:rsidP="006A3423">
            <w:pPr>
              <w:snapToGrid w:val="0"/>
              <w:rPr>
                <w:rFonts w:ascii="宋体" w:hAnsi="宋体"/>
                <w:noProof/>
              </w:rPr>
            </w:pPr>
            <w:r>
              <w:rPr>
                <w:rFonts w:ascii="宋体" w:hAnsi="宋体" w:hint="eastAsia"/>
                <w:noProof/>
              </w:rPr>
              <w:t>2） 图像识别</w:t>
            </w:r>
          </w:p>
          <w:p w:rsidR="000808D8" w:rsidRPr="00F81346" w:rsidRDefault="000808D8" w:rsidP="006A3423">
            <w:pPr>
              <w:snapToGrid w:val="0"/>
              <w:rPr>
                <w:rFonts w:ascii="宋体" w:hAnsi="宋体"/>
                <w:noProof/>
              </w:rPr>
            </w:pPr>
            <w:r>
              <w:rPr>
                <w:rFonts w:ascii="宋体" w:hAnsi="宋体" w:hint="eastAsia"/>
                <w:noProof/>
              </w:rPr>
              <w:t xml:space="preserve">    图像识别主要是帮助用户把pdf</w:t>
            </w:r>
            <w:r>
              <w:rPr>
                <w:rFonts w:ascii="宋体" w:hAnsi="宋体"/>
                <w:noProof/>
              </w:rPr>
              <w:t>、</w:t>
            </w:r>
            <w:r>
              <w:rPr>
                <w:rFonts w:ascii="宋体" w:hAnsi="宋体" w:hint="eastAsia"/>
                <w:noProof/>
              </w:rPr>
              <w:t>拍摄的书刊文章等转换为文字输入，因此只能识别图片中的印刷体的字符，对于手写、艺术字或背景图案复杂的印刷题体字符存在较大的错误率，难以保证正确的输入。由于手机输入法基本都支持手写输入，因此识别用户的手写输入功能并不合理，而识别拍摄的手写体的图片，难度较大，且很难保证较高的正确率，所以没有考虑对手写字体的识别功能。</w:t>
            </w: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Pr="003E4D33" w:rsidRDefault="000808D8" w:rsidP="000808D8">
      <w:r>
        <w:rPr>
          <w:rFonts w:hint="eastAsia"/>
        </w:rPr>
        <w:t>权限：编辑笔记，输入语音和图像</w:t>
      </w:r>
    </w:p>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Pr="00A63BD6" w:rsidRDefault="000808D8" w:rsidP="000808D8">
      <w:pPr>
        <w:pStyle w:val="ac"/>
      </w:pPr>
      <w:r>
        <w:object w:dxaOrig="8745" w:dyaOrig="5250">
          <v:shape id="_x0000_i1039" type="#_x0000_t75" style="width:436.5pt;height:263.25pt" o:ole="">
            <v:imagedata r:id="rId43" o:title=""/>
          </v:shape>
          <o:OLEObject Type="Embed" ProgID="Visio.Drawing.15" ShapeID="_x0000_i1039" DrawAspect="Content" ObjectID="_1523382526" r:id="rId44"/>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Default="000808D8" w:rsidP="000808D8">
      <w:pPr>
        <w:snapToGrid w:val="0"/>
        <w:rPr>
          <w:rFonts w:ascii="宋体" w:hAnsi="宋体"/>
          <w:noProof/>
        </w:rPr>
      </w:pPr>
      <w:r>
        <w:rPr>
          <w:rFonts w:ascii="宋体" w:hAnsi="宋体"/>
          <w:noProof/>
        </w:rPr>
        <w:object w:dxaOrig="8536" w:dyaOrig="13245">
          <v:shape id="_x0000_i1040" type="#_x0000_t75" style="width:382.5pt;height:593.25pt" o:ole="">
            <v:imagedata r:id="rId45" o:title=""/>
          </v:shape>
          <o:OLEObject Type="Embed" ProgID="Visio.Drawing.15" ShapeID="_x0000_i1040" DrawAspect="Content" ObjectID="_1523382527" r:id="rId46"/>
        </w:object>
      </w:r>
    </w:p>
    <w:p w:rsidR="000808D8" w:rsidRDefault="000808D8" w:rsidP="000808D8">
      <w:pPr>
        <w:pStyle w:val="ac"/>
      </w:pPr>
    </w:p>
    <w:p w:rsidR="000808D8" w:rsidRDefault="000808D8" w:rsidP="000808D8">
      <w:pPr>
        <w:pStyle w:val="3"/>
        <w:tabs>
          <w:tab w:val="num" w:pos="1440"/>
        </w:tabs>
      </w:pPr>
      <w:bookmarkStart w:id="56" w:name="_Toc449212791"/>
      <w:r>
        <w:rPr>
          <w:rFonts w:hint="eastAsia"/>
        </w:rPr>
        <w:lastRenderedPageBreak/>
        <w:t>笔记同步</w:t>
      </w:r>
      <w:bookmarkEnd w:id="56"/>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autoSpaceDE w:val="0"/>
              <w:autoSpaceDN w:val="0"/>
              <w:adjustRightInd w:val="0"/>
              <w:snapToGrid w:val="0"/>
              <w:rPr>
                <w:rFonts w:ascii="宋体" w:hAnsi="宋体"/>
              </w:rPr>
            </w:pPr>
            <w:r>
              <w:rPr>
                <w:rFonts w:ascii="宋体" w:hAnsi="宋体" w:hint="eastAsia"/>
              </w:rPr>
              <w:t>笔记同步</w:t>
            </w: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U03</w:t>
            </w: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白晓宇</w:t>
            </w:r>
          </w:p>
        </w:tc>
      </w:tr>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autoSpaceDE w:val="0"/>
              <w:autoSpaceDN w:val="0"/>
              <w:adjustRightInd w:val="0"/>
              <w:snapToGrid w:val="0"/>
              <w:rPr>
                <w:rFonts w:ascii="宋体" w:hAnsi="宋体"/>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笔记同步支持用户在客户端对笔记的上传、下载和更改，以及管理员通过数据库管理用户上传、下载和更改笔记的操作。</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用户登录系统</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0808D8" w:rsidRDefault="000808D8" w:rsidP="006A3423">
            <w:pPr>
              <w:pStyle w:val="ae"/>
              <w:snapToGrid w:val="0"/>
              <w:spacing w:line="360" w:lineRule="auto"/>
              <w:rPr>
                <w:rFonts w:ascii="宋体" w:eastAsia="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08"/>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管理员只能管理用户上传到云端的笔记，无法管理用户本地笔记。</w:t>
            </w:r>
          </w:p>
        </w:tc>
      </w:tr>
      <w:tr w:rsidR="000808D8" w:rsidTr="006A3423">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笔记同步涉及到用户和管理员之间的协作，包括笔记上传、笔记下载和笔记更改三个子模块。</w:t>
            </w:r>
          </w:p>
          <w:p w:rsidR="000808D8" w:rsidRDefault="000808D8" w:rsidP="006A3423">
            <w:pPr>
              <w:snapToGrid w:val="0"/>
              <w:rPr>
                <w:rFonts w:ascii="宋体" w:hAnsi="宋体"/>
                <w:noProof/>
              </w:rPr>
            </w:pPr>
            <w:r>
              <w:rPr>
                <w:rFonts w:ascii="宋体" w:hAnsi="宋体" w:hint="eastAsia"/>
                <w:noProof/>
              </w:rPr>
              <w:t>1） 笔记上传</w:t>
            </w:r>
          </w:p>
          <w:p w:rsidR="000808D8" w:rsidRDefault="000808D8" w:rsidP="006A3423">
            <w:pPr>
              <w:snapToGrid w:val="0"/>
              <w:rPr>
                <w:rFonts w:ascii="宋体" w:hAnsi="宋体"/>
                <w:noProof/>
              </w:rPr>
            </w:pPr>
            <w:r>
              <w:rPr>
                <w:rFonts w:ascii="宋体" w:hAnsi="宋体" w:hint="eastAsia"/>
                <w:noProof/>
              </w:rPr>
              <w:t xml:space="preserve">    已注册登录的用户可以上传自己的本地笔记到云端。上传到云端的笔记可以在不同平台间同步，而本地笔记只能在本地查看。管理员可以管理用户上传的笔记。云端笔记和用户最近一次上传的版本保持一致，因此和用户的本地笔记可能存在差异。用户在不同客户端对同一笔记进行的修改，以最近一次上传为准。</w:t>
            </w:r>
          </w:p>
          <w:p w:rsidR="000808D8" w:rsidRDefault="000808D8" w:rsidP="006A3423">
            <w:pPr>
              <w:snapToGrid w:val="0"/>
              <w:rPr>
                <w:rFonts w:ascii="宋体" w:hAnsi="宋体"/>
                <w:noProof/>
              </w:rPr>
            </w:pPr>
            <w:r>
              <w:rPr>
                <w:rFonts w:ascii="宋体" w:hAnsi="宋体" w:hint="eastAsia"/>
                <w:noProof/>
              </w:rPr>
              <w:t>2） 笔记下载</w:t>
            </w:r>
          </w:p>
          <w:p w:rsidR="000808D8" w:rsidRDefault="000808D8" w:rsidP="006A3423">
            <w:pPr>
              <w:snapToGrid w:val="0"/>
              <w:rPr>
                <w:rFonts w:ascii="宋体" w:hAnsi="宋体"/>
                <w:noProof/>
              </w:rPr>
            </w:pPr>
            <w:r>
              <w:rPr>
                <w:rFonts w:ascii="宋体" w:hAnsi="宋体" w:hint="eastAsia"/>
                <w:noProof/>
              </w:rPr>
              <w:t xml:space="preserve">   用户可以在客户端下载自己保存到云端的笔记。包括在不同平台上查看相同账号在其他客户端上传的笔记，或者在线恢复本地已删除但云端保留的笔记。</w:t>
            </w:r>
          </w:p>
          <w:p w:rsidR="000808D8" w:rsidRDefault="000808D8" w:rsidP="006A3423">
            <w:pPr>
              <w:snapToGrid w:val="0"/>
              <w:rPr>
                <w:rFonts w:ascii="宋体" w:hAnsi="宋体"/>
                <w:noProof/>
              </w:rPr>
            </w:pPr>
            <w:r>
              <w:rPr>
                <w:rFonts w:ascii="宋体" w:hAnsi="宋体" w:hint="eastAsia"/>
                <w:noProof/>
              </w:rPr>
              <w:t>3） 云端更改</w:t>
            </w:r>
          </w:p>
          <w:p w:rsidR="000808D8" w:rsidRPr="00327230" w:rsidRDefault="000808D8" w:rsidP="006A3423">
            <w:pPr>
              <w:snapToGrid w:val="0"/>
              <w:rPr>
                <w:rFonts w:ascii="宋体" w:hAnsi="宋体"/>
                <w:noProof/>
              </w:rPr>
            </w:pPr>
            <w:r>
              <w:rPr>
                <w:rFonts w:ascii="宋体" w:hAnsi="宋体" w:hint="eastAsia"/>
                <w:noProof/>
              </w:rPr>
              <w:t xml:space="preserve">   用户在可以在本地修改云端笔记，本地的云端笔记修改后，会在下一次同步笔记时上传到云端。</w:t>
            </w: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Default="000808D8" w:rsidP="000808D8">
      <w:r>
        <w:rPr>
          <w:rFonts w:hint="eastAsia"/>
        </w:rPr>
        <w:t>权限：上传云端笔记、下载云端笔记和更改云端笔记</w:t>
      </w:r>
    </w:p>
    <w:p w:rsidR="000808D8" w:rsidRDefault="000808D8" w:rsidP="000808D8"/>
    <w:p w:rsidR="000808D8" w:rsidRDefault="000808D8" w:rsidP="000808D8">
      <w:r>
        <w:rPr>
          <w:rFonts w:hint="eastAsia"/>
        </w:rPr>
        <w:t>参与角色：管理员</w:t>
      </w:r>
    </w:p>
    <w:p w:rsidR="000808D8" w:rsidRDefault="000808D8" w:rsidP="000808D8">
      <w:r>
        <w:rPr>
          <w:rFonts w:hint="eastAsia"/>
        </w:rPr>
        <w:t>权限：管理用户上传的云端笔记，云端恢复用户数据，管理用户对笔记的修改</w:t>
      </w:r>
    </w:p>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Default="000808D8" w:rsidP="000808D8">
      <w:pPr>
        <w:pStyle w:val="ac"/>
      </w:pPr>
      <w:r>
        <w:object w:dxaOrig="12196" w:dyaOrig="3436">
          <v:shape id="_x0000_i1041" type="#_x0000_t75" style="width:484.5pt;height:174.75pt" o:ole="">
            <v:imagedata r:id="rId47" o:title=""/>
          </v:shape>
          <o:OLEObject Type="Embed" ProgID="Visio.Drawing.15" ShapeID="_x0000_i1041" DrawAspect="Content" ObjectID="_1523382528" r:id="rId48"/>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Default="000808D8" w:rsidP="000808D8">
      <w:pPr>
        <w:snapToGrid w:val="0"/>
        <w:rPr>
          <w:rFonts w:ascii="宋体" w:hAnsi="宋体"/>
          <w:noProof/>
        </w:rPr>
      </w:pPr>
      <w:r>
        <w:rPr>
          <w:rFonts w:ascii="宋体" w:hAnsi="宋体"/>
          <w:noProof/>
        </w:rPr>
        <w:object w:dxaOrig="7695" w:dyaOrig="10531">
          <v:shape id="_x0000_i1042" type="#_x0000_t75" style="width:344.25pt;height:471pt" o:ole="">
            <v:imagedata r:id="rId49" o:title=""/>
          </v:shape>
          <o:OLEObject Type="Embed" ProgID="Visio.Drawing.15" ShapeID="_x0000_i1042" DrawAspect="Content" ObjectID="_1523382529" r:id="rId50"/>
        </w:object>
      </w:r>
    </w:p>
    <w:p w:rsidR="000808D8" w:rsidRDefault="000808D8" w:rsidP="000808D8">
      <w:pPr>
        <w:snapToGrid w:val="0"/>
        <w:rPr>
          <w:rFonts w:ascii="宋体" w:hAnsi="宋体"/>
          <w:noProof/>
        </w:rPr>
      </w:pPr>
    </w:p>
    <w:p w:rsidR="000808D8" w:rsidRDefault="000808D8" w:rsidP="000808D8">
      <w:pPr>
        <w:pStyle w:val="ac"/>
      </w:pPr>
    </w:p>
    <w:p w:rsidR="000808D8" w:rsidRDefault="000808D8" w:rsidP="000808D8">
      <w:pPr>
        <w:pStyle w:val="3"/>
        <w:tabs>
          <w:tab w:val="num" w:pos="1440"/>
        </w:tabs>
      </w:pPr>
      <w:bookmarkStart w:id="57" w:name="_Toc449212792"/>
      <w:r>
        <w:rPr>
          <w:rFonts w:hint="eastAsia"/>
        </w:rPr>
        <w:t>注册及验证</w:t>
      </w:r>
      <w:bookmarkEnd w:id="57"/>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autoSpaceDE w:val="0"/>
              <w:autoSpaceDN w:val="0"/>
              <w:adjustRightInd w:val="0"/>
              <w:snapToGrid w:val="0"/>
              <w:rPr>
                <w:rFonts w:ascii="宋体" w:hAnsi="宋体"/>
              </w:rPr>
            </w:pPr>
            <w:r>
              <w:rPr>
                <w:rFonts w:ascii="宋体" w:hAnsi="宋体" w:hint="eastAsia"/>
              </w:rPr>
              <w:t>注册及验证</w:t>
            </w: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U04</w:t>
            </w: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白晓宇</w:t>
            </w:r>
          </w:p>
        </w:tc>
      </w:tr>
      <w:tr w:rsidR="000808D8" w:rsidTr="006A3423">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autoSpaceDE w:val="0"/>
              <w:autoSpaceDN w:val="0"/>
              <w:adjustRightInd w:val="0"/>
              <w:snapToGrid w:val="0"/>
              <w:rPr>
                <w:rFonts w:ascii="宋体" w:hAnsi="宋体"/>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0808D8" w:rsidRDefault="000808D8" w:rsidP="006A3423">
            <w:pPr>
              <w:snapToGrid w:val="0"/>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注册及验证包括新用户登录前注册账号、验证邮箱以及用户设置头像等操作。</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lastRenderedPageBreak/>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用户进入登录界面</w:t>
            </w: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0808D8" w:rsidRDefault="000808D8" w:rsidP="006A3423">
            <w:pPr>
              <w:pStyle w:val="ae"/>
              <w:snapToGrid w:val="0"/>
              <w:spacing w:line="360" w:lineRule="auto"/>
              <w:rPr>
                <w:rFonts w:ascii="宋体" w:eastAsia="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08"/>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p>
        </w:tc>
      </w:tr>
      <w:tr w:rsidR="000808D8" w:rsidTr="006A3423">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0808D8" w:rsidRDefault="000808D8" w:rsidP="006A3423">
            <w:pPr>
              <w:autoSpaceDE w:val="0"/>
              <w:autoSpaceDN w:val="0"/>
              <w:adjustRightInd w:val="0"/>
              <w:snapToGrid w:val="0"/>
              <w:spacing w:line="360" w:lineRule="auto"/>
              <w:ind w:right="12"/>
              <w:rPr>
                <w:rFonts w:ascii="宋体" w:hAnsi="宋体"/>
              </w:rPr>
            </w:pPr>
            <w:r>
              <w:rPr>
                <w:rFonts w:ascii="宋体" w:hAnsi="宋体" w:hint="eastAsia"/>
              </w:rPr>
              <w:t>用户注册的邮箱不能与已有用户相同，用户名、头像不能设计反动、暴力等违法信息。</w:t>
            </w:r>
          </w:p>
        </w:tc>
      </w:tr>
      <w:tr w:rsidR="000808D8" w:rsidTr="006A3423">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说明</w:t>
            </w:r>
          </w:p>
          <w:p w:rsidR="000808D8" w:rsidRDefault="000808D8" w:rsidP="006A3423">
            <w:pPr>
              <w:snapToGrid w:val="0"/>
              <w:spacing w:line="360" w:lineRule="auto"/>
              <w:jc w:val="center"/>
              <w:rPr>
                <w:rFonts w:ascii="宋体" w:hAnsi="宋体"/>
                <w:kern w:val="0"/>
                <w:sz w:val="24"/>
              </w:rPr>
            </w:pPr>
            <w:r>
              <w:rPr>
                <w:rFonts w:ascii="宋体" w:hAnsi="宋体" w:hint="eastAsia"/>
                <w:kern w:val="0"/>
                <w:sz w:val="24"/>
              </w:rPr>
              <w:t>/</w:t>
            </w:r>
          </w:p>
          <w:p w:rsidR="000808D8" w:rsidRDefault="000808D8" w:rsidP="006A3423">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0808D8" w:rsidRDefault="000808D8" w:rsidP="006A3423">
            <w:pPr>
              <w:snapToGrid w:val="0"/>
              <w:rPr>
                <w:rFonts w:ascii="宋体" w:hAnsi="宋体"/>
                <w:noProof/>
              </w:rPr>
            </w:pPr>
            <w:r>
              <w:rPr>
                <w:rFonts w:ascii="宋体" w:hAnsi="宋体" w:hint="eastAsia"/>
                <w:noProof/>
              </w:rPr>
              <w:t>注册验证设计到新用户注册和注册用户登录两方面内容。</w:t>
            </w:r>
          </w:p>
          <w:p w:rsidR="000808D8" w:rsidRDefault="000808D8" w:rsidP="006A3423">
            <w:pPr>
              <w:snapToGrid w:val="0"/>
              <w:rPr>
                <w:rFonts w:ascii="宋体" w:hAnsi="宋体"/>
                <w:noProof/>
              </w:rPr>
            </w:pPr>
            <w:r>
              <w:rPr>
                <w:rFonts w:ascii="宋体" w:hAnsi="宋体" w:hint="eastAsia"/>
                <w:noProof/>
              </w:rPr>
              <w:t>1） 新用户注册</w:t>
            </w:r>
          </w:p>
          <w:p w:rsidR="000808D8" w:rsidRDefault="000808D8" w:rsidP="006A3423">
            <w:pPr>
              <w:snapToGrid w:val="0"/>
              <w:ind w:firstLine="420"/>
              <w:rPr>
                <w:rFonts w:ascii="宋体" w:hAnsi="宋体"/>
                <w:noProof/>
              </w:rPr>
            </w:pPr>
            <w:r>
              <w:rPr>
                <w:rFonts w:ascii="宋体" w:hAnsi="宋体" w:hint="eastAsia"/>
                <w:noProof/>
              </w:rPr>
              <w:t>新用户可以通过注册按钮进入注册页面，用户需要输入注册邮箱并设置登录密码。若用户提交的注册邮箱地址有效且不与已注册用户重复，则会给用户注册邮箱发送验证邮件。用户电击验证链接即可以实现注册验证。</w:t>
            </w:r>
          </w:p>
          <w:p w:rsidR="000808D8" w:rsidRDefault="000808D8" w:rsidP="006A3423">
            <w:pPr>
              <w:snapToGrid w:val="0"/>
              <w:rPr>
                <w:rFonts w:ascii="宋体" w:hAnsi="宋体"/>
                <w:noProof/>
              </w:rPr>
            </w:pPr>
            <w:r>
              <w:rPr>
                <w:rFonts w:ascii="宋体" w:hAnsi="宋体" w:hint="eastAsia"/>
                <w:noProof/>
              </w:rPr>
              <w:t>2） 注册用户登录</w:t>
            </w:r>
          </w:p>
          <w:p w:rsidR="000808D8" w:rsidRDefault="000808D8" w:rsidP="006A3423">
            <w:pPr>
              <w:snapToGrid w:val="0"/>
              <w:rPr>
                <w:rFonts w:ascii="宋体" w:hAnsi="宋体"/>
                <w:noProof/>
              </w:rPr>
            </w:pPr>
            <w:r>
              <w:rPr>
                <w:rFonts w:ascii="宋体" w:hAnsi="宋体" w:hint="eastAsia"/>
                <w:noProof/>
              </w:rPr>
              <w:t xml:space="preserve">    通过验证的注册用户通过密码登录应用，并且可以设置用户名（可选项）和头像（可选项）。管理员可以查看用户头像和用户名是否存在有害信息。</w:t>
            </w:r>
          </w:p>
          <w:p w:rsidR="000808D8" w:rsidRPr="00D11424" w:rsidRDefault="000808D8" w:rsidP="006A3423">
            <w:pPr>
              <w:snapToGrid w:val="0"/>
              <w:rPr>
                <w:rFonts w:ascii="宋体" w:hAnsi="宋体"/>
                <w:noProof/>
              </w:rPr>
            </w:pPr>
          </w:p>
        </w:tc>
      </w:tr>
    </w:tbl>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参与角色：用户（未注册）</w:t>
      </w:r>
    </w:p>
    <w:p w:rsidR="000808D8" w:rsidRDefault="000808D8" w:rsidP="000808D8">
      <w:r>
        <w:rPr>
          <w:rFonts w:hint="eastAsia"/>
        </w:rPr>
        <w:t>权限：进入注册页面，提交注册信息</w:t>
      </w:r>
      <w:r>
        <w:t>，</w:t>
      </w:r>
      <w:r>
        <w:rPr>
          <w:rFonts w:hint="eastAsia"/>
        </w:rPr>
        <w:t>创建和修改本地笔记</w:t>
      </w:r>
    </w:p>
    <w:p w:rsidR="000808D8" w:rsidRDefault="000808D8" w:rsidP="000808D8"/>
    <w:p w:rsidR="000808D8" w:rsidRDefault="000808D8" w:rsidP="000808D8">
      <w:r>
        <w:rPr>
          <w:rFonts w:hint="eastAsia"/>
        </w:rPr>
        <w:t>参与角色：用户（已注册登录）</w:t>
      </w:r>
    </w:p>
    <w:p w:rsidR="000808D8" w:rsidRDefault="000808D8" w:rsidP="000808D8">
      <w:r>
        <w:rPr>
          <w:rFonts w:hint="eastAsia"/>
        </w:rPr>
        <w:t>权限：修改用户名和设置头像，管理本地笔记和云端笔记，同步笔记</w:t>
      </w:r>
    </w:p>
    <w:p w:rsidR="000808D8" w:rsidRDefault="000808D8" w:rsidP="000808D8"/>
    <w:p w:rsidR="000808D8" w:rsidRDefault="000808D8" w:rsidP="000808D8">
      <w:r>
        <w:rPr>
          <w:rFonts w:hint="eastAsia"/>
        </w:rPr>
        <w:t>参与角色：管理员</w:t>
      </w:r>
    </w:p>
    <w:p w:rsidR="000808D8" w:rsidRPr="00D11424" w:rsidRDefault="000808D8" w:rsidP="000808D8">
      <w:r>
        <w:rPr>
          <w:rFonts w:hint="eastAsia"/>
        </w:rPr>
        <w:t>权限：审核用户的注册信息和邮箱验证</w:t>
      </w:r>
    </w:p>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Default="000808D8" w:rsidP="000808D8">
      <w:pPr>
        <w:pStyle w:val="ac"/>
      </w:pPr>
      <w:r>
        <w:object w:dxaOrig="9990" w:dyaOrig="7215">
          <v:shape id="_x0000_i1043" type="#_x0000_t75" style="width:459.75pt;height:332.25pt" o:ole="">
            <v:imagedata r:id="rId51" o:title=""/>
          </v:shape>
          <o:OLEObject Type="Embed" ProgID="Visio.Drawing.15" ShapeID="_x0000_i1043" DrawAspect="Content" ObjectID="_1523382530" r:id="rId52"/>
        </w:object>
      </w: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ac"/>
      </w:pP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Default="000808D8" w:rsidP="000808D8">
      <w:pPr>
        <w:snapToGrid w:val="0"/>
        <w:rPr>
          <w:rFonts w:ascii="宋体" w:hAnsi="宋体"/>
          <w:noProof/>
        </w:rPr>
      </w:pPr>
    </w:p>
    <w:p w:rsidR="000808D8" w:rsidRDefault="000808D8" w:rsidP="000808D8">
      <w:pPr>
        <w:pStyle w:val="ac"/>
      </w:pPr>
      <w:r>
        <w:rPr>
          <w:rFonts w:hAnsi="宋体"/>
          <w:noProof/>
        </w:rPr>
        <w:object w:dxaOrig="9675" w:dyaOrig="5460">
          <v:shape id="_x0000_i1044" type="#_x0000_t75" style="width:483.75pt;height:273pt" o:ole="">
            <v:imagedata r:id="rId53" o:title=""/>
          </v:shape>
          <o:OLEObject Type="Embed" ProgID="Visio.Drawing.15" ShapeID="_x0000_i1044" DrawAspect="Content" ObjectID="_1523382531" r:id="rId54"/>
        </w:object>
      </w:r>
    </w:p>
    <w:p w:rsidR="006E7CC9" w:rsidRDefault="006E7CC9">
      <w:pPr>
        <w:pStyle w:val="1"/>
      </w:pPr>
      <w:bookmarkStart w:id="58" w:name="_Toc277146816"/>
      <w:r>
        <w:rPr>
          <w:rFonts w:hint="eastAsia"/>
        </w:rPr>
        <w:t>接口设计</w:t>
      </w:r>
      <w:bookmarkEnd w:id="50"/>
      <w:bookmarkEnd w:id="58"/>
      <w:r>
        <w:rPr>
          <w:rFonts w:hint="eastAsia"/>
        </w:rPr>
        <w:t xml:space="preserve"> </w:t>
      </w:r>
    </w:p>
    <w:p w:rsidR="00F22CEC" w:rsidRDefault="00F22CEC" w:rsidP="00F22CEC">
      <w:pPr>
        <w:pStyle w:val="2"/>
      </w:pPr>
      <w:bookmarkStart w:id="59" w:name="_Toc277146817"/>
      <w:r>
        <w:rPr>
          <w:rFonts w:hint="eastAsia"/>
        </w:rPr>
        <w:t>用户接口</w:t>
      </w:r>
      <w:bookmarkEnd w:id="59"/>
    </w:p>
    <w:p w:rsidR="00490F2F" w:rsidRDefault="00490F2F" w:rsidP="00490F2F">
      <w:pPr>
        <w:ind w:left="360" w:firstLine="418"/>
      </w:pPr>
      <w:bookmarkStart w:id="60" w:name="_Toc506972959"/>
      <w:bookmarkStart w:id="61" w:name="_Toc277146818"/>
      <w:r>
        <w:rPr>
          <w:rFonts w:hint="eastAsia"/>
        </w:rPr>
        <w:t>在</w:t>
      </w:r>
      <w:r>
        <w:rPr>
          <w:rFonts w:hint="eastAsia"/>
        </w:rPr>
        <w:t>Ul</w:t>
      </w:r>
      <w:r>
        <w:t>timate Note</w:t>
      </w:r>
      <w:r w:rsidRPr="00F92F3B">
        <w:rPr>
          <w:rFonts w:hint="eastAsia"/>
        </w:rPr>
        <w:t>服务器端不提供用户接口，只提供数据库封装作为内部接口，</w:t>
      </w:r>
      <w:r>
        <w:rPr>
          <w:rFonts w:hint="eastAsia"/>
        </w:rPr>
        <w:t>在服务器端，通过</w:t>
      </w:r>
      <w:r>
        <w:rPr>
          <w:rFonts w:hint="eastAsia"/>
        </w:rPr>
        <w:t>MongoDB</w:t>
      </w:r>
      <w:r>
        <w:rPr>
          <w:rFonts w:hint="eastAsia"/>
        </w:rPr>
        <w:t>命令行，管理员可直接操纵数据库。</w:t>
      </w:r>
    </w:p>
    <w:p w:rsidR="00490F2F" w:rsidRDefault="00490F2F" w:rsidP="00490F2F">
      <w:pPr>
        <w:ind w:left="360" w:firstLine="418"/>
      </w:pPr>
      <w:r>
        <w:rPr>
          <w:rFonts w:hint="eastAsia"/>
        </w:rPr>
        <w:t>在智能移动终端上的</w:t>
      </w:r>
      <w:r>
        <w:rPr>
          <w:rFonts w:hint="eastAsia"/>
        </w:rPr>
        <w:t>Andriod</w:t>
      </w:r>
      <w:r>
        <w:rPr>
          <w:rFonts w:hint="eastAsia"/>
        </w:rPr>
        <w:t>客户端，用户可以通过触摸、点击屏幕上的按钮进行操作，十分方便快捷，任何接触过智能手机的用户都可以快速上手操作。</w:t>
      </w:r>
    </w:p>
    <w:p w:rsidR="006E7CC9" w:rsidRDefault="006E7CC9">
      <w:pPr>
        <w:pStyle w:val="2"/>
      </w:pPr>
      <w:r>
        <w:rPr>
          <w:rFonts w:hint="eastAsia"/>
        </w:rPr>
        <w:t>外部接口</w:t>
      </w:r>
      <w:bookmarkEnd w:id="60"/>
      <w:bookmarkEnd w:id="61"/>
    </w:p>
    <w:p w:rsidR="006E7CC9" w:rsidRDefault="006E7CC9" w:rsidP="006E7CC9">
      <w:pPr>
        <w:pStyle w:val="3"/>
      </w:pPr>
      <w:bookmarkStart w:id="62" w:name="_Toc223682769"/>
      <w:bookmarkStart w:id="63" w:name="_Toc277146819"/>
      <w:r>
        <w:rPr>
          <w:rFonts w:hint="eastAsia"/>
        </w:rPr>
        <w:t>用户界面</w:t>
      </w:r>
      <w:bookmarkEnd w:id="62"/>
      <w:bookmarkEnd w:id="63"/>
    </w:p>
    <w:p w:rsidR="00213659" w:rsidRDefault="00213659" w:rsidP="00213659">
      <w:pPr>
        <w:ind w:leftChars="200" w:left="420"/>
        <w:rPr>
          <w:bCs/>
        </w:rPr>
      </w:pPr>
      <w:r>
        <w:rPr>
          <w:bCs/>
        </w:rPr>
        <w:t>软件首页</w:t>
      </w:r>
    </w:p>
    <w:p w:rsidR="00213659" w:rsidRDefault="00213659" w:rsidP="00213659">
      <w:pPr>
        <w:ind w:leftChars="200" w:left="420"/>
        <w:rPr>
          <w:bCs/>
        </w:rPr>
      </w:pPr>
      <w:r w:rsidRPr="00213659">
        <w:rPr>
          <w:bCs/>
          <w:noProof/>
        </w:rPr>
        <w:lastRenderedPageBreak/>
        <w:drawing>
          <wp:inline distT="0" distB="0" distL="0" distR="0" wp14:anchorId="74C5FB47" wp14:editId="102FFB41">
            <wp:extent cx="1630800" cy="2700000"/>
            <wp:effectExtent l="0" t="0" r="762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55" cstate="print">
                      <a:extLst>
                        <a:ext uri="{28A0092B-C50C-407E-A947-70E740481C1C}">
                          <a14:useLocalDpi xmlns:a14="http://schemas.microsoft.com/office/drawing/2010/main" val="0"/>
                        </a:ext>
                      </a:extLst>
                    </a:blip>
                    <a:srcRect t="6891"/>
                    <a:stretch/>
                  </pic:blipFill>
                  <pic:spPr>
                    <a:xfrm>
                      <a:off x="0" y="0"/>
                      <a:ext cx="1630800" cy="2700000"/>
                    </a:xfrm>
                    <a:prstGeom prst="rect">
                      <a:avLst/>
                    </a:prstGeom>
                  </pic:spPr>
                </pic:pic>
              </a:graphicData>
            </a:graphic>
          </wp:inline>
        </w:drawing>
      </w:r>
      <w:r w:rsidRPr="00213659">
        <w:rPr>
          <w:noProof/>
        </w:rPr>
        <w:t xml:space="preserve"> </w:t>
      </w:r>
      <w:r w:rsidRPr="00213659">
        <w:rPr>
          <w:noProof/>
        </w:rPr>
        <w:drawing>
          <wp:inline distT="0" distB="0" distL="0" distR="0" wp14:anchorId="07F2A744" wp14:editId="0307A12A">
            <wp:extent cx="1602000" cy="2700000"/>
            <wp:effectExtent l="0" t="0" r="0" b="571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rotWithShape="1">
                    <a:blip r:embed="rId56" cstate="print">
                      <a:extLst>
                        <a:ext uri="{28A0092B-C50C-407E-A947-70E740481C1C}">
                          <a14:useLocalDpi xmlns:a14="http://schemas.microsoft.com/office/drawing/2010/main" val="0"/>
                        </a:ext>
                      </a:extLst>
                    </a:blip>
                    <a:srcRect t="5186"/>
                    <a:stretch/>
                  </pic:blipFill>
                  <pic:spPr>
                    <a:xfrm>
                      <a:off x="0" y="0"/>
                      <a:ext cx="1602000" cy="2700000"/>
                    </a:xfrm>
                    <a:prstGeom prst="rect">
                      <a:avLst/>
                    </a:prstGeom>
                  </pic:spPr>
                </pic:pic>
              </a:graphicData>
            </a:graphic>
          </wp:inline>
        </w:drawing>
      </w:r>
      <w:r>
        <w:rPr>
          <w:noProof/>
        </w:rPr>
        <w:t xml:space="preserve"> </w:t>
      </w:r>
      <w:r w:rsidRPr="00213659">
        <w:rPr>
          <w:bCs/>
          <w:noProof/>
        </w:rPr>
        <w:drawing>
          <wp:inline distT="0" distB="0" distL="0" distR="0" wp14:anchorId="2206A3AF" wp14:editId="73C222A0">
            <wp:extent cx="1587600" cy="2700000"/>
            <wp:effectExtent l="0" t="0" r="0" b="571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57" cstate="print">
                      <a:extLst>
                        <a:ext uri="{28A0092B-C50C-407E-A947-70E740481C1C}">
                          <a14:useLocalDpi xmlns:a14="http://schemas.microsoft.com/office/drawing/2010/main" val="0"/>
                        </a:ext>
                      </a:extLst>
                    </a:blip>
                    <a:srcRect t="4331"/>
                    <a:stretch/>
                  </pic:blipFill>
                  <pic:spPr>
                    <a:xfrm>
                      <a:off x="0" y="0"/>
                      <a:ext cx="1587600" cy="2700000"/>
                    </a:xfrm>
                    <a:prstGeom prst="rect">
                      <a:avLst/>
                    </a:prstGeom>
                  </pic:spPr>
                </pic:pic>
              </a:graphicData>
            </a:graphic>
          </wp:inline>
        </w:drawing>
      </w:r>
    </w:p>
    <w:p w:rsidR="00213659" w:rsidRDefault="00213659" w:rsidP="00213659">
      <w:pPr>
        <w:ind w:leftChars="200" w:left="420"/>
        <w:rPr>
          <w:bCs/>
        </w:rPr>
      </w:pPr>
      <w:r>
        <w:rPr>
          <w:bCs/>
        </w:rPr>
        <w:t>用户登录及注册界面</w:t>
      </w:r>
    </w:p>
    <w:p w:rsidR="00EB0399" w:rsidRDefault="00EB0399" w:rsidP="00213659">
      <w:pPr>
        <w:ind w:leftChars="200" w:left="420"/>
        <w:rPr>
          <w:rFonts w:hint="eastAsia"/>
          <w:bCs/>
        </w:rPr>
      </w:pPr>
      <w:r w:rsidRPr="004F7D48">
        <w:rPr>
          <w:noProof/>
        </w:rPr>
        <w:drawing>
          <wp:inline distT="0" distB="0" distL="0" distR="0">
            <wp:extent cx="2733675" cy="4848225"/>
            <wp:effectExtent l="0" t="0" r="9525" b="9525"/>
            <wp:docPr id="24" name="图片 24" descr="8409585735586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409585735586959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3675" cy="4848225"/>
                    </a:xfrm>
                    <a:prstGeom prst="rect">
                      <a:avLst/>
                    </a:prstGeom>
                    <a:noFill/>
                    <a:ln>
                      <a:noFill/>
                    </a:ln>
                  </pic:spPr>
                </pic:pic>
              </a:graphicData>
            </a:graphic>
          </wp:inline>
        </w:drawing>
      </w:r>
    </w:p>
    <w:p w:rsidR="00213659" w:rsidRDefault="00213659" w:rsidP="00213659">
      <w:pPr>
        <w:ind w:leftChars="200" w:left="420"/>
        <w:rPr>
          <w:bCs/>
        </w:rPr>
      </w:pPr>
      <w:r>
        <w:rPr>
          <w:rFonts w:hint="eastAsia"/>
          <w:bCs/>
        </w:rPr>
        <w:t>笔记修改页面</w:t>
      </w:r>
    </w:p>
    <w:p w:rsidR="00EB0399" w:rsidRDefault="00EB0399" w:rsidP="00213659">
      <w:pPr>
        <w:ind w:leftChars="200" w:left="420"/>
        <w:rPr>
          <w:bCs/>
        </w:rPr>
      </w:pPr>
      <w:r w:rsidRPr="007C1CC5">
        <w:rPr>
          <w:noProof/>
        </w:rPr>
        <w:lastRenderedPageBreak/>
        <w:drawing>
          <wp:inline distT="0" distB="0" distL="0" distR="0">
            <wp:extent cx="2743200" cy="4876800"/>
            <wp:effectExtent l="0" t="0" r="0" b="0"/>
            <wp:docPr id="25" name="图片 25" descr="14010034613390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01003461339084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inline>
        </w:drawing>
      </w:r>
    </w:p>
    <w:p w:rsidR="00EB0399" w:rsidRDefault="00EB0399" w:rsidP="00213659">
      <w:pPr>
        <w:ind w:leftChars="200" w:left="420"/>
        <w:rPr>
          <w:rFonts w:hint="eastAsia"/>
          <w:bCs/>
        </w:rPr>
      </w:pPr>
      <w:r>
        <w:rPr>
          <w:rFonts w:hint="eastAsia"/>
          <w:bCs/>
        </w:rPr>
        <w:t>笔记查看页面</w:t>
      </w:r>
    </w:p>
    <w:p w:rsidR="00213659" w:rsidRDefault="00213659" w:rsidP="00213659"/>
    <w:p w:rsidR="00EB0399" w:rsidRDefault="00EB0399" w:rsidP="00213659">
      <w:r w:rsidRPr="007C1CC5">
        <w:rPr>
          <w:noProof/>
        </w:rPr>
        <w:lastRenderedPageBreak/>
        <w:drawing>
          <wp:inline distT="0" distB="0" distL="0" distR="0">
            <wp:extent cx="2057400" cy="3657600"/>
            <wp:effectExtent l="0" t="0" r="0" b="0"/>
            <wp:docPr id="26" name="图片 26" descr="41580933534208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1580933534208098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EB0399" w:rsidRDefault="00EB0399" w:rsidP="00213659">
      <w:pPr>
        <w:rPr>
          <w:rFonts w:hint="eastAsia"/>
        </w:rPr>
      </w:pPr>
      <w:r>
        <w:rPr>
          <w:rFonts w:hint="eastAsia"/>
        </w:rPr>
        <w:t>笔记列表页面</w:t>
      </w:r>
      <w:bookmarkStart w:id="64" w:name="_GoBack"/>
      <w:bookmarkEnd w:id="64"/>
    </w:p>
    <w:p w:rsidR="00EB0399" w:rsidRPr="00213659" w:rsidRDefault="00EB0399" w:rsidP="00213659">
      <w:pPr>
        <w:rPr>
          <w:rFonts w:hint="eastAsia"/>
        </w:rPr>
      </w:pPr>
      <w:r w:rsidRPr="007C1CC5">
        <w:rPr>
          <w:noProof/>
        </w:rPr>
        <w:drawing>
          <wp:inline distT="0" distB="0" distL="0" distR="0">
            <wp:extent cx="2057400" cy="3657600"/>
            <wp:effectExtent l="0" t="0" r="0" b="0"/>
            <wp:docPr id="29" name="图片 29" descr="17676680167805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676680167805779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6E7CC9" w:rsidRDefault="006E7CC9" w:rsidP="006E7CC9">
      <w:pPr>
        <w:pStyle w:val="3"/>
      </w:pPr>
      <w:bookmarkStart w:id="65" w:name="_Toc277146820"/>
      <w:r>
        <w:rPr>
          <w:rFonts w:hint="eastAsia"/>
        </w:rPr>
        <w:lastRenderedPageBreak/>
        <w:t>软件接口</w:t>
      </w:r>
      <w:bookmarkEnd w:id="65"/>
    </w:p>
    <w:p w:rsidR="00B1562B" w:rsidRDefault="00B1562B" w:rsidP="00B1562B">
      <w:pPr>
        <w:pStyle w:val="ac"/>
        <w:ind w:firstLine="420"/>
      </w:pPr>
      <w:r>
        <w:t>服务器端，需与MongoDB接口相连接，以便操作数据库，同时监听网络端口，以便处理客户端发来的请求。</w:t>
      </w:r>
    </w:p>
    <w:p w:rsidR="00B1562B" w:rsidRDefault="00B1562B" w:rsidP="00B1562B">
      <w:pPr>
        <w:pStyle w:val="ac"/>
        <w:ind w:firstLine="420"/>
      </w:pPr>
      <w:r>
        <w:t>客户端，需与麦克风启动接口、图片调用接口相连接，以便文件的添加。</w:t>
      </w:r>
    </w:p>
    <w:p w:rsidR="006E7CC9" w:rsidRPr="00B1562B" w:rsidRDefault="006E7CC9" w:rsidP="006E7CC9"/>
    <w:p w:rsidR="006E7CC9" w:rsidRDefault="006E7CC9" w:rsidP="006E7CC9">
      <w:pPr>
        <w:pStyle w:val="3"/>
      </w:pPr>
      <w:bookmarkStart w:id="66" w:name="_Toc277146821"/>
      <w:r>
        <w:rPr>
          <w:rFonts w:hint="eastAsia"/>
        </w:rPr>
        <w:t>硬件接口</w:t>
      </w:r>
      <w:bookmarkEnd w:id="66"/>
    </w:p>
    <w:p w:rsidR="00B1562B" w:rsidRDefault="00B1562B" w:rsidP="00B1562B">
      <w:pPr>
        <w:pStyle w:val="ac"/>
        <w:ind w:firstLine="420"/>
      </w:pPr>
      <w:r>
        <w:rPr>
          <w:rFonts w:hint="eastAsia"/>
        </w:rPr>
        <w:t>本系统服务器端为在普通PC机Windows操作系统之上的一般软件系统，故除与硬盘，鼠标键盘等一些PC机基本硬件有关联外以及网络连接接口外，无需其他接口。</w:t>
      </w:r>
    </w:p>
    <w:p w:rsidR="006E7CC9" w:rsidRPr="00B1562B" w:rsidRDefault="00B1562B" w:rsidP="00B1562B">
      <w:pPr>
        <w:pStyle w:val="ac"/>
        <w:ind w:firstLine="420"/>
      </w:pPr>
      <w:r>
        <w:rPr>
          <w:rFonts w:hint="eastAsia"/>
        </w:rPr>
        <w:t>客户端部署在安卓手机上，应用户需求可能需要调用手机内置麦克风，相机。</w:t>
      </w:r>
    </w:p>
    <w:p w:rsidR="006E7CC9" w:rsidRDefault="00490F2F" w:rsidP="006E7CC9">
      <w:pPr>
        <w:pStyle w:val="3"/>
      </w:pPr>
      <w:r>
        <w:rPr>
          <w:rFonts w:hint="eastAsia"/>
        </w:rPr>
        <w:t>通信接口</w:t>
      </w:r>
    </w:p>
    <w:p w:rsidR="00490F2F" w:rsidRDefault="00490F2F" w:rsidP="00490F2F">
      <w:pPr>
        <w:rPr>
          <w:bCs/>
        </w:rPr>
      </w:pPr>
      <w:r>
        <w:rPr>
          <w:b/>
        </w:rPr>
        <w:tab/>
      </w:r>
      <w:r>
        <w:rPr>
          <w:bCs/>
        </w:rPr>
        <w:t>应用层协议为</w:t>
      </w:r>
      <w:r>
        <w:rPr>
          <w:bCs/>
        </w:rPr>
        <w:t>HTTP</w:t>
      </w:r>
      <w:r>
        <w:rPr>
          <w:rFonts w:hint="eastAsia"/>
          <w:bCs/>
        </w:rPr>
        <w:t> </w:t>
      </w:r>
    </w:p>
    <w:p w:rsidR="00490F2F" w:rsidRDefault="00490F2F" w:rsidP="00490F2F">
      <w:pPr>
        <w:rPr>
          <w:bCs/>
        </w:rPr>
      </w:pPr>
      <w:r>
        <w:rPr>
          <w:rFonts w:hint="eastAsia"/>
          <w:bCs/>
        </w:rPr>
        <w:t>      </w:t>
      </w:r>
      <w:r>
        <w:rPr>
          <w:bCs/>
        </w:rPr>
        <w:tab/>
      </w:r>
      <w:r>
        <w:rPr>
          <w:rFonts w:hint="eastAsia"/>
          <w:bCs/>
        </w:rPr>
        <w:t>传输层协议为</w:t>
      </w:r>
      <w:r>
        <w:rPr>
          <w:rFonts w:hint="eastAsia"/>
          <w:bCs/>
        </w:rPr>
        <w:t>TCP </w:t>
      </w:r>
    </w:p>
    <w:p w:rsidR="00490F2F" w:rsidRDefault="00490F2F" w:rsidP="00490F2F">
      <w:pPr>
        <w:ind w:firstLineChars="200" w:firstLine="420"/>
        <w:rPr>
          <w:bCs/>
        </w:rPr>
      </w:pPr>
      <w:r>
        <w:rPr>
          <w:rFonts w:hint="eastAsia"/>
          <w:bCs/>
        </w:rPr>
        <w:t>网络层协议为</w:t>
      </w:r>
      <w:r>
        <w:rPr>
          <w:rFonts w:hint="eastAsia"/>
          <w:bCs/>
        </w:rPr>
        <w:t>IP</w:t>
      </w:r>
    </w:p>
    <w:p w:rsidR="006E7CC9" w:rsidRDefault="006E7CC9">
      <w:pPr>
        <w:pStyle w:val="2"/>
      </w:pPr>
      <w:bookmarkStart w:id="67" w:name="_Toc506972960"/>
      <w:bookmarkStart w:id="68" w:name="_Toc277146823"/>
      <w:r>
        <w:rPr>
          <w:rFonts w:hint="eastAsia"/>
        </w:rPr>
        <w:t>内部接口</w:t>
      </w:r>
      <w:bookmarkEnd w:id="67"/>
      <w:bookmarkEnd w:id="68"/>
    </w:p>
    <w:p w:rsidR="00490F2F" w:rsidRPr="00490F2F" w:rsidRDefault="00490F2F" w:rsidP="00490F2F">
      <w:r>
        <w:rPr>
          <w:rFonts w:hint="eastAsia"/>
        </w:rPr>
        <w:t>本项目未提够内部接口。</w:t>
      </w:r>
    </w:p>
    <w:p w:rsidR="006E7CC9" w:rsidRDefault="006E7CC9">
      <w:pPr>
        <w:pStyle w:val="1"/>
      </w:pPr>
      <w:bookmarkStart w:id="69" w:name="_Toc506972961"/>
      <w:bookmarkStart w:id="70" w:name="_Toc277146824"/>
      <w:r>
        <w:rPr>
          <w:rFonts w:hint="eastAsia"/>
        </w:rPr>
        <w:t>数据结构设计</w:t>
      </w:r>
      <w:bookmarkEnd w:id="69"/>
      <w:bookmarkEnd w:id="70"/>
    </w:p>
    <w:p w:rsidR="00490F2F" w:rsidRPr="00F41FBE" w:rsidRDefault="00490F2F" w:rsidP="00490F2F">
      <w:pPr>
        <w:pStyle w:val="2"/>
      </w:pPr>
      <w:bookmarkStart w:id="71" w:name="_Toc447549572"/>
      <w:bookmarkStart w:id="72" w:name="_Toc506972964"/>
      <w:bookmarkStart w:id="73" w:name="_Toc277146827"/>
      <w:r w:rsidRPr="00F41FBE">
        <w:rPr>
          <w:rFonts w:hint="eastAsia"/>
        </w:rPr>
        <w:t>逻辑结构设计</w:t>
      </w:r>
      <w:bookmarkEnd w:id="71"/>
    </w:p>
    <w:p w:rsidR="00490F2F" w:rsidRDefault="00490F2F" w:rsidP="00490F2F">
      <w:pPr>
        <w:ind w:firstLineChars="200" w:firstLine="420"/>
      </w:pPr>
      <w:r>
        <w:rPr>
          <w:rFonts w:hint="eastAsia"/>
        </w:rPr>
        <w:t>因数据库选择的特殊性，</w:t>
      </w:r>
      <w:r>
        <w:rPr>
          <w:rFonts w:hint="eastAsia"/>
        </w:rPr>
        <w:t>MongoDB</w:t>
      </w:r>
      <w:r>
        <w:rPr>
          <w:rFonts w:hint="eastAsia"/>
        </w:rPr>
        <w:t>为非关系型数据库。故数据库间的关系并非像关系型数据库那样完全确定。但是再本应用中数据集较少，可以类似地组织出数据库的关系。</w:t>
      </w:r>
    </w:p>
    <w:p w:rsidR="00490F2F" w:rsidRDefault="00490F2F" w:rsidP="00490F2F">
      <w:pPr>
        <w:ind w:firstLine="435"/>
      </w:pPr>
      <w:r>
        <w:rPr>
          <w:rFonts w:hint="eastAsia"/>
        </w:rPr>
        <w:t>User</w:t>
      </w:r>
      <w:r>
        <w:t xml:space="preserve"> </w:t>
      </w:r>
      <w:r>
        <w:rPr>
          <w:rFonts w:hint="eastAsia"/>
        </w:rPr>
        <w:t>Collection</w:t>
      </w:r>
      <w:r>
        <w:t>&lt;--</w:t>
      </w:r>
      <w:r>
        <w:rPr>
          <w:rFonts w:hint="eastAsia"/>
        </w:rPr>
        <w:t>--------&gt; Note</w:t>
      </w:r>
      <w:r>
        <w:t xml:space="preserve"> Collection</w:t>
      </w:r>
      <w:r>
        <w:rPr>
          <w:rFonts w:hint="eastAsia"/>
        </w:rPr>
        <w:t>：一对多关系</w:t>
      </w:r>
    </w:p>
    <w:p w:rsidR="00490F2F" w:rsidRDefault="00490F2F" w:rsidP="00490F2F">
      <w:pPr>
        <w:ind w:firstLine="435"/>
      </w:pPr>
      <w:r>
        <w:tab/>
      </w:r>
      <w:r>
        <w:t>即每个用户可以拥有多个笔记</w:t>
      </w:r>
      <w:r>
        <w:rPr>
          <w:rFonts w:hint="eastAsia"/>
        </w:rPr>
        <w:t>，</w:t>
      </w:r>
      <w:r>
        <w:t>而一则笔记只属于一个用户</w:t>
      </w:r>
    </w:p>
    <w:p w:rsidR="00490F2F" w:rsidRDefault="00490F2F" w:rsidP="00490F2F">
      <w:pPr>
        <w:ind w:firstLine="435"/>
      </w:pPr>
      <w:r>
        <w:t>Note Collection&lt;--</w:t>
      </w:r>
      <w:r>
        <w:rPr>
          <w:rFonts w:hint="eastAsia"/>
        </w:rPr>
        <w:t>--------&gt;</w:t>
      </w:r>
      <w:r>
        <w:t xml:space="preserve">Picture Collection </w:t>
      </w:r>
      <w:r>
        <w:t>多对多关系</w:t>
      </w:r>
    </w:p>
    <w:p w:rsidR="00490F2F" w:rsidRDefault="00490F2F" w:rsidP="00490F2F">
      <w:pPr>
        <w:ind w:firstLine="435"/>
      </w:pPr>
      <w:r>
        <w:tab/>
      </w:r>
      <w:r>
        <w:t>即每条笔记可以拥有多个图片</w:t>
      </w:r>
      <w:r>
        <w:rPr>
          <w:rFonts w:hint="eastAsia"/>
        </w:rPr>
        <w:t>，</w:t>
      </w:r>
      <w:r>
        <w:t>一张图片也可以包含在多个笔记中</w:t>
      </w:r>
    </w:p>
    <w:p w:rsidR="00490F2F" w:rsidRDefault="00490F2F" w:rsidP="00490F2F">
      <w:pPr>
        <w:ind w:firstLine="435"/>
      </w:pPr>
      <w:r>
        <w:t>Note Collection&lt;--</w:t>
      </w:r>
      <w:r>
        <w:rPr>
          <w:rFonts w:hint="eastAsia"/>
        </w:rPr>
        <w:t>--------&gt;Audit</w:t>
      </w:r>
      <w:r>
        <w:t xml:space="preserve"> Collection </w:t>
      </w:r>
      <w:r>
        <w:t>多对多关系</w:t>
      </w:r>
    </w:p>
    <w:p w:rsidR="00490F2F" w:rsidRDefault="00490F2F" w:rsidP="00490F2F">
      <w:pPr>
        <w:ind w:firstLine="435"/>
      </w:pPr>
      <w:r>
        <w:tab/>
      </w:r>
      <w:r>
        <w:t>与</w:t>
      </w:r>
      <w:r>
        <w:t>Picture Collection</w:t>
      </w:r>
      <w:r>
        <w:t>与</w:t>
      </w:r>
      <w:r>
        <w:t>Note Collection</w:t>
      </w:r>
      <w:r>
        <w:t>的关系类似</w:t>
      </w:r>
      <w:r>
        <w:rPr>
          <w:rFonts w:hint="eastAsia"/>
        </w:rPr>
        <w:t>。</w:t>
      </w:r>
    </w:p>
    <w:p w:rsidR="00490F2F" w:rsidRPr="00082E63" w:rsidRDefault="00490F2F" w:rsidP="00490F2F">
      <w:pPr>
        <w:pStyle w:val="ac"/>
        <w:ind w:firstLine="420"/>
      </w:pPr>
    </w:p>
    <w:p w:rsidR="00490F2F" w:rsidRPr="00F41FBE" w:rsidRDefault="00490F2F" w:rsidP="00490F2F">
      <w:pPr>
        <w:pStyle w:val="2"/>
      </w:pPr>
      <w:bookmarkStart w:id="74" w:name="_Toc447549573"/>
      <w:r w:rsidRPr="00F41FBE">
        <w:rPr>
          <w:rFonts w:hint="eastAsia"/>
        </w:rPr>
        <w:lastRenderedPageBreak/>
        <w:t>物理结构设计</w:t>
      </w:r>
      <w:bookmarkEnd w:id="74"/>
    </w:p>
    <w:p w:rsidR="00490F2F" w:rsidRP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hint="eastAsia"/>
        </w:rPr>
        <w:t xml:space="preserve">    </w:t>
      </w:r>
      <w:r>
        <w:rPr>
          <w:rFonts w:ascii="Arial" w:eastAsia="黑体" w:hAnsi="Arial" w:cs="Arial"/>
          <w:b/>
          <w:bCs/>
          <w:color w:val="000000"/>
          <w:spacing w:val="-1"/>
          <w:kern w:val="0"/>
          <w:szCs w:val="21"/>
        </w:rPr>
        <w:t>User Collection</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Email</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sidRPr="00F66544">
              <w:rPr>
                <w:rFonts w:ascii="宋体" w:cs="宋体"/>
                <w:kern w:val="0"/>
                <w:position w:val="-2"/>
                <w:szCs w:val="21"/>
              </w:rPr>
              <w:t>用户邮箱</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用户登录密码</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用户名</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E</w:t>
            </w:r>
            <w:r>
              <w:rPr>
                <w:rFonts w:hint="eastAsia"/>
                <w:kern w:val="0"/>
                <w:sz w:val="24"/>
              </w:rPr>
              <w:t>mailVerified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Bollean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用户邮箱是否认证</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Notelist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用户创建的Note的列表</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490F2F" w:rsidRDefault="00490F2F" w:rsidP="00490F2F">
      <w:pPr>
        <w:pStyle w:val="ac"/>
      </w:pPr>
    </w:p>
    <w:p w:rsid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 xml:space="preserve">Note </w:t>
      </w:r>
      <w:r>
        <w:rPr>
          <w:rFonts w:ascii="Arial" w:eastAsia="黑体" w:hAnsi="Arial" w:cs="Arial"/>
          <w:b/>
          <w:bCs/>
          <w:color w:val="000000"/>
          <w:spacing w:val="-7"/>
          <w:kern w:val="0"/>
          <w:szCs w:val="21"/>
        </w:rPr>
        <w:t>Collection</w:t>
      </w:r>
    </w:p>
    <w:p w:rsidR="00490F2F" w:rsidRDefault="00490F2F" w:rsidP="00490F2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笔记集合，主要记录笔记内存放的内容。</w:t>
      </w:r>
    </w:p>
    <w:tbl>
      <w:tblPr>
        <w:tblW w:w="9248" w:type="dxa"/>
        <w:tblInd w:w="113" w:type="dxa"/>
        <w:tblLayout w:type="fixed"/>
        <w:tblCellMar>
          <w:left w:w="0" w:type="dxa"/>
          <w:right w:w="0" w:type="dxa"/>
        </w:tblCellMar>
        <w:tblLook w:val="0000" w:firstRow="0" w:lastRow="0" w:firstColumn="0" w:lastColumn="0" w:noHBand="0" w:noVBand="0"/>
      </w:tblPr>
      <w:tblGrid>
        <w:gridCol w:w="1951"/>
        <w:gridCol w:w="1702"/>
        <w:gridCol w:w="992"/>
        <w:gridCol w:w="1059"/>
        <w:gridCol w:w="1276"/>
        <w:gridCol w:w="2268"/>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默认值</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Note</w:t>
            </w:r>
            <w:r>
              <w:rPr>
                <w:kern w:val="0"/>
                <w:position w:val="-2"/>
                <w:szCs w:val="21"/>
              </w:rPr>
              <w:t xml:space="preserve"> </w:t>
            </w:r>
            <w:r>
              <w:rPr>
                <w:rFonts w:ascii="Arial" w:hAnsi="Arial" w:cs="Arial"/>
                <w:spacing w:val="-4"/>
                <w:kern w:val="0"/>
                <w:position w:val="-2"/>
                <w:szCs w:val="21"/>
              </w:rPr>
              <w:t>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User</w:t>
            </w:r>
            <w:r>
              <w:rPr>
                <w:rFonts w:ascii="Arial" w:hAnsi="Arial" w:cs="Arial"/>
                <w:spacing w:val="1"/>
                <w:kern w:val="0"/>
                <w:szCs w:val="21"/>
                <w:u w:val="single"/>
              </w:rPr>
              <w:t xml:space="preserve"> 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sidRPr="00F66544">
              <w:rPr>
                <w:rFonts w:ascii="宋体" w:cs="宋体" w:hint="eastAsia"/>
                <w:kern w:val="0"/>
                <w:position w:val="-2"/>
                <w:szCs w:val="21"/>
              </w:rPr>
              <w:t>此No</w:t>
            </w:r>
            <w:r>
              <w:rPr>
                <w:rFonts w:ascii="宋体" w:cs="宋体" w:hint="eastAsia"/>
                <w:kern w:val="0"/>
                <w:position w:val="-2"/>
                <w:szCs w:val="21"/>
              </w:rPr>
              <w:t>te的创建者ID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CreateTime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Pr="00F66544"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Title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未命名</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此Note的标题</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Content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Note的具体内容</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Description</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对该条Note</w:t>
            </w:r>
            <w:r>
              <w:rPr>
                <w:rFonts w:ascii="宋体" w:cs="宋体"/>
                <w:kern w:val="0"/>
                <w:position w:val="-2"/>
                <w:szCs w:val="21"/>
              </w:rPr>
              <w:t>的描述文件</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Tag</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对Note</w:t>
            </w:r>
            <w:r>
              <w:rPr>
                <w:rFonts w:ascii="宋体" w:cs="宋体"/>
                <w:kern w:val="0"/>
                <w:position w:val="-2"/>
                <w:szCs w:val="21"/>
              </w:rPr>
              <w:t>的标签描述</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PictureList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该Note包含的图片列表</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AudioList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该Note包含的语音列表</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kern w:val="0"/>
                <w:position w:val="-2"/>
                <w:szCs w:val="21"/>
              </w:rPr>
              <w:t>否</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c>
          <w:tcPr>
            <w:tcW w:w="2268"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490F2F" w:rsidRDefault="00490F2F" w:rsidP="00490F2F">
      <w:pPr>
        <w:autoSpaceDE w:val="0"/>
        <w:autoSpaceDN w:val="0"/>
        <w:adjustRightInd w:val="0"/>
        <w:ind w:left="220" w:right="-20"/>
        <w:jc w:val="left"/>
        <w:rPr>
          <w:rFonts w:ascii="Arial" w:eastAsia="黑体" w:hAnsi="Arial" w:cs="Arial"/>
          <w:b/>
          <w:bCs/>
          <w:color w:val="000000"/>
          <w:spacing w:val="-1"/>
          <w:kern w:val="0"/>
          <w:szCs w:val="21"/>
        </w:rPr>
      </w:pPr>
    </w:p>
    <w:p w:rsid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p w:rsidR="00490F2F" w:rsidRDefault="00490F2F" w:rsidP="00490F2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图片集合，用以储存笔记中的图片。</w:t>
      </w:r>
    </w:p>
    <w:tbl>
      <w:tblPr>
        <w:tblW w:w="8474" w:type="dxa"/>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Picture的ID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包含Picture的Note的ID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图像本身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490F2F" w:rsidRDefault="00490F2F" w:rsidP="00490F2F">
      <w:pPr>
        <w:autoSpaceDE w:val="0"/>
        <w:autoSpaceDN w:val="0"/>
        <w:adjustRightInd w:val="0"/>
        <w:ind w:left="220" w:right="-20"/>
        <w:jc w:val="left"/>
        <w:rPr>
          <w:rFonts w:ascii="Arial" w:eastAsia="黑体" w:hAnsi="Arial" w:cs="Arial"/>
          <w:b/>
          <w:bCs/>
          <w:color w:val="000000"/>
          <w:spacing w:val="-1"/>
          <w:kern w:val="0"/>
          <w:szCs w:val="21"/>
        </w:rPr>
      </w:pPr>
    </w:p>
    <w:p w:rsidR="00490F2F" w:rsidRDefault="00490F2F" w:rsidP="00490F2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Audio</w:t>
      </w:r>
      <w:r>
        <w:rPr>
          <w:rFonts w:ascii="Arial" w:eastAsia="黑体" w:hAnsi="Arial" w:cs="Arial"/>
          <w:b/>
          <w:bCs/>
          <w:color w:val="000000"/>
          <w:spacing w:val="-1"/>
          <w:kern w:val="0"/>
          <w:szCs w:val="21"/>
        </w:rPr>
        <w:t xml:space="preserve"> Collection</w:t>
      </w:r>
    </w:p>
    <w:p w:rsidR="00490F2F" w:rsidRDefault="00490F2F" w:rsidP="00490F2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语音集合，用以储存笔记中的语音。</w:t>
      </w:r>
    </w:p>
    <w:tbl>
      <w:tblPr>
        <w:tblW w:w="0" w:type="auto"/>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90F2F" w:rsidTr="006A3423">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u w:val="single"/>
              </w:rPr>
              <w:lastRenderedPageBreak/>
              <w:t>ObjectID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语音的ID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包含语音的Note的ID</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语音本身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90F2F" w:rsidTr="006A3423">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90F2F" w:rsidRDefault="00490F2F" w:rsidP="006A3423">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90F2F" w:rsidRDefault="00490F2F" w:rsidP="006A3423">
            <w:pPr>
              <w:autoSpaceDE w:val="0"/>
              <w:autoSpaceDN w:val="0"/>
              <w:adjustRightInd w:val="0"/>
              <w:spacing w:line="300" w:lineRule="exact"/>
              <w:ind w:left="103" w:right="-20"/>
              <w:jc w:val="left"/>
              <w:rPr>
                <w:rFonts w:ascii="宋体" w:cs="宋体"/>
                <w:kern w:val="0"/>
                <w:position w:val="-2"/>
                <w:szCs w:val="21"/>
              </w:rPr>
            </w:pPr>
          </w:p>
        </w:tc>
      </w:tr>
    </w:tbl>
    <w:p w:rsidR="00F22CEC" w:rsidRDefault="006E7CC9" w:rsidP="00F22CEC">
      <w:pPr>
        <w:pStyle w:val="2"/>
      </w:pPr>
      <w:r>
        <w:rPr>
          <w:rFonts w:hint="eastAsia"/>
        </w:rPr>
        <w:t>数据结构与程序的关系</w:t>
      </w:r>
      <w:bookmarkEnd w:id="72"/>
      <w:bookmarkEnd w:id="73"/>
    </w:p>
    <w:p w:rsidR="006A3423" w:rsidRDefault="006A3423" w:rsidP="006A3423"/>
    <w:p w:rsidR="006A3423" w:rsidRPr="006A3423" w:rsidRDefault="006A3423" w:rsidP="006A34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gridCol w:w="1704"/>
      </w:tblGrid>
      <w:tr w:rsidR="00F22CEC" w:rsidTr="006E7CC9">
        <w:tc>
          <w:tcPr>
            <w:tcW w:w="1704" w:type="dxa"/>
          </w:tcPr>
          <w:p w:rsidR="00F22CEC" w:rsidRDefault="00F22CEC" w:rsidP="006E7CC9">
            <w:pPr>
              <w:pStyle w:val="ac"/>
            </w:pPr>
          </w:p>
        </w:tc>
        <w:tc>
          <w:tcPr>
            <w:tcW w:w="1704" w:type="dxa"/>
          </w:tcPr>
          <w:p w:rsidR="00F22CEC" w:rsidRDefault="00490F2F" w:rsidP="00490F2F">
            <w:pPr>
              <w:pStyle w:val="ac"/>
            </w:pPr>
            <w:r>
              <w:rPr>
                <w:rFonts w:hint="eastAsia"/>
              </w:rPr>
              <w:t>笔记管理</w:t>
            </w:r>
          </w:p>
        </w:tc>
        <w:tc>
          <w:tcPr>
            <w:tcW w:w="1704" w:type="dxa"/>
          </w:tcPr>
          <w:p w:rsidR="00F22CEC" w:rsidRDefault="00490F2F" w:rsidP="006E7CC9">
            <w:pPr>
              <w:pStyle w:val="ac"/>
            </w:pPr>
            <w:r>
              <w:rPr>
                <w:rFonts w:hint="eastAsia"/>
              </w:rPr>
              <w:t>语音图像识别</w:t>
            </w:r>
          </w:p>
        </w:tc>
        <w:tc>
          <w:tcPr>
            <w:tcW w:w="1704" w:type="dxa"/>
          </w:tcPr>
          <w:p w:rsidR="00F22CEC" w:rsidRDefault="00490F2F" w:rsidP="006E7CC9">
            <w:pPr>
              <w:pStyle w:val="ac"/>
            </w:pPr>
            <w:r>
              <w:rPr>
                <w:rFonts w:hint="eastAsia"/>
              </w:rPr>
              <w:t>笔记同步</w:t>
            </w:r>
          </w:p>
        </w:tc>
        <w:tc>
          <w:tcPr>
            <w:tcW w:w="1704" w:type="dxa"/>
          </w:tcPr>
          <w:p w:rsidR="00F22CEC" w:rsidRDefault="00490F2F" w:rsidP="006E7CC9">
            <w:pPr>
              <w:pStyle w:val="ac"/>
            </w:pPr>
            <w:r>
              <w:rPr>
                <w:rFonts w:hint="eastAsia"/>
              </w:rPr>
              <w:t>用户管理</w:t>
            </w:r>
          </w:p>
        </w:tc>
      </w:tr>
      <w:tr w:rsidR="00F22CEC" w:rsidTr="006E7CC9">
        <w:tc>
          <w:tcPr>
            <w:tcW w:w="1704" w:type="dxa"/>
          </w:tcPr>
          <w:p w:rsidR="00F22CEC" w:rsidRDefault="00490F2F" w:rsidP="006E7CC9">
            <w:pPr>
              <w:pStyle w:val="ac"/>
            </w:pPr>
            <w:r>
              <w:rPr>
                <w:rFonts w:ascii="Arial" w:eastAsia="黑体" w:hAnsi="Arial" w:cs="Arial"/>
                <w:b/>
                <w:bCs/>
                <w:color w:val="000000"/>
                <w:spacing w:val="-1"/>
                <w:kern w:val="0"/>
                <w:szCs w:val="21"/>
              </w:rPr>
              <w:t>User Collection</w:t>
            </w:r>
          </w:p>
        </w:tc>
        <w:tc>
          <w:tcPr>
            <w:tcW w:w="1704" w:type="dxa"/>
          </w:tcPr>
          <w:p w:rsidR="00F22CEC" w:rsidRDefault="00F22CEC" w:rsidP="006E7CC9">
            <w:pPr>
              <w:pStyle w:val="ac"/>
            </w:pPr>
          </w:p>
        </w:tc>
        <w:tc>
          <w:tcPr>
            <w:tcW w:w="1704" w:type="dxa"/>
          </w:tcPr>
          <w:p w:rsidR="00F22CEC" w:rsidRDefault="00F22CEC" w:rsidP="006E7CC9">
            <w:pPr>
              <w:pStyle w:val="ac"/>
            </w:pPr>
          </w:p>
        </w:tc>
        <w:tc>
          <w:tcPr>
            <w:tcW w:w="1704" w:type="dxa"/>
          </w:tcPr>
          <w:p w:rsidR="00F22CEC" w:rsidRDefault="006A3423" w:rsidP="006E7CC9">
            <w:pPr>
              <w:pStyle w:val="ac"/>
            </w:pPr>
            <w:r>
              <w:rPr>
                <w:rFonts w:hint="eastAsia"/>
              </w:rPr>
              <w:t>√</w:t>
            </w:r>
          </w:p>
        </w:tc>
        <w:tc>
          <w:tcPr>
            <w:tcW w:w="1704" w:type="dxa"/>
          </w:tcPr>
          <w:p w:rsidR="00F22CEC" w:rsidRDefault="006A3423" w:rsidP="006E7CC9">
            <w:pPr>
              <w:pStyle w:val="ac"/>
            </w:pPr>
            <w:r>
              <w:rPr>
                <w:rFonts w:hint="eastAsia"/>
              </w:rPr>
              <w:t>√</w:t>
            </w:r>
          </w:p>
        </w:tc>
      </w:tr>
      <w:tr w:rsidR="00F22CEC" w:rsidTr="006E7CC9">
        <w:tc>
          <w:tcPr>
            <w:tcW w:w="1704" w:type="dxa"/>
          </w:tcPr>
          <w:p w:rsidR="00490F2F" w:rsidRDefault="00490F2F" w:rsidP="00490F2F">
            <w:pPr>
              <w:autoSpaceDE w:val="0"/>
              <w:autoSpaceDN w:val="0"/>
              <w:adjustRightInd w:val="0"/>
              <w:ind w:right="-20"/>
              <w:rPr>
                <w:rFonts w:ascii="Arial" w:eastAsia="黑体" w:hAnsi="Arial" w:cs="Arial"/>
                <w:b/>
                <w:bCs/>
                <w:color w:val="000000"/>
                <w:spacing w:val="-1"/>
                <w:kern w:val="0"/>
                <w:szCs w:val="21"/>
              </w:rPr>
            </w:pPr>
            <w:r>
              <w:rPr>
                <w:rFonts w:ascii="Arial" w:eastAsia="黑体" w:hAnsi="Arial" w:cs="Arial"/>
                <w:b/>
                <w:bCs/>
                <w:color w:val="000000"/>
                <w:spacing w:val="-1"/>
                <w:kern w:val="0"/>
                <w:szCs w:val="21"/>
              </w:rPr>
              <w:t>Note</w:t>
            </w:r>
          </w:p>
          <w:p w:rsidR="00F22CEC" w:rsidRPr="00490F2F" w:rsidRDefault="00490F2F" w:rsidP="00490F2F">
            <w:pPr>
              <w:autoSpaceDE w:val="0"/>
              <w:autoSpaceDN w:val="0"/>
              <w:adjustRightInd w:val="0"/>
              <w:ind w:right="-20"/>
              <w:rPr>
                <w:rFonts w:ascii="黑体" w:eastAsia="黑体" w:hAnsi="Arial" w:cs="黑体"/>
                <w:color w:val="000000"/>
                <w:kern w:val="0"/>
                <w:szCs w:val="21"/>
              </w:rPr>
            </w:pPr>
            <w:r>
              <w:rPr>
                <w:rFonts w:ascii="Arial" w:eastAsia="黑体" w:hAnsi="Arial" w:cs="Arial"/>
                <w:b/>
                <w:bCs/>
                <w:color w:val="000000"/>
                <w:spacing w:val="-7"/>
                <w:kern w:val="0"/>
                <w:szCs w:val="21"/>
              </w:rPr>
              <w:t>Collection</w:t>
            </w:r>
          </w:p>
        </w:tc>
        <w:tc>
          <w:tcPr>
            <w:tcW w:w="1704" w:type="dxa"/>
          </w:tcPr>
          <w:p w:rsidR="00F22CEC" w:rsidRDefault="00F22CEC" w:rsidP="006E7CC9">
            <w:pPr>
              <w:pStyle w:val="ac"/>
            </w:pPr>
            <w:r>
              <w:rPr>
                <w:rFonts w:hint="eastAsia"/>
              </w:rPr>
              <w:t>√</w:t>
            </w:r>
          </w:p>
        </w:tc>
        <w:tc>
          <w:tcPr>
            <w:tcW w:w="1704" w:type="dxa"/>
          </w:tcPr>
          <w:p w:rsidR="00F22CEC" w:rsidRDefault="00F22CEC" w:rsidP="006E7CC9">
            <w:pPr>
              <w:pStyle w:val="ac"/>
            </w:pPr>
            <w:r>
              <w:rPr>
                <w:rFonts w:hint="eastAsia"/>
              </w:rPr>
              <w:t>√</w:t>
            </w:r>
          </w:p>
        </w:tc>
        <w:tc>
          <w:tcPr>
            <w:tcW w:w="1704" w:type="dxa"/>
          </w:tcPr>
          <w:p w:rsidR="00F22CEC" w:rsidRDefault="006A3423" w:rsidP="006E7CC9">
            <w:pPr>
              <w:pStyle w:val="ac"/>
            </w:pPr>
            <w:r>
              <w:rPr>
                <w:rFonts w:hint="eastAsia"/>
              </w:rPr>
              <w:t>√</w:t>
            </w:r>
          </w:p>
        </w:tc>
        <w:tc>
          <w:tcPr>
            <w:tcW w:w="1704" w:type="dxa"/>
          </w:tcPr>
          <w:p w:rsidR="00F22CEC" w:rsidRDefault="00F22CEC" w:rsidP="006E7CC9">
            <w:pPr>
              <w:pStyle w:val="ac"/>
            </w:pPr>
          </w:p>
        </w:tc>
      </w:tr>
      <w:tr w:rsidR="00F22CEC" w:rsidTr="006E7CC9">
        <w:tc>
          <w:tcPr>
            <w:tcW w:w="1704" w:type="dxa"/>
          </w:tcPr>
          <w:p w:rsidR="00F22CEC" w:rsidRPr="00490F2F" w:rsidRDefault="00490F2F" w:rsidP="00490F2F">
            <w:pPr>
              <w:autoSpaceDE w:val="0"/>
              <w:autoSpaceDN w:val="0"/>
              <w:adjustRightInd w:val="0"/>
              <w:ind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tc>
        <w:tc>
          <w:tcPr>
            <w:tcW w:w="1704" w:type="dxa"/>
          </w:tcPr>
          <w:p w:rsidR="00F22CEC" w:rsidRDefault="006A3423" w:rsidP="006E7CC9">
            <w:pPr>
              <w:pStyle w:val="ac"/>
            </w:pPr>
            <w:r>
              <w:rPr>
                <w:rFonts w:hint="eastAsia"/>
              </w:rPr>
              <w:t>√</w:t>
            </w:r>
          </w:p>
        </w:tc>
        <w:tc>
          <w:tcPr>
            <w:tcW w:w="1704" w:type="dxa"/>
          </w:tcPr>
          <w:p w:rsidR="00F22CEC" w:rsidRDefault="006A3423" w:rsidP="006E7CC9">
            <w:pPr>
              <w:pStyle w:val="ac"/>
            </w:pPr>
            <w:r>
              <w:rPr>
                <w:rFonts w:hint="eastAsia"/>
              </w:rPr>
              <w:t>√</w:t>
            </w:r>
          </w:p>
        </w:tc>
        <w:tc>
          <w:tcPr>
            <w:tcW w:w="1704" w:type="dxa"/>
          </w:tcPr>
          <w:p w:rsidR="00F22CEC" w:rsidRDefault="00F22CEC" w:rsidP="006E7CC9">
            <w:pPr>
              <w:pStyle w:val="ac"/>
            </w:pPr>
          </w:p>
        </w:tc>
        <w:tc>
          <w:tcPr>
            <w:tcW w:w="1704" w:type="dxa"/>
          </w:tcPr>
          <w:p w:rsidR="00F22CEC" w:rsidRDefault="00F22CEC" w:rsidP="006E7CC9">
            <w:pPr>
              <w:pStyle w:val="ac"/>
            </w:pPr>
          </w:p>
        </w:tc>
      </w:tr>
      <w:tr w:rsidR="00F22CEC" w:rsidTr="006E7CC9">
        <w:tc>
          <w:tcPr>
            <w:tcW w:w="1704" w:type="dxa"/>
          </w:tcPr>
          <w:p w:rsidR="00490F2F" w:rsidRDefault="00490F2F" w:rsidP="00490F2F">
            <w:pPr>
              <w:autoSpaceDE w:val="0"/>
              <w:autoSpaceDN w:val="0"/>
              <w:adjustRightInd w:val="0"/>
              <w:ind w:right="-20"/>
              <w:jc w:val="left"/>
              <w:rPr>
                <w:rFonts w:ascii="Arial" w:eastAsia="黑体" w:hAnsi="Arial" w:cs="Arial"/>
                <w:b/>
                <w:bCs/>
                <w:color w:val="000000"/>
                <w:spacing w:val="-1"/>
                <w:kern w:val="0"/>
                <w:szCs w:val="21"/>
              </w:rPr>
            </w:pPr>
            <w:r>
              <w:rPr>
                <w:rFonts w:ascii="Arial" w:eastAsia="黑体" w:hAnsi="Arial" w:cs="Arial" w:hint="eastAsia"/>
                <w:b/>
                <w:bCs/>
                <w:color w:val="000000"/>
                <w:spacing w:val="-1"/>
                <w:kern w:val="0"/>
                <w:szCs w:val="21"/>
              </w:rPr>
              <w:t>Audio</w:t>
            </w:r>
          </w:p>
          <w:p w:rsidR="00F22CEC" w:rsidRPr="00490F2F" w:rsidRDefault="00490F2F" w:rsidP="00490F2F">
            <w:pPr>
              <w:autoSpaceDE w:val="0"/>
              <w:autoSpaceDN w:val="0"/>
              <w:adjustRightInd w:val="0"/>
              <w:ind w:right="-20"/>
              <w:jc w:val="left"/>
              <w:rPr>
                <w:rFonts w:ascii="黑体" w:eastAsia="黑体" w:hAnsi="Arial" w:cs="黑体"/>
                <w:color w:val="000000"/>
                <w:kern w:val="0"/>
                <w:szCs w:val="21"/>
              </w:rPr>
            </w:pPr>
            <w:r>
              <w:rPr>
                <w:rFonts w:ascii="Arial" w:eastAsia="黑体" w:hAnsi="Arial" w:cs="Arial"/>
                <w:b/>
                <w:bCs/>
                <w:color w:val="000000"/>
                <w:spacing w:val="-1"/>
                <w:kern w:val="0"/>
                <w:szCs w:val="21"/>
              </w:rPr>
              <w:t>Collection</w:t>
            </w:r>
          </w:p>
        </w:tc>
        <w:tc>
          <w:tcPr>
            <w:tcW w:w="1704" w:type="dxa"/>
          </w:tcPr>
          <w:p w:rsidR="00F22CEC" w:rsidRDefault="006A3423" w:rsidP="006E7CC9">
            <w:pPr>
              <w:pStyle w:val="ac"/>
            </w:pPr>
            <w:r>
              <w:rPr>
                <w:rFonts w:hint="eastAsia"/>
              </w:rPr>
              <w:t>√</w:t>
            </w:r>
          </w:p>
        </w:tc>
        <w:tc>
          <w:tcPr>
            <w:tcW w:w="1704" w:type="dxa"/>
          </w:tcPr>
          <w:p w:rsidR="00F22CEC" w:rsidRDefault="00F22CEC" w:rsidP="006E7CC9">
            <w:pPr>
              <w:pStyle w:val="ac"/>
            </w:pPr>
            <w:r>
              <w:rPr>
                <w:rFonts w:hint="eastAsia"/>
              </w:rPr>
              <w:t>√</w:t>
            </w:r>
          </w:p>
        </w:tc>
        <w:tc>
          <w:tcPr>
            <w:tcW w:w="1704" w:type="dxa"/>
          </w:tcPr>
          <w:p w:rsidR="00F22CEC" w:rsidRDefault="00F22CEC" w:rsidP="006E7CC9">
            <w:pPr>
              <w:pStyle w:val="ac"/>
            </w:pPr>
          </w:p>
        </w:tc>
        <w:tc>
          <w:tcPr>
            <w:tcW w:w="1704" w:type="dxa"/>
          </w:tcPr>
          <w:p w:rsidR="00F22CEC" w:rsidRDefault="00F22CEC" w:rsidP="006E7CC9">
            <w:pPr>
              <w:pStyle w:val="ac"/>
            </w:pPr>
          </w:p>
        </w:tc>
      </w:tr>
    </w:tbl>
    <w:p w:rsidR="00F22CEC" w:rsidRPr="00F22CEC" w:rsidRDefault="00F22CEC" w:rsidP="00F22CEC"/>
    <w:p w:rsidR="006E7CC9" w:rsidRDefault="006E7CC9">
      <w:pPr>
        <w:pStyle w:val="1"/>
      </w:pPr>
      <w:bookmarkStart w:id="75" w:name="_Toc506972965"/>
      <w:bookmarkStart w:id="76" w:name="_Toc277146828"/>
      <w:r>
        <w:rPr>
          <w:rFonts w:hint="eastAsia"/>
        </w:rPr>
        <w:lastRenderedPageBreak/>
        <w:t>运行设计</w:t>
      </w:r>
      <w:bookmarkEnd w:id="75"/>
      <w:bookmarkEnd w:id="76"/>
    </w:p>
    <w:p w:rsidR="006E7CC9" w:rsidRDefault="006E7CC9">
      <w:pPr>
        <w:pStyle w:val="2"/>
      </w:pPr>
      <w:bookmarkStart w:id="77" w:name="_Toc506972966"/>
      <w:bookmarkStart w:id="78" w:name="_Toc277146829"/>
      <w:r>
        <w:rPr>
          <w:rFonts w:hint="eastAsia"/>
        </w:rPr>
        <w:t>运行模块的组合</w:t>
      </w:r>
      <w:bookmarkEnd w:id="77"/>
      <w:bookmarkEnd w:id="78"/>
    </w:p>
    <w:p w:rsidR="006A3423" w:rsidRPr="006A3423" w:rsidRDefault="00A856F0" w:rsidP="006A3423">
      <w:r w:rsidRPr="00C931B4">
        <w:rPr>
          <w:noProof/>
        </w:rPr>
        <w:drawing>
          <wp:inline distT="0" distB="0" distL="0" distR="0">
            <wp:extent cx="5276850" cy="3395345"/>
            <wp:effectExtent l="0" t="38100" r="0" b="52705"/>
            <wp:docPr id="198"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F22CEC" w:rsidRPr="00F22CEC" w:rsidRDefault="006E7CC9" w:rsidP="00F22CEC">
      <w:pPr>
        <w:pStyle w:val="2"/>
      </w:pPr>
      <w:bookmarkStart w:id="79" w:name="_Toc506972967"/>
      <w:bookmarkStart w:id="80" w:name="_Toc277146830"/>
      <w:r>
        <w:rPr>
          <w:rFonts w:hint="eastAsia"/>
        </w:rPr>
        <w:t>运行控制</w:t>
      </w:r>
      <w:bookmarkEnd w:id="79"/>
      <w:bookmarkEnd w:id="80"/>
    </w:p>
    <w:p w:rsidR="006E7CC9" w:rsidRDefault="006E7CC9">
      <w:pPr>
        <w:pStyle w:val="2"/>
      </w:pPr>
      <w:bookmarkStart w:id="81" w:name="_Toc506972968"/>
      <w:bookmarkStart w:id="82" w:name="_Toc277146831"/>
      <w:r>
        <w:rPr>
          <w:rFonts w:hint="eastAsia"/>
        </w:rPr>
        <w:t>运行时间</w:t>
      </w:r>
      <w:bookmarkEnd w:id="81"/>
      <w:bookmarkEnd w:id="82"/>
    </w:p>
    <w:p w:rsidR="006A3423" w:rsidRDefault="006A3423" w:rsidP="006A3423">
      <w:bookmarkStart w:id="83" w:name="_Toc506972969"/>
      <w:bookmarkStart w:id="84" w:name="_Toc277146832"/>
      <w:r>
        <w:rPr>
          <w:rFonts w:hint="eastAsia"/>
        </w:rPr>
        <w:t>文字识别时间：大于</w:t>
      </w:r>
      <w:r>
        <w:rPr>
          <w:rFonts w:hint="eastAsia"/>
        </w:rPr>
        <w:t>40</w:t>
      </w:r>
      <w:r>
        <w:rPr>
          <w:rFonts w:hint="eastAsia"/>
        </w:rPr>
        <w:t>字每秒。</w:t>
      </w:r>
    </w:p>
    <w:p w:rsidR="006A3423" w:rsidRDefault="006A3423" w:rsidP="006A3423">
      <w:r>
        <w:rPr>
          <w:rFonts w:hint="eastAsia"/>
        </w:rPr>
        <w:t>图片识别时间：视图片复杂程度不同，平均处理时间在</w:t>
      </w:r>
      <w:r>
        <w:rPr>
          <w:rFonts w:hint="eastAsia"/>
        </w:rPr>
        <w:t>2.</w:t>
      </w:r>
      <w:r>
        <w:t>0</w:t>
      </w:r>
      <w:r>
        <w:rPr>
          <w:rFonts w:hint="eastAsia"/>
        </w:rPr>
        <w:t>秒以内。</w:t>
      </w:r>
    </w:p>
    <w:p w:rsidR="006A3423" w:rsidRPr="009A7E0C" w:rsidRDefault="006A3423" w:rsidP="006A3423">
      <w:r>
        <w:rPr>
          <w:rFonts w:hint="eastAsia"/>
        </w:rPr>
        <w:t>语音识别时间：视语音长度不同，平均处理时间在</w:t>
      </w:r>
      <w:r>
        <w:t>1.5</w:t>
      </w:r>
      <w:r>
        <w:rPr>
          <w:rFonts w:hint="eastAsia"/>
        </w:rPr>
        <w:t>秒以内。</w:t>
      </w:r>
    </w:p>
    <w:p w:rsidR="006A3423" w:rsidRDefault="006A3423" w:rsidP="006A3423">
      <w:r>
        <w:rPr>
          <w:rFonts w:hint="eastAsia"/>
        </w:rPr>
        <w:t>同步处理时间：数据库自接受操作请求到执行操作请求所需处理时间</w:t>
      </w:r>
      <w:r w:rsidRPr="00F95C0C">
        <w:rPr>
          <w:rFonts w:hint="eastAsia"/>
        </w:rPr>
        <w:t>在</w:t>
      </w:r>
      <w:r w:rsidRPr="00F95C0C">
        <w:rPr>
          <w:rFonts w:hint="eastAsia"/>
        </w:rPr>
        <w:t>1.5s</w:t>
      </w:r>
      <w:r>
        <w:rPr>
          <w:rFonts w:hint="eastAsia"/>
        </w:rPr>
        <w:t>以</w:t>
      </w:r>
      <w:r w:rsidRPr="00F95C0C">
        <w:rPr>
          <w:rFonts w:hint="eastAsia"/>
        </w:rPr>
        <w:t>内</w:t>
      </w:r>
      <w:r>
        <w:rPr>
          <w:rFonts w:hint="eastAsia"/>
        </w:rPr>
        <w:t>，同步时间与网络条件及笔记大小相关。</w:t>
      </w:r>
    </w:p>
    <w:p w:rsidR="006A3423" w:rsidRDefault="006A3423" w:rsidP="006A3423">
      <w:r>
        <w:rPr>
          <w:rFonts w:hint="eastAsia"/>
        </w:rPr>
        <w:t>数据传输时间：与实际网络情况相关。</w:t>
      </w:r>
    </w:p>
    <w:p w:rsidR="006A3423" w:rsidRPr="009A7E0C" w:rsidRDefault="006A3423" w:rsidP="006A3423">
      <w:r>
        <w:rPr>
          <w:rFonts w:hint="eastAsia"/>
        </w:rPr>
        <w:t>响应时间：</w:t>
      </w:r>
      <w:r w:rsidRPr="00257CAA">
        <w:rPr>
          <w:rFonts w:hint="eastAsia"/>
        </w:rPr>
        <w:t>系统在最高负载下，每个请求响应时间平均在</w:t>
      </w:r>
      <w:r w:rsidRPr="00257CAA">
        <w:rPr>
          <w:rFonts w:hint="eastAsia"/>
        </w:rPr>
        <w:t>0.5</w:t>
      </w:r>
      <w:r w:rsidRPr="00257CAA">
        <w:rPr>
          <w:rFonts w:hint="eastAsia"/>
        </w:rPr>
        <w:t>秒内，不计网络延时</w:t>
      </w:r>
      <w:r>
        <w:rPr>
          <w:rFonts w:hint="eastAsia"/>
        </w:rPr>
        <w:t>，</w:t>
      </w:r>
      <w:r w:rsidRPr="00257CAA">
        <w:rPr>
          <w:rFonts w:hint="eastAsia"/>
        </w:rPr>
        <w:t>最高不超过</w:t>
      </w:r>
      <w:r w:rsidRPr="00257CAA">
        <w:rPr>
          <w:rFonts w:hint="eastAsia"/>
        </w:rPr>
        <w:t>1.0</w:t>
      </w:r>
      <w:r>
        <w:rPr>
          <w:rFonts w:hint="eastAsia"/>
        </w:rPr>
        <w:t>秒。</w:t>
      </w:r>
    </w:p>
    <w:p w:rsidR="006E7CC9" w:rsidRDefault="006E7CC9">
      <w:pPr>
        <w:pStyle w:val="1"/>
      </w:pPr>
      <w:r>
        <w:rPr>
          <w:rFonts w:hint="eastAsia"/>
        </w:rPr>
        <w:lastRenderedPageBreak/>
        <w:t>出错处理设计</w:t>
      </w:r>
      <w:bookmarkEnd w:id="83"/>
      <w:bookmarkEnd w:id="84"/>
    </w:p>
    <w:p w:rsidR="006A3423" w:rsidRDefault="006A3423" w:rsidP="006A3423">
      <w:pPr>
        <w:pStyle w:val="2"/>
        <w:numPr>
          <w:ilvl w:val="0"/>
          <w:numId w:val="0"/>
        </w:numPr>
        <w:ind w:left="576"/>
      </w:pPr>
      <w:bookmarkStart w:id="85" w:name="_Toc506972970"/>
      <w:bookmarkStart w:id="86" w:name="_Toc223682649"/>
      <w:bookmarkStart w:id="87" w:name="_Toc506972972"/>
      <w:bookmarkStart w:id="88" w:name="_Toc277146835"/>
      <w:r>
        <w:rPr>
          <w:rFonts w:hint="eastAsia"/>
        </w:rPr>
        <w:t>出错输出信息</w:t>
      </w:r>
      <w:bookmarkEnd w:id="85"/>
      <w:bookmarkEnd w:id="86"/>
    </w:p>
    <w:p w:rsidR="006A3423" w:rsidRDefault="006A3423" w:rsidP="006A3423">
      <w:pPr>
        <w:pStyle w:val="ac"/>
      </w:pPr>
      <w:r>
        <w:rPr>
          <w:rFonts w:hint="eastAsia"/>
        </w:rPr>
        <w:t>客户端出错处理：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6A3423" w:rsidTr="006A3423">
        <w:tc>
          <w:tcPr>
            <w:tcW w:w="2130" w:type="dxa"/>
          </w:tcPr>
          <w:p w:rsidR="006A3423" w:rsidRDefault="006A3423" w:rsidP="006A3423">
            <w:pPr>
              <w:pStyle w:val="ac"/>
            </w:pPr>
            <w:r>
              <w:rPr>
                <w:rFonts w:hint="eastAsia"/>
              </w:rPr>
              <w:t>错误号</w:t>
            </w:r>
          </w:p>
        </w:tc>
        <w:tc>
          <w:tcPr>
            <w:tcW w:w="2130" w:type="dxa"/>
          </w:tcPr>
          <w:p w:rsidR="006A3423" w:rsidRDefault="006A3423" w:rsidP="006A3423">
            <w:pPr>
              <w:pStyle w:val="ac"/>
            </w:pPr>
            <w:r>
              <w:rPr>
                <w:rFonts w:hint="eastAsia"/>
              </w:rPr>
              <w:t>错误信息</w:t>
            </w:r>
          </w:p>
        </w:tc>
        <w:tc>
          <w:tcPr>
            <w:tcW w:w="2131" w:type="dxa"/>
          </w:tcPr>
          <w:p w:rsidR="006A3423" w:rsidRDefault="006A3423" w:rsidP="006A3423">
            <w:pPr>
              <w:pStyle w:val="ac"/>
            </w:pPr>
            <w:r>
              <w:rPr>
                <w:rFonts w:hint="eastAsia"/>
              </w:rPr>
              <w:t>错误处理</w:t>
            </w:r>
          </w:p>
        </w:tc>
        <w:tc>
          <w:tcPr>
            <w:tcW w:w="2131" w:type="dxa"/>
          </w:tcPr>
          <w:p w:rsidR="006A3423" w:rsidRDefault="006A3423" w:rsidP="006A3423">
            <w:pPr>
              <w:pStyle w:val="ac"/>
            </w:pPr>
            <w:r>
              <w:rPr>
                <w:rFonts w:hint="eastAsia"/>
              </w:rPr>
              <w:t>备注</w:t>
            </w:r>
          </w:p>
        </w:tc>
      </w:tr>
      <w:tr w:rsidR="006A3423" w:rsidTr="006A3423">
        <w:tc>
          <w:tcPr>
            <w:tcW w:w="2130" w:type="dxa"/>
          </w:tcPr>
          <w:p w:rsidR="006A3423" w:rsidRDefault="006A3423" w:rsidP="006A3423">
            <w:pPr>
              <w:pStyle w:val="ac"/>
            </w:pPr>
            <w:r>
              <w:rPr>
                <w:rFonts w:hint="eastAsia"/>
              </w:rPr>
              <w:t>ERR01</w:t>
            </w:r>
          </w:p>
        </w:tc>
        <w:tc>
          <w:tcPr>
            <w:tcW w:w="2130" w:type="dxa"/>
          </w:tcPr>
          <w:p w:rsidR="006A3423" w:rsidRDefault="006A3423" w:rsidP="006A3423">
            <w:pPr>
              <w:pStyle w:val="ac"/>
            </w:pPr>
            <w:r>
              <w:rPr>
                <w:rFonts w:hint="eastAsia"/>
              </w:rPr>
              <w:t>错误的邮箱地址</w:t>
            </w:r>
          </w:p>
        </w:tc>
        <w:tc>
          <w:tcPr>
            <w:tcW w:w="2131" w:type="dxa"/>
          </w:tcPr>
          <w:p w:rsidR="006A3423" w:rsidRDefault="006A3423" w:rsidP="006A3423">
            <w:pPr>
              <w:pStyle w:val="ac"/>
            </w:pPr>
            <w:r>
              <w:rPr>
                <w:rFonts w:hint="eastAsia"/>
              </w:rPr>
              <w:t>要求用户重新输入邮箱地址</w:t>
            </w:r>
          </w:p>
        </w:tc>
        <w:tc>
          <w:tcPr>
            <w:tcW w:w="2131" w:type="dxa"/>
          </w:tcPr>
          <w:p w:rsidR="006A3423" w:rsidRDefault="006A3423" w:rsidP="006A3423">
            <w:pPr>
              <w:pStyle w:val="ac"/>
            </w:pPr>
            <w:r>
              <w:rPr>
                <w:rFonts w:hint="eastAsia"/>
              </w:rPr>
              <w:t>发生在登录、注册验证等操作</w:t>
            </w:r>
          </w:p>
        </w:tc>
      </w:tr>
      <w:tr w:rsidR="006A3423" w:rsidTr="006A3423">
        <w:tc>
          <w:tcPr>
            <w:tcW w:w="2130" w:type="dxa"/>
          </w:tcPr>
          <w:p w:rsidR="006A3423" w:rsidRDefault="006A3423" w:rsidP="006A3423">
            <w:pPr>
              <w:pStyle w:val="ac"/>
            </w:pPr>
            <w:r>
              <w:rPr>
                <w:rFonts w:hint="eastAsia"/>
              </w:rPr>
              <w:t>ERR02</w:t>
            </w:r>
          </w:p>
        </w:tc>
        <w:tc>
          <w:tcPr>
            <w:tcW w:w="2130" w:type="dxa"/>
          </w:tcPr>
          <w:p w:rsidR="006A3423" w:rsidRDefault="006A3423" w:rsidP="006A3423">
            <w:pPr>
              <w:pStyle w:val="ac"/>
            </w:pPr>
            <w:r>
              <w:rPr>
                <w:rFonts w:hint="eastAsia"/>
              </w:rPr>
              <w:t>登录未知失败</w:t>
            </w:r>
          </w:p>
        </w:tc>
        <w:tc>
          <w:tcPr>
            <w:tcW w:w="2131" w:type="dxa"/>
          </w:tcPr>
          <w:p w:rsidR="006A3423" w:rsidRDefault="006A3423" w:rsidP="006A3423">
            <w:pPr>
              <w:pStyle w:val="ac"/>
            </w:pPr>
            <w:r>
              <w:rPr>
                <w:rFonts w:hint="eastAsia"/>
              </w:rPr>
              <w:t>要求用户重新登录</w:t>
            </w:r>
          </w:p>
        </w:tc>
        <w:tc>
          <w:tcPr>
            <w:tcW w:w="2131" w:type="dxa"/>
          </w:tcPr>
          <w:p w:rsidR="006A3423" w:rsidRDefault="006A3423" w:rsidP="006A3423">
            <w:pPr>
              <w:pStyle w:val="ac"/>
            </w:pPr>
            <w:r>
              <w:rPr>
                <w:rFonts w:hint="eastAsia"/>
              </w:rPr>
              <w:t>一般由网络原因造成</w:t>
            </w:r>
          </w:p>
        </w:tc>
      </w:tr>
      <w:tr w:rsidR="006A3423" w:rsidTr="006A3423">
        <w:tc>
          <w:tcPr>
            <w:tcW w:w="2130" w:type="dxa"/>
          </w:tcPr>
          <w:p w:rsidR="006A3423" w:rsidRDefault="006A3423" w:rsidP="006A3423">
            <w:pPr>
              <w:pStyle w:val="ac"/>
            </w:pPr>
            <w:r>
              <w:rPr>
                <w:rFonts w:hint="eastAsia"/>
              </w:rPr>
              <w:t>ERR03</w:t>
            </w:r>
          </w:p>
        </w:tc>
        <w:tc>
          <w:tcPr>
            <w:tcW w:w="2130" w:type="dxa"/>
          </w:tcPr>
          <w:p w:rsidR="006A3423" w:rsidRDefault="006A3423" w:rsidP="006A3423">
            <w:pPr>
              <w:pStyle w:val="ac"/>
            </w:pPr>
            <w:r>
              <w:rPr>
                <w:rFonts w:hint="eastAsia"/>
              </w:rPr>
              <w:t>登录失败</w:t>
            </w:r>
          </w:p>
        </w:tc>
        <w:tc>
          <w:tcPr>
            <w:tcW w:w="2131" w:type="dxa"/>
          </w:tcPr>
          <w:p w:rsidR="006A3423" w:rsidRDefault="006A3423" w:rsidP="006A3423">
            <w:pPr>
              <w:pStyle w:val="ac"/>
            </w:pPr>
            <w:r>
              <w:rPr>
                <w:rFonts w:hint="eastAsia"/>
              </w:rPr>
              <w:t>要求用户重新登录</w:t>
            </w:r>
          </w:p>
        </w:tc>
        <w:tc>
          <w:tcPr>
            <w:tcW w:w="2131" w:type="dxa"/>
          </w:tcPr>
          <w:p w:rsidR="006A3423" w:rsidRDefault="006A3423" w:rsidP="006A3423">
            <w:pPr>
              <w:pStyle w:val="ac"/>
            </w:pPr>
            <w:r>
              <w:rPr>
                <w:rFonts w:hint="eastAsia"/>
              </w:rPr>
              <w:t>账号/密码错误</w:t>
            </w:r>
          </w:p>
        </w:tc>
      </w:tr>
      <w:tr w:rsidR="006A3423" w:rsidTr="006A3423">
        <w:tc>
          <w:tcPr>
            <w:tcW w:w="2130" w:type="dxa"/>
          </w:tcPr>
          <w:p w:rsidR="006A3423" w:rsidRDefault="007F7560" w:rsidP="006A3423">
            <w:pPr>
              <w:pStyle w:val="ac"/>
            </w:pPr>
            <w:r>
              <w:rPr>
                <w:rFonts w:hint="eastAsia"/>
              </w:rPr>
              <w:t>ERR04</w:t>
            </w:r>
          </w:p>
        </w:tc>
        <w:tc>
          <w:tcPr>
            <w:tcW w:w="2130" w:type="dxa"/>
          </w:tcPr>
          <w:p w:rsidR="006A3423" w:rsidRDefault="007F7560" w:rsidP="006A3423">
            <w:pPr>
              <w:pStyle w:val="ac"/>
            </w:pPr>
            <w:r>
              <w:rPr>
                <w:rFonts w:hint="eastAsia"/>
              </w:rPr>
              <w:t>验证失败</w:t>
            </w:r>
          </w:p>
        </w:tc>
        <w:tc>
          <w:tcPr>
            <w:tcW w:w="2131" w:type="dxa"/>
          </w:tcPr>
          <w:p w:rsidR="006A3423" w:rsidRDefault="007F7560" w:rsidP="006A3423">
            <w:pPr>
              <w:pStyle w:val="ac"/>
            </w:pPr>
            <w:r>
              <w:rPr>
                <w:rFonts w:hint="eastAsia"/>
              </w:rPr>
              <w:t>要求用户检查是否验证邮箱地址</w:t>
            </w:r>
          </w:p>
        </w:tc>
        <w:tc>
          <w:tcPr>
            <w:tcW w:w="2131" w:type="dxa"/>
          </w:tcPr>
          <w:p w:rsidR="006A3423" w:rsidRDefault="007F7560" w:rsidP="006A3423">
            <w:pPr>
              <w:pStyle w:val="ac"/>
            </w:pPr>
            <w:r>
              <w:rPr>
                <w:rFonts w:hint="eastAsia"/>
              </w:rPr>
              <w:t>用户未验证注册邮箱</w:t>
            </w:r>
          </w:p>
        </w:tc>
      </w:tr>
      <w:tr w:rsidR="006A3423" w:rsidTr="006A3423">
        <w:tc>
          <w:tcPr>
            <w:tcW w:w="2130" w:type="dxa"/>
          </w:tcPr>
          <w:p w:rsidR="006A3423" w:rsidRDefault="007F7560" w:rsidP="006A3423">
            <w:pPr>
              <w:pStyle w:val="ac"/>
            </w:pPr>
            <w:r>
              <w:rPr>
                <w:rFonts w:hint="eastAsia"/>
              </w:rPr>
              <w:t>ERR05</w:t>
            </w:r>
          </w:p>
        </w:tc>
        <w:tc>
          <w:tcPr>
            <w:tcW w:w="2130" w:type="dxa"/>
          </w:tcPr>
          <w:p w:rsidR="006A3423" w:rsidRDefault="007F7560" w:rsidP="006A3423">
            <w:pPr>
              <w:pStyle w:val="ac"/>
            </w:pPr>
            <w:r>
              <w:rPr>
                <w:rFonts w:hint="eastAsia"/>
              </w:rPr>
              <w:t>同步失败</w:t>
            </w:r>
          </w:p>
        </w:tc>
        <w:tc>
          <w:tcPr>
            <w:tcW w:w="2131" w:type="dxa"/>
          </w:tcPr>
          <w:p w:rsidR="006A3423" w:rsidRDefault="007F7560" w:rsidP="006A3423">
            <w:pPr>
              <w:pStyle w:val="ac"/>
            </w:pPr>
            <w:r>
              <w:rPr>
                <w:rFonts w:hint="eastAsia"/>
              </w:rPr>
              <w:t>提醒用户同步笔记失败，请稍后重试</w:t>
            </w:r>
          </w:p>
        </w:tc>
        <w:tc>
          <w:tcPr>
            <w:tcW w:w="2131" w:type="dxa"/>
          </w:tcPr>
          <w:p w:rsidR="006A3423" w:rsidRDefault="007F7560" w:rsidP="006A3423">
            <w:pPr>
              <w:pStyle w:val="ac"/>
            </w:pPr>
            <w:r>
              <w:rPr>
                <w:rFonts w:hint="eastAsia"/>
              </w:rPr>
              <w:t>一般由网络原因造成</w:t>
            </w:r>
          </w:p>
        </w:tc>
      </w:tr>
      <w:tr w:rsidR="006A3423" w:rsidTr="006A3423">
        <w:tc>
          <w:tcPr>
            <w:tcW w:w="2130" w:type="dxa"/>
          </w:tcPr>
          <w:p w:rsidR="006A3423" w:rsidRDefault="007F7560" w:rsidP="006A3423">
            <w:pPr>
              <w:pStyle w:val="ac"/>
            </w:pPr>
            <w:r>
              <w:rPr>
                <w:rFonts w:hint="eastAsia"/>
              </w:rPr>
              <w:t>ERR06</w:t>
            </w:r>
          </w:p>
        </w:tc>
        <w:tc>
          <w:tcPr>
            <w:tcW w:w="2130" w:type="dxa"/>
          </w:tcPr>
          <w:p w:rsidR="006A3423" w:rsidRDefault="007F7560" w:rsidP="006A3423">
            <w:pPr>
              <w:pStyle w:val="ac"/>
            </w:pPr>
            <w:r>
              <w:rPr>
                <w:rFonts w:hint="eastAsia"/>
              </w:rPr>
              <w:t>图片打开失败</w:t>
            </w:r>
          </w:p>
        </w:tc>
        <w:tc>
          <w:tcPr>
            <w:tcW w:w="2131" w:type="dxa"/>
          </w:tcPr>
          <w:p w:rsidR="006A3423" w:rsidRDefault="007F7560" w:rsidP="006A3423">
            <w:pPr>
              <w:pStyle w:val="ac"/>
            </w:pPr>
            <w:r>
              <w:rPr>
                <w:rFonts w:hint="eastAsia"/>
              </w:rPr>
              <w:t>提醒用户重新选择图片</w:t>
            </w:r>
          </w:p>
        </w:tc>
        <w:tc>
          <w:tcPr>
            <w:tcW w:w="2131" w:type="dxa"/>
          </w:tcPr>
          <w:p w:rsidR="006A3423" w:rsidRDefault="007F7560" w:rsidP="006A3423">
            <w:pPr>
              <w:pStyle w:val="ac"/>
            </w:pPr>
            <w:r>
              <w:rPr>
                <w:rFonts w:hint="eastAsia"/>
              </w:rPr>
              <w:t>图片格式错误或者体积太大</w:t>
            </w:r>
          </w:p>
        </w:tc>
      </w:tr>
      <w:tr w:rsidR="006A3423" w:rsidTr="006A3423">
        <w:tc>
          <w:tcPr>
            <w:tcW w:w="2130" w:type="dxa"/>
          </w:tcPr>
          <w:p w:rsidR="006A3423" w:rsidRDefault="007F7560" w:rsidP="006A3423">
            <w:pPr>
              <w:pStyle w:val="ac"/>
            </w:pPr>
            <w:r>
              <w:rPr>
                <w:rFonts w:hint="eastAsia"/>
              </w:rPr>
              <w:t>ERR07</w:t>
            </w:r>
          </w:p>
        </w:tc>
        <w:tc>
          <w:tcPr>
            <w:tcW w:w="2130" w:type="dxa"/>
          </w:tcPr>
          <w:p w:rsidR="006A3423" w:rsidRDefault="007F7560" w:rsidP="006A3423">
            <w:pPr>
              <w:pStyle w:val="ac"/>
            </w:pPr>
            <w:r>
              <w:rPr>
                <w:rFonts w:hint="eastAsia"/>
              </w:rPr>
              <w:t>麦克风打开失败</w:t>
            </w:r>
          </w:p>
        </w:tc>
        <w:tc>
          <w:tcPr>
            <w:tcW w:w="2131" w:type="dxa"/>
          </w:tcPr>
          <w:p w:rsidR="006A3423" w:rsidRDefault="007F7560" w:rsidP="006A3423">
            <w:pPr>
              <w:pStyle w:val="ac"/>
            </w:pPr>
            <w:r>
              <w:rPr>
                <w:rFonts w:hint="eastAsia"/>
              </w:rPr>
              <w:t>提醒用户检查麦克风</w:t>
            </w:r>
          </w:p>
        </w:tc>
        <w:tc>
          <w:tcPr>
            <w:tcW w:w="2131" w:type="dxa"/>
          </w:tcPr>
          <w:p w:rsidR="006A3423" w:rsidRDefault="007F7560" w:rsidP="007F7560">
            <w:pPr>
              <w:pStyle w:val="ac"/>
              <w:jc w:val="left"/>
            </w:pPr>
            <w:r>
              <w:rPr>
                <w:rFonts w:hint="eastAsia"/>
              </w:rPr>
              <w:t>用户未授权本应用打开麦克风的权限</w:t>
            </w:r>
          </w:p>
        </w:tc>
      </w:tr>
      <w:tr w:rsidR="006A3423" w:rsidTr="006A3423">
        <w:tc>
          <w:tcPr>
            <w:tcW w:w="2130" w:type="dxa"/>
          </w:tcPr>
          <w:p w:rsidR="006A3423" w:rsidRDefault="007F7560" w:rsidP="006A3423">
            <w:pPr>
              <w:pStyle w:val="ac"/>
            </w:pPr>
            <w:r>
              <w:rPr>
                <w:rFonts w:hint="eastAsia"/>
              </w:rPr>
              <w:t>ERR08</w:t>
            </w:r>
          </w:p>
        </w:tc>
        <w:tc>
          <w:tcPr>
            <w:tcW w:w="2130" w:type="dxa"/>
          </w:tcPr>
          <w:p w:rsidR="006A3423" w:rsidRDefault="007F7560" w:rsidP="006A3423">
            <w:pPr>
              <w:pStyle w:val="ac"/>
            </w:pPr>
            <w:r>
              <w:rPr>
                <w:rFonts w:hint="eastAsia"/>
              </w:rPr>
              <w:t>语音识别失败</w:t>
            </w:r>
          </w:p>
        </w:tc>
        <w:tc>
          <w:tcPr>
            <w:tcW w:w="2131" w:type="dxa"/>
          </w:tcPr>
          <w:p w:rsidR="006A3423" w:rsidRDefault="007F7560" w:rsidP="006A3423">
            <w:pPr>
              <w:pStyle w:val="ac"/>
            </w:pPr>
            <w:r>
              <w:rPr>
                <w:rFonts w:hint="eastAsia"/>
              </w:rPr>
              <w:t>提醒用户重新输入语音</w:t>
            </w:r>
          </w:p>
        </w:tc>
        <w:tc>
          <w:tcPr>
            <w:tcW w:w="2131" w:type="dxa"/>
          </w:tcPr>
          <w:p w:rsidR="006A3423" w:rsidRDefault="007F7560" w:rsidP="006A3423">
            <w:pPr>
              <w:pStyle w:val="ac"/>
            </w:pPr>
            <w:r>
              <w:rPr>
                <w:rFonts w:hint="eastAsia"/>
              </w:rPr>
              <w:t>用户未输入语音；用户声音太小；用户说话时手机离太远等</w:t>
            </w:r>
          </w:p>
        </w:tc>
      </w:tr>
      <w:tr w:rsidR="006A3423" w:rsidTr="006A3423">
        <w:tc>
          <w:tcPr>
            <w:tcW w:w="2130" w:type="dxa"/>
          </w:tcPr>
          <w:p w:rsidR="006A3423" w:rsidRDefault="007F7560" w:rsidP="006A3423">
            <w:pPr>
              <w:pStyle w:val="ac"/>
            </w:pPr>
            <w:r>
              <w:rPr>
                <w:rFonts w:hint="eastAsia"/>
              </w:rPr>
              <w:t>ERR09</w:t>
            </w:r>
          </w:p>
        </w:tc>
        <w:tc>
          <w:tcPr>
            <w:tcW w:w="2130" w:type="dxa"/>
          </w:tcPr>
          <w:p w:rsidR="006A3423" w:rsidRDefault="007F7560" w:rsidP="006A3423">
            <w:pPr>
              <w:pStyle w:val="ac"/>
            </w:pPr>
            <w:r>
              <w:rPr>
                <w:rFonts w:hint="eastAsia"/>
              </w:rPr>
              <w:t>笔记搜索错误</w:t>
            </w:r>
          </w:p>
        </w:tc>
        <w:tc>
          <w:tcPr>
            <w:tcW w:w="2131" w:type="dxa"/>
          </w:tcPr>
          <w:p w:rsidR="006A3423" w:rsidRDefault="007F7560" w:rsidP="006A3423">
            <w:pPr>
              <w:pStyle w:val="ac"/>
            </w:pPr>
            <w:r>
              <w:rPr>
                <w:rFonts w:hint="eastAsia"/>
              </w:rPr>
              <w:t>提醒用户输入或检查输入的关键字</w:t>
            </w:r>
          </w:p>
        </w:tc>
        <w:tc>
          <w:tcPr>
            <w:tcW w:w="2131" w:type="dxa"/>
          </w:tcPr>
          <w:p w:rsidR="006A3423" w:rsidRDefault="007F7560" w:rsidP="006A3423">
            <w:pPr>
              <w:pStyle w:val="ac"/>
            </w:pPr>
            <w:r>
              <w:rPr>
                <w:rFonts w:hint="eastAsia"/>
              </w:rPr>
              <w:t>用户未输入搜索的关键字</w:t>
            </w:r>
          </w:p>
        </w:tc>
      </w:tr>
      <w:tr w:rsidR="006A3423" w:rsidTr="006A3423">
        <w:tc>
          <w:tcPr>
            <w:tcW w:w="2130" w:type="dxa"/>
          </w:tcPr>
          <w:p w:rsidR="006A3423" w:rsidRDefault="007F7560" w:rsidP="006A3423">
            <w:pPr>
              <w:pStyle w:val="ac"/>
            </w:pPr>
            <w:r>
              <w:rPr>
                <w:rFonts w:hint="eastAsia"/>
              </w:rPr>
              <w:t>ERR10</w:t>
            </w:r>
          </w:p>
        </w:tc>
        <w:tc>
          <w:tcPr>
            <w:tcW w:w="2130" w:type="dxa"/>
          </w:tcPr>
          <w:p w:rsidR="006A3423" w:rsidRDefault="007F7560" w:rsidP="006A3423">
            <w:pPr>
              <w:pStyle w:val="ac"/>
            </w:pPr>
            <w:r>
              <w:rPr>
                <w:rFonts w:hint="eastAsia"/>
              </w:rPr>
              <w:t>删除笔记错误</w:t>
            </w:r>
          </w:p>
        </w:tc>
        <w:tc>
          <w:tcPr>
            <w:tcW w:w="2131" w:type="dxa"/>
          </w:tcPr>
          <w:p w:rsidR="006A3423" w:rsidRDefault="007F7560" w:rsidP="006A3423">
            <w:pPr>
              <w:pStyle w:val="ac"/>
            </w:pPr>
            <w:r>
              <w:rPr>
                <w:rFonts w:hint="eastAsia"/>
              </w:rPr>
              <w:t>提醒用户检查笔记</w:t>
            </w:r>
          </w:p>
        </w:tc>
        <w:tc>
          <w:tcPr>
            <w:tcW w:w="2131" w:type="dxa"/>
          </w:tcPr>
          <w:p w:rsidR="006A3423" w:rsidRDefault="007F7560" w:rsidP="006A3423">
            <w:pPr>
              <w:pStyle w:val="ac"/>
            </w:pPr>
            <w:r>
              <w:rPr>
                <w:rFonts w:hint="eastAsia"/>
              </w:rPr>
              <w:t>笔记已删除；用户未登录</w:t>
            </w:r>
          </w:p>
        </w:tc>
      </w:tr>
      <w:tr w:rsidR="006A3423" w:rsidTr="006A3423">
        <w:tc>
          <w:tcPr>
            <w:tcW w:w="2130" w:type="dxa"/>
          </w:tcPr>
          <w:p w:rsidR="006A3423" w:rsidRDefault="007F7560" w:rsidP="006A3423">
            <w:pPr>
              <w:pStyle w:val="ac"/>
            </w:pPr>
            <w:r>
              <w:rPr>
                <w:rFonts w:hint="eastAsia"/>
              </w:rPr>
              <w:t>ERR11</w:t>
            </w:r>
          </w:p>
        </w:tc>
        <w:tc>
          <w:tcPr>
            <w:tcW w:w="2130" w:type="dxa"/>
          </w:tcPr>
          <w:p w:rsidR="006A3423" w:rsidRDefault="007F7560" w:rsidP="006A3423">
            <w:pPr>
              <w:pStyle w:val="ac"/>
            </w:pPr>
            <w:r>
              <w:rPr>
                <w:rFonts w:hint="eastAsia"/>
              </w:rPr>
              <w:t>笔记打开错误</w:t>
            </w:r>
          </w:p>
        </w:tc>
        <w:tc>
          <w:tcPr>
            <w:tcW w:w="2131" w:type="dxa"/>
          </w:tcPr>
          <w:p w:rsidR="006A3423" w:rsidRDefault="007F7560" w:rsidP="006A3423">
            <w:pPr>
              <w:pStyle w:val="ac"/>
            </w:pPr>
            <w:r>
              <w:rPr>
                <w:rFonts w:hint="eastAsia"/>
              </w:rPr>
              <w:t>提醒用户检查笔记</w:t>
            </w:r>
          </w:p>
        </w:tc>
        <w:tc>
          <w:tcPr>
            <w:tcW w:w="2131" w:type="dxa"/>
          </w:tcPr>
          <w:p w:rsidR="006A3423" w:rsidRDefault="007F7560" w:rsidP="006A3423">
            <w:pPr>
              <w:pStyle w:val="ac"/>
            </w:pPr>
            <w:r>
              <w:rPr>
                <w:rFonts w:hint="eastAsia"/>
              </w:rPr>
              <w:t>笔记已删除；用户储存卡错误</w:t>
            </w:r>
          </w:p>
        </w:tc>
      </w:tr>
      <w:tr w:rsidR="006A3423" w:rsidTr="006A3423">
        <w:tc>
          <w:tcPr>
            <w:tcW w:w="2130" w:type="dxa"/>
          </w:tcPr>
          <w:p w:rsidR="006A3423" w:rsidRDefault="007F7560" w:rsidP="006A3423">
            <w:pPr>
              <w:pStyle w:val="ac"/>
            </w:pPr>
            <w:r>
              <w:rPr>
                <w:rFonts w:hint="eastAsia"/>
              </w:rPr>
              <w:t>ERR12</w:t>
            </w:r>
          </w:p>
        </w:tc>
        <w:tc>
          <w:tcPr>
            <w:tcW w:w="2130" w:type="dxa"/>
          </w:tcPr>
          <w:p w:rsidR="006A3423" w:rsidRDefault="006A3423" w:rsidP="006A3423">
            <w:pPr>
              <w:pStyle w:val="ac"/>
            </w:pPr>
            <w:r>
              <w:rPr>
                <w:rFonts w:hint="eastAsia"/>
              </w:rPr>
              <w:t>获取未知信息</w:t>
            </w:r>
          </w:p>
        </w:tc>
        <w:tc>
          <w:tcPr>
            <w:tcW w:w="2131" w:type="dxa"/>
          </w:tcPr>
          <w:p w:rsidR="006A3423" w:rsidRDefault="006A3423" w:rsidP="006A3423">
            <w:pPr>
              <w:pStyle w:val="ac"/>
            </w:pPr>
            <w:r>
              <w:rPr>
                <w:rFonts w:hint="eastAsia"/>
              </w:rPr>
              <w:t>当前操作失败，停止当前操作</w:t>
            </w:r>
          </w:p>
        </w:tc>
        <w:tc>
          <w:tcPr>
            <w:tcW w:w="2131" w:type="dxa"/>
          </w:tcPr>
          <w:p w:rsidR="006A3423" w:rsidRDefault="006A3423" w:rsidP="006A3423">
            <w:pPr>
              <w:pStyle w:val="ac"/>
            </w:pPr>
            <w:r>
              <w:rPr>
                <w:rFonts w:hint="eastAsia"/>
              </w:rPr>
              <w:t>一般由网络原因造成信息缺失或者混乱，或者由于服务器端发生错误造成</w:t>
            </w:r>
          </w:p>
        </w:tc>
      </w:tr>
      <w:tr w:rsidR="006A3423" w:rsidTr="006A3423">
        <w:tc>
          <w:tcPr>
            <w:tcW w:w="2130" w:type="dxa"/>
          </w:tcPr>
          <w:p w:rsidR="006A3423" w:rsidRDefault="007F7560" w:rsidP="006A3423">
            <w:pPr>
              <w:pStyle w:val="ac"/>
            </w:pPr>
            <w:r>
              <w:rPr>
                <w:rFonts w:hint="eastAsia"/>
              </w:rPr>
              <w:t>ERR13</w:t>
            </w:r>
          </w:p>
        </w:tc>
        <w:tc>
          <w:tcPr>
            <w:tcW w:w="2130" w:type="dxa"/>
          </w:tcPr>
          <w:p w:rsidR="006A3423" w:rsidRDefault="006A3423" w:rsidP="006A3423">
            <w:pPr>
              <w:pStyle w:val="ac"/>
            </w:pPr>
            <w:r>
              <w:rPr>
                <w:rFonts w:hint="eastAsia"/>
              </w:rPr>
              <w:t>等待超时</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r>
              <w:rPr>
                <w:rFonts w:hint="eastAsia"/>
              </w:rPr>
              <w:t>一般由网络原因造成信息未送到，或者由于服务器端发生错误造成</w:t>
            </w:r>
          </w:p>
        </w:tc>
      </w:tr>
      <w:tr w:rsidR="006A3423" w:rsidTr="006A3423">
        <w:tc>
          <w:tcPr>
            <w:tcW w:w="2130" w:type="dxa"/>
          </w:tcPr>
          <w:p w:rsidR="006A3423" w:rsidRDefault="007F7560" w:rsidP="006A3423">
            <w:pPr>
              <w:pStyle w:val="ac"/>
            </w:pPr>
            <w:r>
              <w:rPr>
                <w:rFonts w:hint="eastAsia"/>
              </w:rPr>
              <w:t>ERR14</w:t>
            </w:r>
          </w:p>
        </w:tc>
        <w:tc>
          <w:tcPr>
            <w:tcW w:w="2130" w:type="dxa"/>
          </w:tcPr>
          <w:p w:rsidR="006A3423" w:rsidRDefault="006A3423" w:rsidP="006A3423">
            <w:pPr>
              <w:pStyle w:val="ac"/>
            </w:pPr>
            <w:r>
              <w:rPr>
                <w:rFonts w:hint="eastAsia"/>
              </w:rPr>
              <w:t>未知不致命错误</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p>
        </w:tc>
      </w:tr>
      <w:tr w:rsidR="006A3423" w:rsidTr="006A3423">
        <w:tc>
          <w:tcPr>
            <w:tcW w:w="2130" w:type="dxa"/>
          </w:tcPr>
          <w:p w:rsidR="006A3423" w:rsidRDefault="007F7560" w:rsidP="006A3423">
            <w:pPr>
              <w:pStyle w:val="ac"/>
            </w:pPr>
            <w:r>
              <w:rPr>
                <w:rFonts w:hint="eastAsia"/>
              </w:rPr>
              <w:t>ERR15</w:t>
            </w:r>
          </w:p>
        </w:tc>
        <w:tc>
          <w:tcPr>
            <w:tcW w:w="2130" w:type="dxa"/>
          </w:tcPr>
          <w:p w:rsidR="006A3423" w:rsidRDefault="006A3423" w:rsidP="006A3423">
            <w:pPr>
              <w:pStyle w:val="ac"/>
            </w:pPr>
            <w:r>
              <w:rPr>
                <w:rFonts w:hint="eastAsia"/>
              </w:rPr>
              <w:t>未知致命错误</w:t>
            </w:r>
          </w:p>
        </w:tc>
        <w:tc>
          <w:tcPr>
            <w:tcW w:w="2131" w:type="dxa"/>
          </w:tcPr>
          <w:p w:rsidR="006A3423" w:rsidRDefault="006A3423" w:rsidP="006A3423">
            <w:pPr>
              <w:pStyle w:val="ac"/>
            </w:pPr>
            <w:r>
              <w:rPr>
                <w:rFonts w:hint="eastAsia"/>
              </w:rPr>
              <w:t>关闭客户端</w:t>
            </w:r>
          </w:p>
        </w:tc>
        <w:tc>
          <w:tcPr>
            <w:tcW w:w="2131" w:type="dxa"/>
          </w:tcPr>
          <w:p w:rsidR="006A3423" w:rsidRDefault="006A3423" w:rsidP="006A3423">
            <w:pPr>
              <w:pStyle w:val="ac"/>
            </w:pPr>
          </w:p>
        </w:tc>
      </w:tr>
    </w:tbl>
    <w:p w:rsidR="006A3423" w:rsidRDefault="006A3423" w:rsidP="006A3423">
      <w:pPr>
        <w:pStyle w:val="ac"/>
        <w:ind w:firstLine="420"/>
      </w:pPr>
    </w:p>
    <w:p w:rsidR="006A3423" w:rsidRDefault="006A3423" w:rsidP="006A3423">
      <w:pPr>
        <w:pStyle w:val="ac"/>
      </w:pPr>
      <w:r>
        <w:rPr>
          <w:rFonts w:hint="eastAsia"/>
        </w:rPr>
        <w:t>服务器端出错处理：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6A3423" w:rsidTr="006A3423">
        <w:tc>
          <w:tcPr>
            <w:tcW w:w="2130" w:type="dxa"/>
          </w:tcPr>
          <w:p w:rsidR="006A3423" w:rsidRDefault="006A3423" w:rsidP="006A3423">
            <w:pPr>
              <w:pStyle w:val="ac"/>
            </w:pPr>
            <w:r>
              <w:rPr>
                <w:rFonts w:hint="eastAsia"/>
              </w:rPr>
              <w:t>错误号</w:t>
            </w:r>
          </w:p>
        </w:tc>
        <w:tc>
          <w:tcPr>
            <w:tcW w:w="2130" w:type="dxa"/>
          </w:tcPr>
          <w:p w:rsidR="006A3423" w:rsidRDefault="006A3423" w:rsidP="006A3423">
            <w:pPr>
              <w:pStyle w:val="ac"/>
            </w:pPr>
            <w:r>
              <w:rPr>
                <w:rFonts w:hint="eastAsia"/>
              </w:rPr>
              <w:t>错误信息</w:t>
            </w:r>
          </w:p>
        </w:tc>
        <w:tc>
          <w:tcPr>
            <w:tcW w:w="2131" w:type="dxa"/>
          </w:tcPr>
          <w:p w:rsidR="006A3423" w:rsidRDefault="006A3423" w:rsidP="006A3423">
            <w:pPr>
              <w:pStyle w:val="ac"/>
            </w:pPr>
            <w:r>
              <w:rPr>
                <w:rFonts w:hint="eastAsia"/>
              </w:rPr>
              <w:t>错误处理</w:t>
            </w:r>
          </w:p>
        </w:tc>
        <w:tc>
          <w:tcPr>
            <w:tcW w:w="2131" w:type="dxa"/>
          </w:tcPr>
          <w:p w:rsidR="006A3423" w:rsidRDefault="006A3423" w:rsidP="006A3423">
            <w:pPr>
              <w:pStyle w:val="ac"/>
            </w:pPr>
            <w:r>
              <w:rPr>
                <w:rFonts w:hint="eastAsia"/>
              </w:rPr>
              <w:t>备注</w:t>
            </w:r>
          </w:p>
        </w:tc>
      </w:tr>
      <w:tr w:rsidR="006A3423" w:rsidTr="006A3423">
        <w:tc>
          <w:tcPr>
            <w:tcW w:w="2130" w:type="dxa"/>
          </w:tcPr>
          <w:p w:rsidR="006A3423" w:rsidRDefault="006A3423" w:rsidP="006A3423">
            <w:pPr>
              <w:pStyle w:val="ac"/>
            </w:pPr>
            <w:r>
              <w:rPr>
                <w:rFonts w:hint="eastAsia"/>
              </w:rPr>
              <w:lastRenderedPageBreak/>
              <w:t>ERR01</w:t>
            </w:r>
          </w:p>
        </w:tc>
        <w:tc>
          <w:tcPr>
            <w:tcW w:w="2130" w:type="dxa"/>
          </w:tcPr>
          <w:p w:rsidR="006A3423" w:rsidRDefault="006A3423" w:rsidP="006A3423">
            <w:pPr>
              <w:pStyle w:val="ac"/>
            </w:pPr>
            <w:r>
              <w:t>S</w:t>
            </w:r>
            <w:r>
              <w:rPr>
                <w:rFonts w:hint="eastAsia"/>
              </w:rPr>
              <w:t>ocket Listen失败</w:t>
            </w:r>
          </w:p>
        </w:tc>
        <w:tc>
          <w:tcPr>
            <w:tcW w:w="2131" w:type="dxa"/>
          </w:tcPr>
          <w:p w:rsidR="006A3423" w:rsidRDefault="006A3423" w:rsidP="006A3423">
            <w:pPr>
              <w:pStyle w:val="ac"/>
            </w:pPr>
            <w:r>
              <w:rPr>
                <w:rFonts w:hint="eastAsia"/>
              </w:rPr>
              <w:t>检测防火墙是否开启了相应的端口；检测该端口是否已经被其他程序占用。重启服务器端。</w:t>
            </w:r>
          </w:p>
        </w:tc>
        <w:tc>
          <w:tcPr>
            <w:tcW w:w="2131" w:type="dxa"/>
          </w:tcPr>
          <w:p w:rsidR="006A3423" w:rsidRDefault="006A3423" w:rsidP="006A3423">
            <w:pPr>
              <w:pStyle w:val="ac"/>
            </w:pPr>
            <w:r>
              <w:rPr>
                <w:rFonts w:hint="eastAsia"/>
              </w:rPr>
              <w:t>端口号：5555</w:t>
            </w:r>
          </w:p>
        </w:tc>
      </w:tr>
      <w:tr w:rsidR="006A3423" w:rsidTr="006A3423">
        <w:tc>
          <w:tcPr>
            <w:tcW w:w="2130" w:type="dxa"/>
          </w:tcPr>
          <w:p w:rsidR="006A3423" w:rsidRDefault="006A3423" w:rsidP="006A3423">
            <w:pPr>
              <w:pStyle w:val="ac"/>
            </w:pPr>
            <w:r>
              <w:rPr>
                <w:rFonts w:hint="eastAsia"/>
              </w:rPr>
              <w:t>ERR02</w:t>
            </w:r>
          </w:p>
        </w:tc>
        <w:tc>
          <w:tcPr>
            <w:tcW w:w="2130" w:type="dxa"/>
          </w:tcPr>
          <w:p w:rsidR="006A3423" w:rsidRDefault="007F7560" w:rsidP="007F7560">
            <w:pPr>
              <w:pStyle w:val="ac"/>
            </w:pPr>
            <w:r>
              <w:rPr>
                <w:rFonts w:hint="eastAsia"/>
              </w:rPr>
              <w:t>MongoDB命令行</w:t>
            </w:r>
            <w:r w:rsidR="006A3423">
              <w:rPr>
                <w:rFonts w:hint="eastAsia"/>
              </w:rPr>
              <w:t>执行失败</w:t>
            </w:r>
          </w:p>
        </w:tc>
        <w:tc>
          <w:tcPr>
            <w:tcW w:w="2131" w:type="dxa"/>
          </w:tcPr>
          <w:p w:rsidR="006A3423" w:rsidRDefault="006A3423" w:rsidP="006A3423">
            <w:pPr>
              <w:pStyle w:val="ac"/>
            </w:pPr>
            <w:r>
              <w:rPr>
                <w:rFonts w:hint="eastAsia"/>
              </w:rPr>
              <w:t>检测</w:t>
            </w:r>
            <w:r w:rsidR="007F7560">
              <w:rPr>
                <w:rFonts w:hint="eastAsia"/>
              </w:rPr>
              <w:t>MongolDB</w:t>
            </w:r>
            <w:r>
              <w:rPr>
                <w:rFonts w:hint="eastAsia"/>
              </w:rPr>
              <w:t>数据库是否因为一些意外的原因而遭到损坏。重启服务器端。</w:t>
            </w:r>
          </w:p>
        </w:tc>
        <w:tc>
          <w:tcPr>
            <w:tcW w:w="2131" w:type="dxa"/>
          </w:tcPr>
          <w:p w:rsidR="006A3423" w:rsidRDefault="006A3423" w:rsidP="007F7560">
            <w:pPr>
              <w:pStyle w:val="ac"/>
            </w:pPr>
            <w:r>
              <w:rPr>
                <w:rFonts w:hint="eastAsia"/>
              </w:rPr>
              <w:t>检测所有数据表</w:t>
            </w:r>
          </w:p>
        </w:tc>
      </w:tr>
      <w:tr w:rsidR="006A3423" w:rsidTr="006A3423">
        <w:tc>
          <w:tcPr>
            <w:tcW w:w="2130" w:type="dxa"/>
          </w:tcPr>
          <w:p w:rsidR="006A3423" w:rsidRDefault="006A3423" w:rsidP="006A3423">
            <w:pPr>
              <w:pStyle w:val="ac"/>
            </w:pPr>
            <w:r>
              <w:rPr>
                <w:rFonts w:hint="eastAsia"/>
              </w:rPr>
              <w:t>ERR03</w:t>
            </w:r>
          </w:p>
        </w:tc>
        <w:tc>
          <w:tcPr>
            <w:tcW w:w="2130" w:type="dxa"/>
          </w:tcPr>
          <w:p w:rsidR="006A3423" w:rsidRDefault="007F7560" w:rsidP="006A3423">
            <w:pPr>
              <w:pStyle w:val="ac"/>
            </w:pPr>
            <w:r>
              <w:rPr>
                <w:rFonts w:hint="eastAsia"/>
              </w:rPr>
              <w:t>MongoDB数据库</w:t>
            </w:r>
            <w:r w:rsidR="006A3423">
              <w:rPr>
                <w:rFonts w:hint="eastAsia"/>
              </w:rPr>
              <w:t>连接失败</w:t>
            </w:r>
          </w:p>
        </w:tc>
        <w:tc>
          <w:tcPr>
            <w:tcW w:w="2131" w:type="dxa"/>
          </w:tcPr>
          <w:p w:rsidR="006A3423" w:rsidRDefault="006A3423" w:rsidP="006A3423">
            <w:pPr>
              <w:pStyle w:val="ac"/>
            </w:pPr>
            <w:r>
              <w:rPr>
                <w:rFonts w:hint="eastAsia"/>
              </w:rPr>
              <w:t>检测连接方式是否正确。重启服务器端。</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ERR04</w:t>
            </w:r>
          </w:p>
        </w:tc>
        <w:tc>
          <w:tcPr>
            <w:tcW w:w="2130" w:type="dxa"/>
          </w:tcPr>
          <w:p w:rsidR="006A3423" w:rsidRDefault="006A3423" w:rsidP="006A3423">
            <w:pPr>
              <w:pStyle w:val="ac"/>
            </w:pPr>
            <w:r>
              <w:rPr>
                <w:rFonts w:hint="eastAsia"/>
              </w:rPr>
              <w:t>Socket发送失败</w:t>
            </w:r>
          </w:p>
        </w:tc>
        <w:tc>
          <w:tcPr>
            <w:tcW w:w="2131" w:type="dxa"/>
          </w:tcPr>
          <w:p w:rsidR="006A3423" w:rsidRDefault="006A3423" w:rsidP="006A3423">
            <w:pPr>
              <w:pStyle w:val="ac"/>
            </w:pPr>
            <w:r>
              <w:rPr>
                <w:rFonts w:hint="eastAsia"/>
              </w:rPr>
              <w:t>重启服务器端。</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ERR05</w:t>
            </w:r>
          </w:p>
        </w:tc>
        <w:tc>
          <w:tcPr>
            <w:tcW w:w="2130" w:type="dxa"/>
          </w:tcPr>
          <w:p w:rsidR="006A3423" w:rsidRDefault="006A3423" w:rsidP="006A3423">
            <w:pPr>
              <w:pStyle w:val="ac"/>
            </w:pPr>
            <w:r>
              <w:rPr>
                <w:rFonts w:hint="eastAsia"/>
              </w:rPr>
              <w:t>未知不致命错误</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ERR06</w:t>
            </w:r>
          </w:p>
        </w:tc>
        <w:tc>
          <w:tcPr>
            <w:tcW w:w="2130" w:type="dxa"/>
          </w:tcPr>
          <w:p w:rsidR="006A3423" w:rsidRDefault="006A3423" w:rsidP="006A3423">
            <w:pPr>
              <w:pStyle w:val="ac"/>
            </w:pPr>
            <w:r>
              <w:rPr>
                <w:rFonts w:hint="eastAsia"/>
              </w:rPr>
              <w:t>未知致命错误</w:t>
            </w:r>
          </w:p>
        </w:tc>
        <w:tc>
          <w:tcPr>
            <w:tcW w:w="2131" w:type="dxa"/>
          </w:tcPr>
          <w:p w:rsidR="006A3423" w:rsidRDefault="006A3423" w:rsidP="006A3423">
            <w:pPr>
              <w:pStyle w:val="ac"/>
            </w:pPr>
            <w:r>
              <w:rPr>
                <w:rFonts w:hint="eastAsia"/>
              </w:rPr>
              <w:t>关闭客户端</w:t>
            </w:r>
          </w:p>
        </w:tc>
        <w:tc>
          <w:tcPr>
            <w:tcW w:w="2131" w:type="dxa"/>
          </w:tcPr>
          <w:p w:rsidR="006A3423" w:rsidRDefault="006A3423" w:rsidP="006A3423">
            <w:pPr>
              <w:pStyle w:val="ac"/>
            </w:pPr>
          </w:p>
        </w:tc>
      </w:tr>
    </w:tbl>
    <w:p w:rsidR="006A3423" w:rsidRDefault="006A3423" w:rsidP="006A3423">
      <w:pPr>
        <w:pStyle w:val="ac"/>
      </w:pPr>
    </w:p>
    <w:p w:rsidR="006A3423" w:rsidRDefault="006A3423" w:rsidP="006A3423">
      <w:pPr>
        <w:pStyle w:val="2"/>
      </w:pPr>
      <w:bookmarkStart w:id="89" w:name="_Toc506972971"/>
      <w:bookmarkStart w:id="90" w:name="_Toc223682650"/>
      <w:r>
        <w:rPr>
          <w:rFonts w:hint="eastAsia"/>
        </w:rPr>
        <w:t>出错处理对策</w:t>
      </w:r>
      <w:bookmarkEnd w:id="89"/>
      <w:bookmarkEnd w:id="90"/>
    </w:p>
    <w:p w:rsidR="006A3423" w:rsidRDefault="006A3423" w:rsidP="006A3423">
      <w:pPr>
        <w:pStyle w:val="ac"/>
        <w:numPr>
          <w:ilvl w:val="0"/>
          <w:numId w:val="43"/>
        </w:numPr>
        <w:tabs>
          <w:tab w:val="clear" w:pos="525"/>
          <w:tab w:val="left" w:pos="360"/>
        </w:tabs>
        <w:ind w:left="360"/>
      </w:pPr>
      <w:bookmarkStart w:id="91" w:name="OLE_LINK3"/>
      <w:r>
        <w:rPr>
          <w:rFonts w:hint="eastAsia"/>
        </w:rPr>
        <w:t>后备技术:</w:t>
      </w:r>
    </w:p>
    <w:p w:rsidR="006A3423" w:rsidRDefault="006A3423" w:rsidP="006A3423">
      <w:pPr>
        <w:pStyle w:val="ac"/>
        <w:tabs>
          <w:tab w:val="left" w:pos="360"/>
        </w:tabs>
        <w:ind w:left="150"/>
      </w:pPr>
      <w:r>
        <w:rPr>
          <w:rFonts w:hint="eastAsia"/>
        </w:rPr>
        <w:t>由于服务器端与数据库相连，所以数据库的备份与恢复非常重要。而这部分内容极大程度上依赖</w:t>
      </w:r>
      <w:r w:rsidR="001A6CCD">
        <w:rPr>
          <w:rFonts w:hint="eastAsia"/>
        </w:rPr>
        <w:t>MongoDB</w:t>
      </w:r>
      <w:r>
        <w:rPr>
          <w:rFonts w:hint="eastAsia"/>
        </w:rPr>
        <w:t>本身的备份与恢复功能。</w:t>
      </w:r>
      <w:r w:rsidR="001A6CCD">
        <w:rPr>
          <w:rFonts w:hint="eastAsia"/>
        </w:rPr>
        <w:t>Ultimate</w:t>
      </w:r>
      <w:r>
        <w:rPr>
          <w:rFonts w:hint="eastAsia"/>
        </w:rPr>
        <w:t>P用户可以有意识地将数据库备份在外存。这样也可以避免计算机操作系统的不稳定性带来的危险。</w:t>
      </w:r>
    </w:p>
    <w:p w:rsidR="006A3423" w:rsidRDefault="006A3423" w:rsidP="006A3423">
      <w:pPr>
        <w:pStyle w:val="ac"/>
        <w:tabs>
          <w:tab w:val="left" w:pos="360"/>
        </w:tabs>
        <w:ind w:left="150"/>
      </w:pPr>
    </w:p>
    <w:p w:rsidR="006A3423" w:rsidRDefault="006A3423" w:rsidP="006A3423">
      <w:pPr>
        <w:pStyle w:val="ac"/>
        <w:numPr>
          <w:ilvl w:val="0"/>
          <w:numId w:val="43"/>
        </w:numPr>
        <w:tabs>
          <w:tab w:val="clear" w:pos="525"/>
          <w:tab w:val="left" w:pos="360"/>
        </w:tabs>
        <w:ind w:left="360"/>
      </w:pPr>
      <w:r>
        <w:rPr>
          <w:rFonts w:hint="eastAsia"/>
        </w:rPr>
        <w:t xml:space="preserve">降效技术  </w:t>
      </w:r>
    </w:p>
    <w:p w:rsidR="006A3423" w:rsidRDefault="006A3423" w:rsidP="006A3423">
      <w:pPr>
        <w:pStyle w:val="ac"/>
        <w:tabs>
          <w:tab w:val="left" w:pos="360"/>
        </w:tabs>
        <w:ind w:left="150"/>
      </w:pPr>
      <w:r>
        <w:rPr>
          <w:rFonts w:hint="eastAsia"/>
        </w:rPr>
        <w:t>当服务器或者用户端的工作出现紊乱时，用户可以要求管理员在服务器端的数据库手动修改所需要输入的数据。然而，这毕竟是否麻烦，而且完全背离了办公自动化的初衷。</w:t>
      </w:r>
    </w:p>
    <w:p w:rsidR="006A3423" w:rsidRDefault="006A3423" w:rsidP="006A3423">
      <w:pPr>
        <w:pStyle w:val="ac"/>
        <w:tabs>
          <w:tab w:val="left" w:pos="360"/>
        </w:tabs>
        <w:ind w:left="150"/>
      </w:pPr>
    </w:p>
    <w:p w:rsidR="006A3423" w:rsidRDefault="006A3423" w:rsidP="006A3423">
      <w:pPr>
        <w:pStyle w:val="ac"/>
        <w:numPr>
          <w:ilvl w:val="0"/>
          <w:numId w:val="43"/>
        </w:numPr>
        <w:tabs>
          <w:tab w:val="clear" w:pos="525"/>
          <w:tab w:val="left" w:pos="360"/>
        </w:tabs>
        <w:ind w:left="360"/>
      </w:pPr>
      <w:r>
        <w:rPr>
          <w:rFonts w:hint="eastAsia"/>
        </w:rPr>
        <w:t>恢复及再启动技术</w:t>
      </w:r>
    </w:p>
    <w:p w:rsidR="006A3423" w:rsidRDefault="006A3423" w:rsidP="006A3423">
      <w:pPr>
        <w:pStyle w:val="ac"/>
        <w:tabs>
          <w:tab w:val="left" w:pos="360"/>
        </w:tabs>
        <w:ind w:left="150"/>
      </w:pPr>
      <w:r>
        <w:rPr>
          <w:rFonts w:hint="eastAsia"/>
        </w:rPr>
        <w:t>服务器恢复再启动的问题是会与用户端断开连接，从而使得用户端也要重新启动。但是服务器的重启不会对数据库造成任何影响。</w:t>
      </w:r>
    </w:p>
    <w:p w:rsidR="006A3423" w:rsidRDefault="006A3423" w:rsidP="006A3423">
      <w:pPr>
        <w:pStyle w:val="ac"/>
        <w:tabs>
          <w:tab w:val="left" w:pos="360"/>
        </w:tabs>
        <w:ind w:left="150"/>
      </w:pPr>
      <w:r>
        <w:rPr>
          <w:rFonts w:hint="eastAsia"/>
        </w:rPr>
        <w:t>用户端的重启需要用户重新登录，除此之外并不会带来其他影响。</w:t>
      </w:r>
    </w:p>
    <w:bookmarkEnd w:id="91"/>
    <w:p w:rsidR="006E7CC9" w:rsidRDefault="006E7CC9">
      <w:pPr>
        <w:pStyle w:val="1"/>
      </w:pPr>
      <w:r>
        <w:rPr>
          <w:rFonts w:hint="eastAsia"/>
        </w:rPr>
        <w:t>安全保密设计</w:t>
      </w:r>
      <w:bookmarkEnd w:id="87"/>
      <w:bookmarkEnd w:id="88"/>
    </w:p>
    <w:p w:rsidR="006A3423" w:rsidRDefault="006A3423" w:rsidP="006A3423">
      <w:r>
        <w:tab/>
      </w:r>
      <w:r w:rsidRPr="008B064F">
        <w:t>密码作为用户身份的唯一标识，如若保存位置不当，将使保密功能失去作用。因此，为充分保证密码的安全，将密码使用单向</w:t>
      </w:r>
      <w:r w:rsidRPr="008B064F">
        <w:t>MD5</w:t>
      </w:r>
      <w:r w:rsidRPr="008B064F">
        <w:t>算法得出摘要，将摘要进行存储，即使</w:t>
      </w:r>
      <w:r>
        <w:rPr>
          <w:rFonts w:hint="eastAsia"/>
        </w:rPr>
        <w:t>密码摘要</w:t>
      </w:r>
      <w:r w:rsidRPr="008B064F">
        <w:t>不慎被人窃取，仍能保证密码不会泄露。</w:t>
      </w:r>
    </w:p>
    <w:p w:rsidR="006A3423" w:rsidRDefault="006A3423" w:rsidP="006A3423">
      <w:pPr>
        <w:ind w:firstLine="435"/>
      </w:pPr>
      <w:r>
        <w:rPr>
          <w:rFonts w:hint="eastAsia"/>
        </w:rPr>
        <w:t>在使用认证时，需要将密码也经过</w:t>
      </w:r>
      <w:r>
        <w:rPr>
          <w:rFonts w:hint="eastAsia"/>
        </w:rPr>
        <w:t>MD5</w:t>
      </w:r>
      <w:r>
        <w:rPr>
          <w:rFonts w:hint="eastAsia"/>
        </w:rPr>
        <w:t>算法得出摘要，而后与数据库中存有的摘要进行比对，如若一致，则通过认证。过程图示如下：</w:t>
      </w:r>
    </w:p>
    <w:p w:rsidR="006A3423" w:rsidRDefault="00A856F0" w:rsidP="006A3423">
      <w:pPr>
        <w:ind w:left="1665" w:firstLine="435"/>
      </w:pPr>
      <w:r>
        <w:rPr>
          <w:rFonts w:hint="eastAsia"/>
          <w:noProof/>
        </w:rPr>
        <w:lastRenderedPageBreak/>
        <w:drawing>
          <wp:inline distT="0" distB="0" distL="0" distR="0">
            <wp:extent cx="2400300" cy="1495425"/>
            <wp:effectExtent l="0" t="0" r="0" b="9525"/>
            <wp:docPr id="199" name="图片 199"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绘图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0300" cy="1495425"/>
                    </a:xfrm>
                    <a:prstGeom prst="rect">
                      <a:avLst/>
                    </a:prstGeom>
                    <a:noFill/>
                    <a:ln>
                      <a:noFill/>
                    </a:ln>
                  </pic:spPr>
                </pic:pic>
              </a:graphicData>
            </a:graphic>
          </wp:inline>
        </w:drawing>
      </w:r>
    </w:p>
    <w:p w:rsidR="006A3423" w:rsidRPr="006A3423" w:rsidRDefault="006A3423" w:rsidP="006A3423">
      <w:pPr>
        <w:ind w:left="1665" w:firstLine="435"/>
      </w:pPr>
      <w:r>
        <w:rPr>
          <w:rFonts w:hint="eastAsia"/>
        </w:rPr>
        <w:t>访问权限列表</w:t>
      </w:r>
    </w:p>
    <w:tbl>
      <w:tblPr>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top w:w="57" w:type="dxa"/>
          <w:bottom w:w="57" w:type="dxa"/>
        </w:tblCellMar>
        <w:tblLook w:val="04A0" w:firstRow="1" w:lastRow="0" w:firstColumn="1" w:lastColumn="0" w:noHBand="0" w:noVBand="1"/>
      </w:tblPr>
      <w:tblGrid>
        <w:gridCol w:w="2380"/>
        <w:gridCol w:w="1908"/>
        <w:gridCol w:w="1966"/>
        <w:gridCol w:w="2042"/>
      </w:tblGrid>
      <w:tr w:rsidR="006A3423" w:rsidTr="006A3423">
        <w:tc>
          <w:tcPr>
            <w:tcW w:w="2431" w:type="dxa"/>
            <w:shd w:val="clear" w:color="auto" w:fill="4F81BD"/>
            <w:vAlign w:val="center"/>
          </w:tcPr>
          <w:p w:rsidR="006A3423" w:rsidRPr="00BF02D3" w:rsidRDefault="006A3423" w:rsidP="006A3423">
            <w:pPr>
              <w:rPr>
                <w:b/>
                <w:bCs/>
                <w:color w:val="FFFFFF"/>
              </w:rPr>
            </w:pPr>
            <w:r>
              <w:rPr>
                <w:rFonts w:hint="eastAsia"/>
                <w:b/>
                <w:bCs/>
                <w:color w:val="FFFFFF"/>
              </w:rPr>
              <w:t>数据集合</w:t>
            </w:r>
          </w:p>
        </w:tc>
        <w:tc>
          <w:tcPr>
            <w:tcW w:w="1961" w:type="dxa"/>
            <w:shd w:val="clear" w:color="auto" w:fill="4F81BD"/>
          </w:tcPr>
          <w:p w:rsidR="006A3423" w:rsidRPr="00BF02D3" w:rsidRDefault="006A3423" w:rsidP="006A3423">
            <w:pPr>
              <w:jc w:val="center"/>
              <w:rPr>
                <w:b/>
                <w:bCs/>
                <w:color w:val="FFFFFF"/>
              </w:rPr>
            </w:pPr>
            <w:r>
              <w:rPr>
                <w:rFonts w:hint="eastAsia"/>
                <w:b/>
                <w:bCs/>
                <w:color w:val="FFFFFF"/>
              </w:rPr>
              <w:t>登录用户</w:t>
            </w:r>
          </w:p>
        </w:tc>
        <w:tc>
          <w:tcPr>
            <w:tcW w:w="2030" w:type="dxa"/>
            <w:shd w:val="clear" w:color="auto" w:fill="4F81BD"/>
            <w:vAlign w:val="center"/>
          </w:tcPr>
          <w:p w:rsidR="006A3423" w:rsidRPr="00BF02D3" w:rsidRDefault="006A3423" w:rsidP="006A3423">
            <w:pPr>
              <w:jc w:val="center"/>
              <w:rPr>
                <w:b/>
                <w:bCs/>
                <w:color w:val="FFFFFF"/>
              </w:rPr>
            </w:pPr>
            <w:r>
              <w:rPr>
                <w:rFonts w:hint="eastAsia"/>
                <w:b/>
                <w:bCs/>
                <w:color w:val="FFFFFF"/>
              </w:rPr>
              <w:t>未登录</w:t>
            </w:r>
            <w:r w:rsidRPr="00BF02D3">
              <w:rPr>
                <w:rFonts w:hint="eastAsia"/>
                <w:b/>
                <w:bCs/>
                <w:color w:val="FFFFFF"/>
              </w:rPr>
              <w:t>用户</w:t>
            </w:r>
          </w:p>
        </w:tc>
        <w:tc>
          <w:tcPr>
            <w:tcW w:w="2100" w:type="dxa"/>
            <w:shd w:val="clear" w:color="auto" w:fill="4F81BD"/>
            <w:vAlign w:val="center"/>
          </w:tcPr>
          <w:p w:rsidR="006A3423" w:rsidRPr="00BF02D3" w:rsidRDefault="006A3423" w:rsidP="006A3423">
            <w:pPr>
              <w:jc w:val="center"/>
              <w:rPr>
                <w:b/>
                <w:bCs/>
                <w:color w:val="FFFFFF"/>
              </w:rPr>
            </w:pPr>
            <w:r w:rsidRPr="00BF02D3">
              <w:rPr>
                <w:rFonts w:hint="eastAsia"/>
                <w:b/>
                <w:bCs/>
                <w:color w:val="FFFFFF"/>
              </w:rPr>
              <w:t>系统管理员</w:t>
            </w:r>
          </w:p>
        </w:tc>
      </w:tr>
      <w:tr w:rsidR="006A3423" w:rsidTr="006A3423">
        <w:tc>
          <w:tcPr>
            <w:tcW w:w="2431" w:type="dxa"/>
            <w:tcBorders>
              <w:top w:val="single" w:sz="8" w:space="0" w:color="4F81BD"/>
              <w:left w:val="single" w:sz="8" w:space="0" w:color="4F81BD"/>
              <w:bottom w:val="single" w:sz="8" w:space="0" w:color="4F81BD"/>
            </w:tcBorders>
            <w:shd w:val="clear" w:color="auto" w:fill="auto"/>
            <w:vAlign w:val="center"/>
          </w:tcPr>
          <w:p w:rsidR="006A3423" w:rsidRPr="00BF02D3" w:rsidRDefault="006A3423" w:rsidP="006A3423">
            <w:pPr>
              <w:jc w:val="center"/>
              <w:rPr>
                <w:b/>
                <w:bCs/>
              </w:rPr>
            </w:pPr>
            <w:r w:rsidRPr="00BF02D3">
              <w:rPr>
                <w:rFonts w:hint="eastAsia"/>
                <w:b/>
                <w:bCs/>
              </w:rPr>
              <w:t>User</w:t>
            </w:r>
            <w:r>
              <w:rPr>
                <w:b/>
                <w:bCs/>
              </w:rPr>
              <w:t xml:space="preserve"> Collection</w:t>
            </w:r>
          </w:p>
        </w:tc>
        <w:tc>
          <w:tcPr>
            <w:tcW w:w="1961" w:type="dxa"/>
            <w:tcBorders>
              <w:top w:val="single" w:sz="8" w:space="0" w:color="4F81BD"/>
              <w:bottom w:val="single" w:sz="8" w:space="0" w:color="4F81BD"/>
            </w:tcBorders>
          </w:tcPr>
          <w:p w:rsidR="006A3423" w:rsidRDefault="006A3423" w:rsidP="006A3423">
            <w:pPr>
              <w:jc w:val="center"/>
            </w:pPr>
            <w:r>
              <w:rPr>
                <w:rFonts w:hint="eastAsia"/>
              </w:rPr>
              <w:t>读取、插入、修改</w:t>
            </w:r>
          </w:p>
        </w:tc>
        <w:tc>
          <w:tcPr>
            <w:tcW w:w="2030" w:type="dxa"/>
            <w:tcBorders>
              <w:top w:val="single" w:sz="8" w:space="0" w:color="4F81BD"/>
              <w:bottom w:val="single" w:sz="8" w:space="0" w:color="4F81BD"/>
            </w:tcBorders>
            <w:shd w:val="clear" w:color="auto" w:fill="auto"/>
            <w:vAlign w:val="center"/>
          </w:tcPr>
          <w:p w:rsidR="006A3423" w:rsidRDefault="006A3423" w:rsidP="006A3423">
            <w:pPr>
              <w:jc w:val="center"/>
            </w:pPr>
            <w:r>
              <w:rPr>
                <w:rFonts w:hint="eastAsia"/>
              </w:rPr>
              <w:t>无任何权限</w:t>
            </w:r>
          </w:p>
        </w:tc>
        <w:tc>
          <w:tcPr>
            <w:tcW w:w="2100" w:type="dxa"/>
            <w:tcBorders>
              <w:top w:val="single" w:sz="8" w:space="0" w:color="4F81BD"/>
              <w:bottom w:val="single" w:sz="8" w:space="0" w:color="4F81BD"/>
              <w:right w:val="single" w:sz="8" w:space="0" w:color="4F81BD"/>
            </w:tcBorders>
            <w:shd w:val="clear" w:color="auto" w:fill="auto"/>
            <w:vAlign w:val="center"/>
          </w:tcPr>
          <w:p w:rsidR="006A3423" w:rsidRDefault="006A3423" w:rsidP="006A3423">
            <w:pPr>
              <w:jc w:val="center"/>
            </w:pPr>
            <w:r>
              <w:rPr>
                <w:rFonts w:hint="eastAsia"/>
              </w:rPr>
              <w:t>读取、插入、修改、删除</w:t>
            </w:r>
          </w:p>
        </w:tc>
      </w:tr>
      <w:tr w:rsidR="006A3423" w:rsidTr="006A3423">
        <w:tc>
          <w:tcPr>
            <w:tcW w:w="2431" w:type="dxa"/>
            <w:shd w:val="clear" w:color="auto" w:fill="auto"/>
            <w:vAlign w:val="center"/>
          </w:tcPr>
          <w:p w:rsidR="006A3423" w:rsidRPr="00BF02D3" w:rsidRDefault="006A3423" w:rsidP="006A3423">
            <w:pPr>
              <w:jc w:val="center"/>
              <w:rPr>
                <w:b/>
                <w:bCs/>
              </w:rPr>
            </w:pPr>
            <w:r>
              <w:rPr>
                <w:rFonts w:hint="eastAsia"/>
                <w:b/>
                <w:bCs/>
              </w:rPr>
              <w:t>Note</w:t>
            </w:r>
            <w:r>
              <w:rPr>
                <w:b/>
                <w:bCs/>
              </w:rPr>
              <w:t xml:space="preserve"> Collection</w:t>
            </w:r>
          </w:p>
        </w:tc>
        <w:tc>
          <w:tcPr>
            <w:tcW w:w="1961" w:type="dxa"/>
          </w:tcPr>
          <w:p w:rsidR="006A3423" w:rsidRDefault="006A3423" w:rsidP="006A3423">
            <w:pPr>
              <w:jc w:val="center"/>
            </w:pPr>
            <w:r>
              <w:rPr>
                <w:rFonts w:hint="eastAsia"/>
              </w:rPr>
              <w:t>读取、插入、修改、删除</w:t>
            </w:r>
          </w:p>
        </w:tc>
        <w:tc>
          <w:tcPr>
            <w:tcW w:w="2030" w:type="dxa"/>
            <w:shd w:val="clear" w:color="auto" w:fill="auto"/>
            <w:vAlign w:val="center"/>
          </w:tcPr>
          <w:p w:rsidR="006A3423" w:rsidRDefault="006A3423" w:rsidP="006A3423">
            <w:pPr>
              <w:jc w:val="center"/>
            </w:pPr>
            <w:r>
              <w:rPr>
                <w:rFonts w:hint="eastAsia"/>
              </w:rPr>
              <w:t>无任何权限</w:t>
            </w:r>
          </w:p>
        </w:tc>
        <w:tc>
          <w:tcPr>
            <w:tcW w:w="2100" w:type="dxa"/>
            <w:shd w:val="clear" w:color="auto" w:fill="auto"/>
            <w:vAlign w:val="center"/>
          </w:tcPr>
          <w:p w:rsidR="006A3423" w:rsidRDefault="006A3423" w:rsidP="006A3423">
            <w:pPr>
              <w:jc w:val="center"/>
            </w:pPr>
            <w:r>
              <w:rPr>
                <w:rFonts w:hint="eastAsia"/>
              </w:rPr>
              <w:t>读取、插入、修改、删除</w:t>
            </w:r>
          </w:p>
        </w:tc>
      </w:tr>
      <w:tr w:rsidR="006A3423" w:rsidTr="006A3423">
        <w:tc>
          <w:tcPr>
            <w:tcW w:w="2431" w:type="dxa"/>
            <w:tcBorders>
              <w:top w:val="single" w:sz="8" w:space="0" w:color="4F81BD"/>
              <w:left w:val="single" w:sz="8" w:space="0" w:color="4F81BD"/>
              <w:bottom w:val="single" w:sz="8" w:space="0" w:color="4F81BD"/>
            </w:tcBorders>
            <w:shd w:val="clear" w:color="auto" w:fill="auto"/>
            <w:vAlign w:val="center"/>
          </w:tcPr>
          <w:p w:rsidR="006A3423" w:rsidRPr="00BF02D3" w:rsidRDefault="006A3423" w:rsidP="006A3423">
            <w:pPr>
              <w:jc w:val="center"/>
              <w:rPr>
                <w:b/>
                <w:bCs/>
              </w:rPr>
            </w:pPr>
            <w:r>
              <w:rPr>
                <w:rFonts w:hint="eastAsia"/>
                <w:b/>
                <w:bCs/>
              </w:rPr>
              <w:t>Picture</w:t>
            </w:r>
            <w:r>
              <w:rPr>
                <w:b/>
                <w:bCs/>
              </w:rPr>
              <w:t xml:space="preserve"> Collection</w:t>
            </w:r>
          </w:p>
        </w:tc>
        <w:tc>
          <w:tcPr>
            <w:tcW w:w="1961" w:type="dxa"/>
            <w:tcBorders>
              <w:top w:val="single" w:sz="8" w:space="0" w:color="4F81BD"/>
              <w:bottom w:val="single" w:sz="8" w:space="0" w:color="4F81BD"/>
            </w:tcBorders>
          </w:tcPr>
          <w:p w:rsidR="006A3423" w:rsidRDefault="006A3423" w:rsidP="006A3423">
            <w:pPr>
              <w:jc w:val="center"/>
            </w:pPr>
            <w:r>
              <w:rPr>
                <w:rFonts w:hint="eastAsia"/>
              </w:rPr>
              <w:t>读取、插入、修改、删除</w:t>
            </w:r>
          </w:p>
        </w:tc>
        <w:tc>
          <w:tcPr>
            <w:tcW w:w="2030" w:type="dxa"/>
            <w:tcBorders>
              <w:top w:val="single" w:sz="8" w:space="0" w:color="4F81BD"/>
              <w:bottom w:val="single" w:sz="8" w:space="0" w:color="4F81BD"/>
            </w:tcBorders>
            <w:shd w:val="clear" w:color="auto" w:fill="auto"/>
            <w:vAlign w:val="center"/>
          </w:tcPr>
          <w:p w:rsidR="006A3423" w:rsidRDefault="006A3423" w:rsidP="006A3423">
            <w:pPr>
              <w:jc w:val="center"/>
            </w:pPr>
            <w:r>
              <w:rPr>
                <w:rFonts w:hint="eastAsia"/>
              </w:rPr>
              <w:t>无任何权限</w:t>
            </w:r>
          </w:p>
        </w:tc>
        <w:tc>
          <w:tcPr>
            <w:tcW w:w="2100" w:type="dxa"/>
            <w:tcBorders>
              <w:top w:val="single" w:sz="8" w:space="0" w:color="4F81BD"/>
              <w:bottom w:val="single" w:sz="8" w:space="0" w:color="4F81BD"/>
              <w:right w:val="single" w:sz="8" w:space="0" w:color="4F81BD"/>
            </w:tcBorders>
            <w:shd w:val="clear" w:color="auto" w:fill="auto"/>
            <w:vAlign w:val="center"/>
          </w:tcPr>
          <w:p w:rsidR="006A3423" w:rsidRDefault="006A3423" w:rsidP="006A3423">
            <w:pPr>
              <w:jc w:val="center"/>
            </w:pPr>
            <w:r>
              <w:rPr>
                <w:rFonts w:hint="eastAsia"/>
              </w:rPr>
              <w:t>读取、插入、修改、删除</w:t>
            </w:r>
          </w:p>
        </w:tc>
      </w:tr>
      <w:tr w:rsidR="006A3423" w:rsidTr="006A3423">
        <w:tc>
          <w:tcPr>
            <w:tcW w:w="2431" w:type="dxa"/>
            <w:shd w:val="clear" w:color="auto" w:fill="auto"/>
            <w:vAlign w:val="center"/>
          </w:tcPr>
          <w:p w:rsidR="006A3423" w:rsidRPr="00BF02D3" w:rsidRDefault="006A3423" w:rsidP="006A3423">
            <w:pPr>
              <w:jc w:val="center"/>
              <w:rPr>
                <w:b/>
                <w:bCs/>
              </w:rPr>
            </w:pPr>
            <w:r>
              <w:rPr>
                <w:rFonts w:hint="eastAsia"/>
                <w:b/>
                <w:bCs/>
              </w:rPr>
              <w:t>Audit</w:t>
            </w:r>
            <w:r>
              <w:rPr>
                <w:b/>
                <w:bCs/>
              </w:rPr>
              <w:t xml:space="preserve"> Collection</w:t>
            </w:r>
          </w:p>
        </w:tc>
        <w:tc>
          <w:tcPr>
            <w:tcW w:w="1961" w:type="dxa"/>
          </w:tcPr>
          <w:p w:rsidR="006A3423" w:rsidRDefault="006A3423" w:rsidP="006A3423">
            <w:pPr>
              <w:jc w:val="center"/>
            </w:pPr>
            <w:r>
              <w:rPr>
                <w:rFonts w:hint="eastAsia"/>
              </w:rPr>
              <w:t>读取、插入、修改、删除</w:t>
            </w:r>
          </w:p>
        </w:tc>
        <w:tc>
          <w:tcPr>
            <w:tcW w:w="2030" w:type="dxa"/>
            <w:shd w:val="clear" w:color="auto" w:fill="auto"/>
            <w:vAlign w:val="center"/>
          </w:tcPr>
          <w:p w:rsidR="006A3423" w:rsidRDefault="006A3423" w:rsidP="006A3423">
            <w:pPr>
              <w:jc w:val="center"/>
            </w:pPr>
            <w:r>
              <w:rPr>
                <w:rFonts w:hint="eastAsia"/>
              </w:rPr>
              <w:t>无任何权限</w:t>
            </w:r>
          </w:p>
        </w:tc>
        <w:tc>
          <w:tcPr>
            <w:tcW w:w="2100" w:type="dxa"/>
            <w:shd w:val="clear" w:color="auto" w:fill="auto"/>
            <w:vAlign w:val="center"/>
          </w:tcPr>
          <w:p w:rsidR="006A3423" w:rsidRDefault="006A3423" w:rsidP="006A3423">
            <w:pPr>
              <w:jc w:val="center"/>
            </w:pPr>
            <w:r>
              <w:rPr>
                <w:rFonts w:hint="eastAsia"/>
              </w:rPr>
              <w:t>读取、插入、修改、删除</w:t>
            </w:r>
          </w:p>
        </w:tc>
      </w:tr>
    </w:tbl>
    <w:p w:rsidR="006E7CC9" w:rsidRDefault="006E7CC9">
      <w:pPr>
        <w:pStyle w:val="1"/>
      </w:pPr>
      <w:bookmarkStart w:id="92" w:name="_Toc506972973"/>
      <w:bookmarkStart w:id="93" w:name="_Toc277146836"/>
      <w:r>
        <w:rPr>
          <w:rFonts w:hint="eastAsia"/>
        </w:rPr>
        <w:t>维护设计</w:t>
      </w:r>
      <w:bookmarkEnd w:id="92"/>
      <w:bookmarkEnd w:id="93"/>
    </w:p>
    <w:p w:rsidR="001A6CCD" w:rsidRDefault="001A6CCD" w:rsidP="001A6CCD">
      <w:pPr>
        <w:pStyle w:val="ac"/>
        <w:ind w:firstLine="420"/>
      </w:pPr>
      <w:r>
        <w:rPr>
          <w:rFonts w:hint="eastAsia"/>
        </w:rPr>
        <w:t>本软件分为服务器端和用户端，对于用户端，主要通过更新应用的方式来修复已知错误，优化应用，提升用户体验，当用户端发生严重错误时，建议用户重新下载最新版本的客户端并提交错误报告给开发人员，以帮助应用的后续升级更新和错误修正。</w:t>
      </w:r>
    </w:p>
    <w:p w:rsidR="001A6CCD" w:rsidRDefault="001A6CCD" w:rsidP="001A6CCD">
      <w:pPr>
        <w:pStyle w:val="ac"/>
        <w:ind w:firstLine="420"/>
      </w:pPr>
      <w:r>
        <w:rPr>
          <w:rFonts w:hint="eastAsia"/>
        </w:rPr>
        <w:t>对于服务器端，最重要的是对于系统的备份，特别是用户数据的备份，用户数据和用户的笔记数据每隔一段时间都要进行备份，以保证在服务器发生未知错误时，能够及时恢复用户数据，避免用户蒙受损失。同时，服务器维护人员还要对用户数据的机密性、可用性等进行保护。对于恶意非法数据的攻击进行防范，防止有不法分子进入到数据库中盗取用户数据，造成用户数据泄露。同时维护人员和服务器还会对所有数据进行审计，记录系统故障和用户反映的错误，进行后续的维护工作。</w:t>
      </w:r>
    </w:p>
    <w:p w:rsidR="006E7CC9" w:rsidRPr="001A6CCD" w:rsidRDefault="001A6CCD" w:rsidP="001A6CCD">
      <w:pPr>
        <w:pStyle w:val="ac"/>
        <w:ind w:firstLine="420"/>
      </w:pPr>
      <w:r>
        <w:rPr>
          <w:rFonts w:hint="eastAsia"/>
        </w:rPr>
        <w:t>维护的目的是保障服务器能够连续可靠地为用户提供服务，同时防范非法入侵和恶意攻击，记录和修复错误故障，进一步完善应用。维护人员应当</w:t>
      </w:r>
      <w:r w:rsidR="00A856F0">
        <w:rPr>
          <w:rFonts w:hint="eastAsia"/>
        </w:rPr>
        <w:t>记录和关注系统错误日志，发现风险，及时修复。</w:t>
      </w:r>
    </w:p>
    <w:p w:rsidR="00406386" w:rsidRDefault="00406386"/>
    <w:sectPr w:rsidR="00406386" w:rsidSect="002275BF">
      <w:headerReference w:type="default" r:id="rId68"/>
      <w:footerReference w:type="default" r:id="rId69"/>
      <w:pgSz w:w="11906" w:h="16838"/>
      <w:pgMar w:top="1440" w:right="1800" w:bottom="1440" w:left="1800" w:header="851" w:footer="50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888" w:rsidRDefault="00902888">
      <w:r>
        <w:separator/>
      </w:r>
    </w:p>
  </w:endnote>
  <w:endnote w:type="continuationSeparator" w:id="0">
    <w:p w:rsidR="00902888" w:rsidRDefault="00902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423" w:rsidRDefault="006A3423">
    <w:pPr>
      <w:pStyle w:val="a5"/>
      <w:jc w:val="both"/>
    </w:pPr>
  </w:p>
  <w:p w:rsidR="006A3423" w:rsidRDefault="006A3423" w:rsidP="002275BF">
    <w:pPr>
      <w:pStyle w:val="a5"/>
      <w:jc w:val="center"/>
      <w:rPr>
        <w:rStyle w:val="ab"/>
      </w:rPr>
    </w:pPr>
    <w:r w:rsidRPr="0031277E">
      <w:rPr>
        <w:rFonts w:hint="eastAsia"/>
      </w:rPr>
      <w:t>第</w:t>
    </w:r>
    <w:r w:rsidRPr="0031277E">
      <w:rPr>
        <w:rStyle w:val="ab"/>
      </w:rPr>
      <w:fldChar w:fldCharType="begin"/>
    </w:r>
    <w:r w:rsidRPr="0031277E">
      <w:rPr>
        <w:rStyle w:val="ab"/>
      </w:rPr>
      <w:instrText xml:space="preserve"> PAGE </w:instrText>
    </w:r>
    <w:r w:rsidRPr="0031277E">
      <w:rPr>
        <w:rStyle w:val="ab"/>
      </w:rPr>
      <w:fldChar w:fldCharType="separate"/>
    </w:r>
    <w:r w:rsidR="00EB0399">
      <w:rPr>
        <w:rStyle w:val="ab"/>
        <w:noProof/>
      </w:rPr>
      <w:t>46</w:t>
    </w:r>
    <w:r w:rsidRPr="0031277E">
      <w:rPr>
        <w:rStyle w:val="ab"/>
      </w:rPr>
      <w:fldChar w:fldCharType="end"/>
    </w:r>
    <w:r w:rsidRPr="0031277E">
      <w:rPr>
        <w:rStyle w:val="ab"/>
        <w:rFonts w:hint="eastAsia"/>
      </w:rPr>
      <w:t>页</w:t>
    </w:r>
    <w:r w:rsidRPr="0031277E">
      <w:rPr>
        <w:rStyle w:val="ab"/>
        <w:rFonts w:hint="eastAsia"/>
      </w:rPr>
      <w:t>/</w:t>
    </w:r>
    <w:r w:rsidRPr="0031277E">
      <w:rPr>
        <w:rStyle w:val="ab"/>
        <w:rFonts w:hint="eastAsia"/>
      </w:rPr>
      <w:t>总</w:t>
    </w:r>
    <w:r w:rsidRPr="0031277E">
      <w:rPr>
        <w:rStyle w:val="ab"/>
      </w:rPr>
      <w:fldChar w:fldCharType="begin"/>
    </w:r>
    <w:r w:rsidRPr="0031277E">
      <w:rPr>
        <w:rStyle w:val="ab"/>
      </w:rPr>
      <w:instrText xml:space="preserve"> NUMPAGES </w:instrText>
    </w:r>
    <w:r w:rsidRPr="0031277E">
      <w:rPr>
        <w:rStyle w:val="ab"/>
      </w:rPr>
      <w:fldChar w:fldCharType="separate"/>
    </w:r>
    <w:r w:rsidR="00EB0399">
      <w:rPr>
        <w:rStyle w:val="ab"/>
        <w:noProof/>
      </w:rPr>
      <w:t>52</w:t>
    </w:r>
    <w:r w:rsidRPr="0031277E">
      <w:rPr>
        <w:rStyle w:val="ab"/>
      </w:rPr>
      <w:fldChar w:fldCharType="end"/>
    </w:r>
    <w:r w:rsidRPr="0031277E">
      <w:rPr>
        <w:rStyle w:val="ab"/>
        <w:rFonts w:hint="eastAsia"/>
      </w:rPr>
      <w:t>页</w:t>
    </w:r>
  </w:p>
  <w:p w:rsidR="006A3423" w:rsidRPr="0031277E" w:rsidRDefault="006A3423" w:rsidP="002275BF">
    <w:pPr>
      <w:pStyle w:val="a5"/>
      <w:jc w:val="center"/>
      <w:rPr>
        <w:b/>
      </w:rPr>
    </w:pPr>
    <w:r>
      <w:rPr>
        <w:rStyle w:val="ab"/>
        <w:rFonts w:hint="eastAsia"/>
        <w:b/>
      </w:rPr>
      <w:t>版权所有</w:t>
    </w:r>
    <w:r>
      <w:rPr>
        <w:rStyle w:val="ab"/>
        <w:rFonts w:hint="eastAsia"/>
        <w:b/>
      </w:rPr>
      <w:t xml:space="preserve"> </w:t>
    </w:r>
    <w:r>
      <w:rPr>
        <w:rStyle w:val="ab"/>
        <w:rFonts w:hint="eastAsia"/>
        <w:b/>
      </w:rPr>
      <w:t>未经许可</w:t>
    </w:r>
    <w:r>
      <w:rPr>
        <w:rStyle w:val="ab"/>
        <w:rFonts w:hint="eastAsia"/>
        <w:b/>
      </w:rPr>
      <w:t xml:space="preserve"> </w:t>
    </w:r>
    <w:r>
      <w:rPr>
        <w:rStyle w:val="ab"/>
        <w:rFonts w:hint="eastAsia"/>
        <w:b/>
      </w:rPr>
      <w:t>不得复制或外传</w:t>
    </w:r>
  </w:p>
  <w:p w:rsidR="006A3423" w:rsidRPr="002275BF" w:rsidRDefault="006A34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888" w:rsidRDefault="00902888">
      <w:r>
        <w:separator/>
      </w:r>
    </w:p>
  </w:footnote>
  <w:footnote w:type="continuationSeparator" w:id="0">
    <w:p w:rsidR="00902888" w:rsidRDefault="009028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423" w:rsidRDefault="00A856F0" w:rsidP="002275BF">
    <w:pPr>
      <w:pStyle w:val="a4"/>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-22225</wp:posOffset>
          </wp:positionV>
          <wp:extent cx="1257300" cy="302260"/>
          <wp:effectExtent l="0" t="0" r="0" b="2540"/>
          <wp:wrapNone/>
          <wp:docPr id="3" name="图片 3"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上海交通大学"/>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02260"/>
                  </a:xfrm>
                  <a:prstGeom prst="rect">
                    <a:avLst/>
                  </a:prstGeom>
                  <a:noFill/>
                </pic:spPr>
              </pic:pic>
            </a:graphicData>
          </a:graphic>
          <wp14:sizeRelH relativeFrom="page">
            <wp14:pctWidth>0</wp14:pctWidth>
          </wp14:sizeRelH>
          <wp14:sizeRelV relativeFrom="page">
            <wp14:pctHeight>0</wp14:pctHeight>
          </wp14:sizeRelV>
        </wp:anchor>
      </w:drawing>
    </w:r>
  </w:p>
  <w:p w:rsidR="006A3423" w:rsidRPr="002275BF" w:rsidRDefault="006A3423" w:rsidP="002275BF">
    <w:pPr>
      <w:pStyle w:val="a4"/>
    </w:pPr>
    <w:r>
      <w:rPr>
        <w:rFonts w:ascii="楷体_GB2312" w:eastAsia="楷体_GB2312" w:hint="eastAsia"/>
        <w:sz w:val="28"/>
        <w:szCs w:val="28"/>
      </w:rPr>
      <w:t xml:space="preserve">                                U</w:t>
    </w:r>
    <w:r>
      <w:rPr>
        <w:rFonts w:ascii="楷体_GB2312" w:eastAsia="楷体_GB2312"/>
        <w:sz w:val="28"/>
        <w:szCs w:val="28"/>
      </w:rPr>
      <w:t>ltimate Note</w:t>
    </w:r>
    <w:r>
      <w:rPr>
        <w:rFonts w:ascii="楷体_GB2312" w:eastAsia="楷体_GB2312" w:hAnsi="华文中宋" w:hint="eastAsia"/>
        <w:sz w:val="28"/>
        <w:szCs w:val="28"/>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singleLevel"/>
    <w:tmpl w:val="0000000D"/>
    <w:lvl w:ilvl="0">
      <w:start w:val="1"/>
      <w:numFmt w:val="lowerLetter"/>
      <w:lvlText w:val="%1."/>
      <w:lvlJc w:val="left"/>
      <w:pPr>
        <w:tabs>
          <w:tab w:val="num" w:pos="525"/>
        </w:tabs>
        <w:ind w:left="525" w:hanging="210"/>
      </w:pPr>
      <w:rPr>
        <w:rFonts w:hint="default"/>
      </w:rPr>
    </w:lvl>
  </w:abstractNum>
  <w:abstractNum w:abstractNumId="1"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B613BCA"/>
    <w:multiLevelType w:val="hybridMultilevel"/>
    <w:tmpl w:val="055C1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E562AF"/>
    <w:multiLevelType w:val="hybridMultilevel"/>
    <w:tmpl w:val="471A3A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7"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9"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0"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6D71A2A"/>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6631FE"/>
    <w:multiLevelType w:val="hybridMultilevel"/>
    <w:tmpl w:val="EF705976"/>
    <w:lvl w:ilvl="0" w:tplc="8DE4E7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B8B02A8"/>
    <w:multiLevelType w:val="singleLevel"/>
    <w:tmpl w:val="26DC0DCC"/>
    <w:lvl w:ilvl="0">
      <w:start w:val="1"/>
      <w:numFmt w:val="lowerLetter"/>
      <w:lvlText w:val="%1."/>
      <w:lvlJc w:val="left"/>
      <w:pPr>
        <w:tabs>
          <w:tab w:val="num" w:pos="525"/>
        </w:tabs>
        <w:ind w:left="525" w:hanging="210"/>
      </w:pPr>
      <w:rPr>
        <w:rFonts w:hint="default"/>
      </w:rPr>
    </w:lvl>
  </w:abstractNum>
  <w:abstractNum w:abstractNumId="16" w15:restartNumberingAfterBreak="0">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5591EEC"/>
    <w:multiLevelType w:val="multilevel"/>
    <w:tmpl w:val="C284BC9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1764"/>
        </w:tabs>
        <w:ind w:left="17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0" w15:restartNumberingAfterBreak="0">
    <w:nsid w:val="47490720"/>
    <w:multiLevelType w:val="hybridMultilevel"/>
    <w:tmpl w:val="09E4F2CE"/>
    <w:lvl w:ilvl="0" w:tplc="12AE1F02">
      <w:start w:val="1"/>
      <w:numFmt w:val="decimal"/>
      <w:lvlText w:val="%1"/>
      <w:lvlJc w:val="center"/>
      <w:pPr>
        <w:tabs>
          <w:tab w:val="num" w:pos="-227"/>
        </w:tabs>
        <w:ind w:left="-227" w:firstLine="22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7C44E59"/>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DAF443F"/>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10712BD"/>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6" w15:restartNumberingAfterBreak="0">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0D01FB3"/>
    <w:multiLevelType w:val="hybridMultilevel"/>
    <w:tmpl w:val="1FCEA2A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8"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7221623"/>
    <w:multiLevelType w:val="singleLevel"/>
    <w:tmpl w:val="DE343600"/>
    <w:lvl w:ilvl="0">
      <w:start w:val="1"/>
      <w:numFmt w:val="lowerLetter"/>
      <w:lvlText w:val="%1."/>
      <w:lvlJc w:val="left"/>
      <w:pPr>
        <w:tabs>
          <w:tab w:val="num" w:pos="525"/>
        </w:tabs>
        <w:ind w:left="525" w:hanging="210"/>
      </w:pPr>
      <w:rPr>
        <w:rFonts w:hint="default"/>
      </w:rPr>
    </w:lvl>
  </w:abstractNum>
  <w:abstractNum w:abstractNumId="33"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7"/>
  </w:num>
  <w:num w:numId="2">
    <w:abstractNumId w:val="12"/>
  </w:num>
  <w:num w:numId="3">
    <w:abstractNumId w:val="18"/>
  </w:num>
  <w:num w:numId="4">
    <w:abstractNumId w:val="29"/>
  </w:num>
  <w:num w:numId="5">
    <w:abstractNumId w:val="6"/>
  </w:num>
  <w:num w:numId="6">
    <w:abstractNumId w:val="8"/>
  </w:num>
  <w:num w:numId="7">
    <w:abstractNumId w:val="21"/>
  </w:num>
  <w:num w:numId="8">
    <w:abstractNumId w:val="10"/>
  </w:num>
  <w:num w:numId="9">
    <w:abstractNumId w:val="7"/>
  </w:num>
  <w:num w:numId="10">
    <w:abstractNumId w:val="33"/>
  </w:num>
  <w:num w:numId="11">
    <w:abstractNumId w:val="28"/>
  </w:num>
  <w:num w:numId="12">
    <w:abstractNumId w:val="1"/>
  </w:num>
  <w:num w:numId="13">
    <w:abstractNumId w:val="31"/>
  </w:num>
  <w:num w:numId="14">
    <w:abstractNumId w:val="25"/>
  </w:num>
  <w:num w:numId="15">
    <w:abstractNumId w:val="9"/>
  </w:num>
  <w:num w:numId="16">
    <w:abstractNumId w:val="30"/>
  </w:num>
  <w:num w:numId="17">
    <w:abstractNumId w:val="5"/>
  </w:num>
  <w:num w:numId="18">
    <w:abstractNumId w:val="2"/>
  </w:num>
  <w:num w:numId="19">
    <w:abstractNumId w:val="11"/>
  </w:num>
  <w:num w:numId="20">
    <w:abstractNumId w:val="26"/>
  </w:num>
  <w:num w:numId="21">
    <w:abstractNumId w:val="16"/>
  </w:num>
  <w:num w:numId="22">
    <w:abstractNumId w:val="15"/>
  </w:num>
  <w:num w:numId="23">
    <w:abstractNumId w:val="32"/>
  </w:num>
  <w:num w:numId="24">
    <w:abstractNumId w:val="19"/>
  </w:num>
  <w:num w:numId="25">
    <w:abstractNumId w:val="20"/>
  </w:num>
  <w:num w:numId="26">
    <w:abstractNumId w:val="27"/>
  </w:num>
  <w:num w:numId="27">
    <w:abstractNumId w:val="14"/>
  </w:num>
  <w:num w:numId="28">
    <w:abstractNumId w:val="19"/>
  </w:num>
  <w:num w:numId="29">
    <w:abstractNumId w:val="19"/>
  </w:num>
  <w:num w:numId="30">
    <w:abstractNumId w:val="19"/>
  </w:num>
  <w:num w:numId="31">
    <w:abstractNumId w:val="19"/>
  </w:num>
  <w:num w:numId="32">
    <w:abstractNumId w:val="19"/>
  </w:num>
  <w:num w:numId="33">
    <w:abstractNumId w:val="4"/>
  </w:num>
  <w:num w:numId="34">
    <w:abstractNumId w:val="19"/>
  </w:num>
  <w:num w:numId="35">
    <w:abstractNumId w:val="19"/>
  </w:num>
  <w:num w:numId="36">
    <w:abstractNumId w:val="19"/>
  </w:num>
  <w:num w:numId="37">
    <w:abstractNumId w:val="23"/>
  </w:num>
  <w:num w:numId="38">
    <w:abstractNumId w:val="22"/>
  </w:num>
  <w:num w:numId="39">
    <w:abstractNumId w:val="13"/>
  </w:num>
  <w:num w:numId="40">
    <w:abstractNumId w:val="24"/>
  </w:num>
  <w:num w:numId="4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86"/>
    <w:rsid w:val="00024B3C"/>
    <w:rsid w:val="0003559D"/>
    <w:rsid w:val="00070BB3"/>
    <w:rsid w:val="000808D8"/>
    <w:rsid w:val="00082385"/>
    <w:rsid w:val="00102813"/>
    <w:rsid w:val="001A60F3"/>
    <w:rsid w:val="001A6CCD"/>
    <w:rsid w:val="00213659"/>
    <w:rsid w:val="002275BF"/>
    <w:rsid w:val="002703AD"/>
    <w:rsid w:val="00290946"/>
    <w:rsid w:val="002928A5"/>
    <w:rsid w:val="00332E10"/>
    <w:rsid w:val="00406386"/>
    <w:rsid w:val="00490F2F"/>
    <w:rsid w:val="004B0268"/>
    <w:rsid w:val="004B0F8D"/>
    <w:rsid w:val="004C16D2"/>
    <w:rsid w:val="004F3A49"/>
    <w:rsid w:val="005110BC"/>
    <w:rsid w:val="00514034"/>
    <w:rsid w:val="005767BA"/>
    <w:rsid w:val="005846D4"/>
    <w:rsid w:val="006A3423"/>
    <w:rsid w:val="006D4E38"/>
    <w:rsid w:val="006E7CC9"/>
    <w:rsid w:val="006F249C"/>
    <w:rsid w:val="007031A7"/>
    <w:rsid w:val="007431C4"/>
    <w:rsid w:val="00787387"/>
    <w:rsid w:val="00796EFB"/>
    <w:rsid w:val="007D52A5"/>
    <w:rsid w:val="007F7560"/>
    <w:rsid w:val="00836934"/>
    <w:rsid w:val="00895546"/>
    <w:rsid w:val="008D340E"/>
    <w:rsid w:val="008E3C92"/>
    <w:rsid w:val="00902888"/>
    <w:rsid w:val="00941E53"/>
    <w:rsid w:val="00960DBE"/>
    <w:rsid w:val="00982A46"/>
    <w:rsid w:val="00991AE5"/>
    <w:rsid w:val="00A10FF8"/>
    <w:rsid w:val="00A34F30"/>
    <w:rsid w:val="00A63BD6"/>
    <w:rsid w:val="00A8317E"/>
    <w:rsid w:val="00A856F0"/>
    <w:rsid w:val="00B035D3"/>
    <w:rsid w:val="00B1562B"/>
    <w:rsid w:val="00B23BB1"/>
    <w:rsid w:val="00B55883"/>
    <w:rsid w:val="00B6124F"/>
    <w:rsid w:val="00BA2648"/>
    <w:rsid w:val="00C224DC"/>
    <w:rsid w:val="00C9664F"/>
    <w:rsid w:val="00CB083D"/>
    <w:rsid w:val="00CC64A8"/>
    <w:rsid w:val="00CE176A"/>
    <w:rsid w:val="00D26171"/>
    <w:rsid w:val="00D36526"/>
    <w:rsid w:val="00D9529F"/>
    <w:rsid w:val="00DD275B"/>
    <w:rsid w:val="00DE1332"/>
    <w:rsid w:val="00EB0399"/>
    <w:rsid w:val="00F22CEC"/>
    <w:rsid w:val="00F60DA7"/>
    <w:rsid w:val="00F96F91"/>
    <w:rsid w:val="00FB3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65636C-FBEB-47C0-A890-1B15456B6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autoRedefine/>
    <w:qFormat/>
    <w:rsid w:val="00CC64A8"/>
    <w:pPr>
      <w:keepNext/>
      <w:keepLines/>
      <w:numPr>
        <w:numId w:val="24"/>
      </w:numPr>
      <w:spacing w:before="340" w:after="330" w:line="578" w:lineRule="auto"/>
      <w:outlineLvl w:val="0"/>
    </w:pPr>
    <w:rPr>
      <w:b/>
      <w:bCs/>
      <w:kern w:val="44"/>
      <w:sz w:val="44"/>
      <w:szCs w:val="44"/>
    </w:rPr>
  </w:style>
  <w:style w:type="paragraph" w:styleId="2">
    <w:name w:val="heading 2"/>
    <w:basedOn w:val="a"/>
    <w:next w:val="a"/>
    <w:qFormat/>
    <w:rsid w:val="00CC64A8"/>
    <w:pPr>
      <w:keepNext/>
      <w:keepLines/>
      <w:numPr>
        <w:ilvl w:val="1"/>
        <w:numId w:val="24"/>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CC64A8"/>
    <w:pPr>
      <w:keepNext/>
      <w:keepLines/>
      <w:numPr>
        <w:ilvl w:val="2"/>
        <w:numId w:val="24"/>
      </w:numPr>
      <w:spacing w:before="260" w:after="260" w:line="416" w:lineRule="auto"/>
      <w:outlineLvl w:val="2"/>
    </w:pPr>
    <w:rPr>
      <w:b/>
      <w:bCs/>
      <w:sz w:val="32"/>
      <w:szCs w:val="32"/>
    </w:rPr>
  </w:style>
  <w:style w:type="paragraph" w:styleId="4">
    <w:name w:val="heading 4"/>
    <w:basedOn w:val="a"/>
    <w:next w:val="a"/>
    <w:qFormat/>
    <w:rsid w:val="00CC64A8"/>
    <w:pPr>
      <w:keepNext/>
      <w:keepLines/>
      <w:numPr>
        <w:ilvl w:val="3"/>
        <w:numId w:val="24"/>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C64A8"/>
    <w:pPr>
      <w:keepNext/>
      <w:keepLines/>
      <w:numPr>
        <w:ilvl w:val="4"/>
        <w:numId w:val="24"/>
      </w:numPr>
      <w:spacing w:before="280" w:after="290" w:line="376" w:lineRule="auto"/>
      <w:outlineLvl w:val="4"/>
    </w:pPr>
    <w:rPr>
      <w:b/>
      <w:bCs/>
      <w:sz w:val="28"/>
      <w:szCs w:val="28"/>
    </w:rPr>
  </w:style>
  <w:style w:type="paragraph" w:styleId="6">
    <w:name w:val="heading 6"/>
    <w:basedOn w:val="a"/>
    <w:next w:val="a"/>
    <w:qFormat/>
    <w:rsid w:val="00CC64A8"/>
    <w:pPr>
      <w:keepNext/>
      <w:keepLines/>
      <w:numPr>
        <w:ilvl w:val="5"/>
        <w:numId w:val="24"/>
      </w:numPr>
      <w:spacing w:before="240" w:after="64" w:line="320" w:lineRule="auto"/>
      <w:outlineLvl w:val="5"/>
    </w:pPr>
    <w:rPr>
      <w:rFonts w:ascii="Arial" w:eastAsia="黑体" w:hAnsi="Arial"/>
      <w:b/>
      <w:bCs/>
      <w:sz w:val="24"/>
    </w:rPr>
  </w:style>
  <w:style w:type="paragraph" w:styleId="7">
    <w:name w:val="heading 7"/>
    <w:basedOn w:val="a"/>
    <w:next w:val="a"/>
    <w:qFormat/>
    <w:rsid w:val="00CC64A8"/>
    <w:pPr>
      <w:keepNext/>
      <w:keepLines/>
      <w:numPr>
        <w:ilvl w:val="6"/>
        <w:numId w:val="24"/>
      </w:numPr>
      <w:spacing w:before="240" w:after="64" w:line="320" w:lineRule="auto"/>
      <w:outlineLvl w:val="6"/>
    </w:pPr>
    <w:rPr>
      <w:b/>
      <w:bCs/>
      <w:sz w:val="24"/>
    </w:rPr>
  </w:style>
  <w:style w:type="paragraph" w:styleId="8">
    <w:name w:val="heading 8"/>
    <w:basedOn w:val="a"/>
    <w:next w:val="a"/>
    <w:qFormat/>
    <w:rsid w:val="00CC64A8"/>
    <w:pPr>
      <w:keepNext/>
      <w:keepLines/>
      <w:numPr>
        <w:ilvl w:val="7"/>
        <w:numId w:val="24"/>
      </w:numPr>
      <w:spacing w:before="240" w:after="64" w:line="320" w:lineRule="auto"/>
      <w:outlineLvl w:val="7"/>
    </w:pPr>
    <w:rPr>
      <w:rFonts w:ascii="Arial" w:eastAsia="黑体" w:hAnsi="Arial"/>
      <w:sz w:val="24"/>
    </w:rPr>
  </w:style>
  <w:style w:type="paragraph" w:styleId="9">
    <w:name w:val="heading 9"/>
    <w:basedOn w:val="a"/>
    <w:next w:val="a"/>
    <w:qFormat/>
    <w:rsid w:val="00CC64A8"/>
    <w:pPr>
      <w:keepNext/>
      <w:keepLines/>
      <w:numPr>
        <w:ilvl w:val="8"/>
        <w:numId w:val="24"/>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0">
    <w:name w:val="toc 3"/>
    <w:basedOn w:val="a"/>
    <w:next w:val="a"/>
    <w:autoRedefine/>
    <w:semiHidden/>
    <w:pPr>
      <w:ind w:leftChars="400" w:left="840"/>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color w:val="FF0000"/>
    </w:rPr>
  </w:style>
  <w:style w:type="paragraph" w:styleId="a7">
    <w:name w:val="Body Text Indent"/>
    <w:basedOn w:val="a"/>
    <w:pPr>
      <w:ind w:leftChars="372" w:left="781" w:firstLineChars="200" w:firstLine="420"/>
    </w:pPr>
  </w:style>
  <w:style w:type="paragraph" w:styleId="a8">
    <w:name w:val="Title"/>
    <w:basedOn w:val="a"/>
    <w:qFormat/>
    <w:rsid w:val="00A10FF8"/>
    <w:pPr>
      <w:spacing w:before="240" w:after="60"/>
      <w:jc w:val="center"/>
      <w:outlineLvl w:val="0"/>
    </w:pPr>
    <w:rPr>
      <w:rFonts w:ascii="Arial" w:hAnsi="Arial" w:cs="Arial"/>
      <w:b/>
      <w:bCs/>
      <w:sz w:val="32"/>
      <w:szCs w:val="32"/>
    </w:rPr>
  </w:style>
  <w:style w:type="paragraph" w:customStyle="1" w:styleId="a9">
    <w:name w:val="文档编号"/>
    <w:basedOn w:val="a"/>
    <w:next w:val="a"/>
    <w:rsid w:val="00A10FF8"/>
    <w:pPr>
      <w:adjustRightInd w:val="0"/>
      <w:spacing w:line="360" w:lineRule="auto"/>
      <w:jc w:val="center"/>
      <w:textAlignment w:val="baseline"/>
    </w:pPr>
    <w:rPr>
      <w:rFonts w:ascii="宋体"/>
      <w:kern w:val="0"/>
      <w:sz w:val="20"/>
    </w:rPr>
  </w:style>
  <w:style w:type="table" w:styleId="aa">
    <w:name w:val="Table Elegant"/>
    <w:basedOn w:val="a1"/>
    <w:rsid w:val="00A10FF8"/>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b">
    <w:name w:val="page number"/>
    <w:basedOn w:val="a0"/>
    <w:rsid w:val="002275BF"/>
  </w:style>
  <w:style w:type="paragraph" w:styleId="ac">
    <w:name w:val="Plain Text"/>
    <w:basedOn w:val="a"/>
    <w:link w:val="Char"/>
    <w:rsid w:val="00F22CEC"/>
    <w:rPr>
      <w:rFonts w:ascii="宋体" w:hAnsi="Courier New"/>
      <w:szCs w:val="20"/>
    </w:rPr>
  </w:style>
  <w:style w:type="table" w:styleId="ad">
    <w:name w:val="Table Grid"/>
    <w:basedOn w:val="a1"/>
    <w:rsid w:val="00941E5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Date"/>
    <w:basedOn w:val="a"/>
    <w:next w:val="a"/>
    <w:link w:val="Char0"/>
    <w:rsid w:val="00941E53"/>
    <w:rPr>
      <w:rFonts w:ascii="幼圆" w:eastAsia="幼圆"/>
      <w:sz w:val="28"/>
      <w:szCs w:val="20"/>
    </w:rPr>
  </w:style>
  <w:style w:type="character" w:customStyle="1" w:styleId="Char">
    <w:name w:val="纯文本 Char"/>
    <w:link w:val="ac"/>
    <w:locked/>
    <w:rsid w:val="00991AE5"/>
    <w:rPr>
      <w:rFonts w:ascii="宋体" w:hAnsi="Courier New"/>
      <w:kern w:val="2"/>
      <w:sz w:val="21"/>
    </w:rPr>
  </w:style>
  <w:style w:type="paragraph" w:styleId="31">
    <w:name w:val="Body Text Indent 3"/>
    <w:basedOn w:val="a"/>
    <w:link w:val="3Char"/>
    <w:rsid w:val="000808D8"/>
    <w:pPr>
      <w:spacing w:after="120"/>
      <w:ind w:leftChars="200" w:left="420"/>
    </w:pPr>
    <w:rPr>
      <w:sz w:val="16"/>
      <w:szCs w:val="16"/>
    </w:rPr>
  </w:style>
  <w:style w:type="character" w:customStyle="1" w:styleId="3Char">
    <w:name w:val="正文文本缩进 3 Char"/>
    <w:basedOn w:val="a0"/>
    <w:link w:val="31"/>
    <w:rsid w:val="000808D8"/>
    <w:rPr>
      <w:kern w:val="2"/>
      <w:sz w:val="16"/>
      <w:szCs w:val="16"/>
    </w:rPr>
  </w:style>
  <w:style w:type="character" w:customStyle="1" w:styleId="Char0">
    <w:name w:val="日期 Char"/>
    <w:link w:val="ae"/>
    <w:rsid w:val="000808D8"/>
    <w:rPr>
      <w:rFonts w:ascii="幼圆" w:eastAsia="幼圆"/>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microsoft.com/office/2007/relationships/diagramDrawing" Target="diagrams/drawing1.xml"/><Relationship Id="rId21" Type="http://schemas.openxmlformats.org/officeDocument/2006/relationships/image" Target="media/image10.emf"/><Relationship Id="rId34" Type="http://schemas.openxmlformats.org/officeDocument/2006/relationships/package" Target="embeddings/Microsoft_Visio___12.vsdx"/><Relationship Id="rId42" Type="http://schemas.openxmlformats.org/officeDocument/2006/relationships/image" Target="media/image18.emf"/><Relationship Id="rId47" Type="http://schemas.openxmlformats.org/officeDocument/2006/relationships/image" Target="media/image21.emf"/><Relationship Id="rId50" Type="http://schemas.openxmlformats.org/officeDocument/2006/relationships/package" Target="embeddings/Microsoft_Visio___17.vsdx"/><Relationship Id="rId55" Type="http://schemas.openxmlformats.org/officeDocument/2006/relationships/image" Target="media/image25.jpeg"/><Relationship Id="rId63" Type="http://schemas.openxmlformats.org/officeDocument/2006/relationships/diagramLayout" Target="diagrams/layout2.xml"/><Relationship Id="rId68"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__3.vsdx"/><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diagramQuickStyle" Target="diagrams/quickStyle1.xml"/><Relationship Id="rId40" Type="http://schemas.openxmlformats.org/officeDocument/2006/relationships/image" Target="media/image17.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8.jpeg"/><Relationship Id="rId66" Type="http://schemas.microsoft.com/office/2007/relationships/diagramDrawing" Target="diagrams/drawing2.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__9.vsdx"/><Relationship Id="rId36" Type="http://schemas.openxmlformats.org/officeDocument/2006/relationships/diagramLayout" Target="diagrams/layout1.xml"/><Relationship Id="rId49" Type="http://schemas.openxmlformats.org/officeDocument/2006/relationships/image" Target="media/image22.emf"/><Relationship Id="rId57" Type="http://schemas.openxmlformats.org/officeDocument/2006/relationships/image" Target="media/image27.jpeg"/><Relationship Id="rId61" Type="http://schemas.openxmlformats.org/officeDocument/2006/relationships/image" Target="media/image31.jpeg"/><Relationship Id="rId10" Type="http://schemas.openxmlformats.org/officeDocument/2006/relationships/package" Target="embeddings/Microsoft_Visio___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image" Target="media/image30.jpeg"/><Relationship Id="rId65" Type="http://schemas.openxmlformats.org/officeDocument/2006/relationships/diagramColors" Target="diagrams/colors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3.emf"/><Relationship Id="rId30" Type="http://schemas.openxmlformats.org/officeDocument/2006/relationships/package" Target="embeddings/Microsoft_Visio___10.vsdx"/><Relationship Id="rId35" Type="http://schemas.openxmlformats.org/officeDocument/2006/relationships/diagramData" Target="diagrams/data1.xml"/><Relationship Id="rId43" Type="http://schemas.openxmlformats.org/officeDocument/2006/relationships/image" Target="media/image19.emf"/><Relationship Id="rId48" Type="http://schemas.openxmlformats.org/officeDocument/2006/relationships/package" Target="embeddings/Microsoft_Visio___16.vsdx"/><Relationship Id="rId56" Type="http://schemas.openxmlformats.org/officeDocument/2006/relationships/image" Target="media/image26.jpeg"/><Relationship Id="rId64" Type="http://schemas.openxmlformats.org/officeDocument/2006/relationships/diagramQuickStyle" Target="diagrams/quickStyle2.xml"/><Relationship Id="rId69"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diagramColors" Target="diagrams/colors1.xml"/><Relationship Id="rId46" Type="http://schemas.openxmlformats.org/officeDocument/2006/relationships/package" Target="embeddings/Microsoft_Visio___15.vsdx"/><Relationship Id="rId59" Type="http://schemas.openxmlformats.org/officeDocument/2006/relationships/image" Target="media/image29.jpeg"/><Relationship Id="rId67" Type="http://schemas.openxmlformats.org/officeDocument/2006/relationships/image" Target="media/image32.png"/><Relationship Id="rId20" Type="http://schemas.openxmlformats.org/officeDocument/2006/relationships/package" Target="embeddings/Microsoft_Visio___5.vsdx"/><Relationship Id="rId41" Type="http://schemas.openxmlformats.org/officeDocument/2006/relationships/package" Target="embeddings/Microsoft_Visio___13.vsdx"/><Relationship Id="rId54" Type="http://schemas.openxmlformats.org/officeDocument/2006/relationships/package" Target="embeddings/Microsoft_Visio___19.vsdx"/><Relationship Id="rId62" Type="http://schemas.openxmlformats.org/officeDocument/2006/relationships/diagramData" Target="diagrams/data2.xm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35838;&#31243;\&#36719;&#20214;&#35774;&#35745;\2009\&#36719;&#20214;&#24037;&#31243;&#25991;&#26723;&#27169;&#26495;\&#22235;&#12289;&#27010;&#35201;&#35774;&#35745;&#35828;&#26126;&#20070;.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4FA92A-5DE2-4B66-A2E8-D974FA335C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E338427-27A5-461D-817B-2A7415186C49}">
      <dgm:prSet phldrT="[文本]"/>
      <dgm:spPr>
        <a:xfrm>
          <a:off x="2114037" y="1502"/>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dirty="0" smtClean="0">
              <a:solidFill>
                <a:sysClr val="window" lastClr="FFFFFF"/>
              </a:solidFill>
              <a:latin typeface="Calibri" panose="020F0502020204030204"/>
              <a:ea typeface="宋体" panose="02010600030101010101" pitchFamily="2" charset="-122"/>
              <a:cs typeface="+mn-cs"/>
            </a:rPr>
            <a:t>Ultimate Note</a:t>
          </a:r>
          <a:r>
            <a:rPr lang="zh-CN" altLang="en-US" dirty="0" smtClean="0">
              <a:solidFill>
                <a:sysClr val="window" lastClr="FFFFFF"/>
              </a:solidFill>
              <a:latin typeface="Calibri" panose="020F0502020204030204"/>
              <a:ea typeface="宋体" panose="02010600030101010101" pitchFamily="2" charset="-122"/>
              <a:cs typeface="+mn-cs"/>
            </a:rPr>
            <a:t>应用</a:t>
          </a:r>
          <a:endParaRPr lang="zh-CN" altLang="en-US" dirty="0">
            <a:solidFill>
              <a:sysClr val="window" lastClr="FFFFFF"/>
            </a:solidFill>
            <a:latin typeface="Calibri" panose="020F0502020204030204"/>
            <a:ea typeface="宋体" panose="02010600030101010101" pitchFamily="2" charset="-122"/>
            <a:cs typeface="+mn-cs"/>
          </a:endParaRPr>
        </a:p>
      </dgm:t>
    </dgm:pt>
    <dgm:pt modelId="{D2947768-44DD-479D-8BBF-BB56799B08B3}" type="parTrans" cxnId="{01E9C222-AA54-439D-96A5-3466657DE685}">
      <dgm:prSet/>
      <dgm:spPr/>
      <dgm:t>
        <a:bodyPr/>
        <a:lstStyle/>
        <a:p>
          <a:endParaRPr lang="zh-CN" altLang="en-US"/>
        </a:p>
      </dgm:t>
    </dgm:pt>
    <dgm:pt modelId="{7ACAEA6C-4723-4EC2-B55B-19D132DFC376}" type="sibTrans" cxnId="{01E9C222-AA54-439D-96A5-3466657DE685}">
      <dgm:prSet/>
      <dgm:spPr/>
      <dgm:t>
        <a:bodyPr/>
        <a:lstStyle/>
        <a:p>
          <a:endParaRPr lang="zh-CN" altLang="en-US"/>
        </a:p>
      </dgm:t>
    </dgm:pt>
    <dgm:pt modelId="{DE6A2315-BFD7-44BB-97D8-26631D8083F6}">
      <dgm:prSet phldrT="[文本]"/>
      <dgm:spPr>
        <a:xfrm>
          <a:off x="59490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笔记管理</a:t>
          </a:r>
          <a:endParaRPr lang="zh-CN" altLang="en-US" dirty="0">
            <a:solidFill>
              <a:sysClr val="window" lastClr="FFFFFF"/>
            </a:solidFill>
            <a:latin typeface="Calibri" panose="020F0502020204030204"/>
            <a:ea typeface="宋体" panose="02010600030101010101" pitchFamily="2" charset="-122"/>
            <a:cs typeface="+mn-cs"/>
          </a:endParaRPr>
        </a:p>
      </dgm:t>
    </dgm:pt>
    <dgm:pt modelId="{34C3A93F-D503-4F1A-85BE-48A7430A80F0}" type="parTrans" cxnId="{4EEF1FE7-86A6-476D-8E4C-EB307DD6545A}">
      <dgm:prSet/>
      <dgm:spPr>
        <a:xfrm>
          <a:off x="1013398"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1D88B5E-4B49-4DA3-8325-1830BE7BA357}" type="sibTrans" cxnId="{4EEF1FE7-86A6-476D-8E4C-EB307DD6545A}">
      <dgm:prSet/>
      <dgm:spPr/>
      <dgm:t>
        <a:bodyPr/>
        <a:lstStyle/>
        <a:p>
          <a:endParaRPr lang="zh-CN" altLang="en-US"/>
        </a:p>
      </dgm:t>
    </dgm:pt>
    <dgm:pt modelId="{A6178F17-039C-4AD6-BE1C-1CB5C12154DC}">
      <dgm:prSet phldrT="[文本]"/>
      <dgm:spPr>
        <a:xfrm>
          <a:off x="262041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识别系统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53220116-DC76-4DE5-B312-994CD60E4FA2}" type="parTrans" cxnId="{2AD11AF1-7F18-4811-9CB0-6BCBC86D68E2}">
      <dgm:prSet/>
      <dgm:spPr>
        <a:xfrm>
          <a:off x="2532531"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4780D36-E466-49E8-A4CC-49D101B1A665}" type="sibTrans" cxnId="{2AD11AF1-7F18-4811-9CB0-6BCBC86D68E2}">
      <dgm:prSet/>
      <dgm:spPr/>
      <dgm:t>
        <a:bodyPr/>
        <a:lstStyle/>
        <a:p>
          <a:endParaRPr lang="zh-CN" altLang="en-US"/>
        </a:p>
      </dgm:t>
    </dgm:pt>
    <dgm:pt modelId="{EBA0629B-7EAD-43B5-B8C9-9F33D27821CB}">
      <dgm:prSet phldrT="[文本]"/>
      <dgm:spPr>
        <a:xfrm>
          <a:off x="363317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云端同步</a:t>
          </a:r>
          <a:endParaRPr lang="zh-CN" altLang="en-US" dirty="0">
            <a:solidFill>
              <a:sysClr val="window" lastClr="FFFFFF"/>
            </a:solidFill>
            <a:latin typeface="Calibri" panose="020F0502020204030204"/>
            <a:ea typeface="宋体" panose="02010600030101010101" pitchFamily="2" charset="-122"/>
            <a:cs typeface="+mn-cs"/>
          </a:endParaRPr>
        </a:p>
      </dgm:t>
    </dgm:pt>
    <dgm:pt modelId="{4F4C73C4-375E-44F9-9727-2F03ADB91783}" type="parTrans" cxnId="{43AA0856-3D50-45B7-BAEC-61166F210FA1}">
      <dgm:prSet/>
      <dgm:spPr>
        <a:xfrm>
          <a:off x="2532531"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F93312B-83D7-4445-BF19-50DB5D1FB53C}" type="sibTrans" cxnId="{43AA0856-3D50-45B7-BAEC-61166F210FA1}">
      <dgm:prSet/>
      <dgm:spPr/>
      <dgm:t>
        <a:bodyPr/>
        <a:lstStyle/>
        <a:p>
          <a:endParaRPr lang="zh-CN" altLang="en-US"/>
        </a:p>
      </dgm:t>
    </dgm:pt>
    <dgm:pt modelId="{1F337371-18F3-4BB4-B0A7-47E1C4A412C0}">
      <dgm:prSet phldrT="[文本]"/>
      <dgm:spPr>
        <a:xfrm>
          <a:off x="160766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账号系统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8A9543FE-95CF-4869-8075-FEC5DE70B1F8}" type="parTrans" cxnId="{BE03AB6B-CD0F-4CE0-A029-1177EE6BCF43}">
      <dgm:prSet/>
      <dgm:spPr>
        <a:xfrm>
          <a:off x="2026154"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84B4C8F-76A6-43D5-8501-A96254531AF4}" type="sibTrans" cxnId="{BE03AB6B-CD0F-4CE0-A029-1177EE6BCF43}">
      <dgm:prSet/>
      <dgm:spPr/>
      <dgm:t>
        <a:bodyPr/>
        <a:lstStyle/>
        <a:p>
          <a:endParaRPr lang="zh-CN" altLang="en-US"/>
        </a:p>
      </dgm:t>
    </dgm:pt>
    <dgm:pt modelId="{17A7F1A1-5D18-4A7C-8BBD-E247C7270A5C}">
      <dgm:prSet phldrT="[文本]"/>
      <dgm:spPr>
        <a:xfrm>
          <a:off x="80415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笔记増改删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6EEEA958-CE7D-4137-B76E-A968AA893E51}" type="parTrans" cxnId="{A58B3960-7B2E-4AFA-A3B3-05ACE63C8FEE}">
      <dgm:prSet/>
      <dgm:spPr>
        <a:xfrm>
          <a:off x="678603"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8692A7D-C37A-4651-A479-D21795062E3A}" type="sibTrans" cxnId="{A58B3960-7B2E-4AFA-A3B3-05ACE63C8FEE}">
      <dgm:prSet/>
      <dgm:spPr/>
      <dgm:t>
        <a:bodyPr/>
        <a:lstStyle/>
        <a:p>
          <a:endParaRPr lang="zh-CN" altLang="en-US"/>
        </a:p>
      </dgm:t>
    </dgm:pt>
    <dgm:pt modelId="{F8D49254-0B7A-4E2B-9F9A-B71BD0E8E0B2}">
      <dgm:prSet phldrT="[文本]"/>
      <dgm:spPr>
        <a:xfrm>
          <a:off x="181690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用户注册</a:t>
          </a:r>
          <a:endParaRPr lang="zh-CN" altLang="en-US" dirty="0">
            <a:solidFill>
              <a:sysClr val="window" lastClr="FFFFFF"/>
            </a:solidFill>
            <a:latin typeface="Calibri" panose="020F0502020204030204"/>
            <a:ea typeface="宋体" panose="02010600030101010101" pitchFamily="2" charset="-122"/>
            <a:cs typeface="+mn-cs"/>
          </a:endParaRPr>
        </a:p>
      </dgm:t>
    </dgm:pt>
    <dgm:pt modelId="{190FCE66-052A-4664-A26C-10E58A7B3360}" type="parTrans" cxnId="{37A28568-BD53-4C4D-8753-66D6EF0872D5}">
      <dgm:prSet/>
      <dgm:spPr>
        <a:xfrm>
          <a:off x="1691358"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8A2D51BF-C34D-4BD9-96E0-929519889033}" type="sibTrans" cxnId="{37A28568-BD53-4C4D-8753-66D6EF0872D5}">
      <dgm:prSet/>
      <dgm:spPr/>
      <dgm:t>
        <a:bodyPr/>
        <a:lstStyle/>
        <a:p>
          <a:endParaRPr lang="zh-CN" altLang="en-US"/>
        </a:p>
      </dgm:t>
    </dgm:pt>
    <dgm:pt modelId="{2F0BA7FD-3992-4DF6-9D1E-760D1280E797}">
      <dgm:prSet phldrT="[文本]"/>
      <dgm:spPr>
        <a:xfrm>
          <a:off x="282966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图片文字识别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7C3CB852-7AC2-41C5-B3A3-EAFD74954E4E}" type="parTrans" cxnId="{8552F60C-052F-456A-8E2D-9AF855B0123C}">
      <dgm:prSet/>
      <dgm:spPr>
        <a:xfrm>
          <a:off x="2704114"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6494081-49EA-44DE-9F65-7A0141E78993}" type="sibTrans" cxnId="{8552F60C-052F-456A-8E2D-9AF855B0123C}">
      <dgm:prSet/>
      <dgm:spPr/>
      <dgm:t>
        <a:bodyPr/>
        <a:lstStyle/>
        <a:p>
          <a:endParaRPr lang="zh-CN" altLang="en-US"/>
        </a:p>
      </dgm:t>
    </dgm:pt>
    <dgm:pt modelId="{67013952-4D33-47B7-BA2E-930BA85C206B}">
      <dgm:prSet phldrT="[文本]"/>
      <dgm:spPr>
        <a:xfrm>
          <a:off x="80415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1355576-ADD1-4666-8E97-A1508785CD9F}" type="parTrans" cxnId="{011D6784-8865-457D-B042-DF4D58286B40}">
      <dgm:prSet/>
      <dgm:spPr>
        <a:xfrm>
          <a:off x="678603"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1D8B0C8B-9FD4-4F2C-93A1-7488E6AD939B}" type="sibTrans" cxnId="{011D6784-8865-457D-B042-DF4D58286B40}">
      <dgm:prSet/>
      <dgm:spPr/>
      <dgm:t>
        <a:bodyPr/>
        <a:lstStyle/>
        <a:p>
          <a:endParaRPr lang="zh-CN" altLang="en-US"/>
        </a:p>
      </dgm:t>
    </dgm:pt>
    <dgm:pt modelId="{4F9246CC-352B-4180-8985-FD0602FFB309}">
      <dgm:prSet phldrT="[文本]"/>
      <dgm:spPr>
        <a:xfrm>
          <a:off x="804152"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D476A58-7BAF-49BA-B873-BD6710FF172D}" type="parTrans" cxnId="{5750945B-A5BD-4516-876A-1C6D986FD9E0}">
      <dgm:prSet/>
      <dgm:spPr>
        <a:xfrm>
          <a:off x="678603"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4DF0309-80CD-425E-94C5-0553FF7C5C29}" type="sibTrans" cxnId="{5750945B-A5BD-4516-876A-1C6D986FD9E0}">
      <dgm:prSet/>
      <dgm:spPr/>
      <dgm:t>
        <a:bodyPr/>
        <a:lstStyle/>
        <a:p>
          <a:endParaRPr lang="zh-CN" altLang="en-US"/>
        </a:p>
      </dgm:t>
    </dgm:pt>
    <dgm:pt modelId="{8206987F-43ED-42B2-A497-587367D3F218}">
      <dgm:prSet phldrT="[文本]"/>
      <dgm:spPr>
        <a:xfrm>
          <a:off x="181690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邮箱验证</a:t>
          </a:r>
          <a:endParaRPr lang="zh-CN" altLang="en-US" dirty="0">
            <a:solidFill>
              <a:sysClr val="window" lastClr="FFFFFF"/>
            </a:solidFill>
            <a:latin typeface="Calibri" panose="020F0502020204030204"/>
            <a:ea typeface="宋体" panose="02010600030101010101" pitchFamily="2" charset="-122"/>
            <a:cs typeface="+mn-cs"/>
          </a:endParaRPr>
        </a:p>
      </dgm:t>
    </dgm:pt>
    <dgm:pt modelId="{6E527A06-A522-40BA-8351-A8B0449EC54B}" type="parTrans" cxnId="{B8534CE9-734F-4393-9E55-427809E7479B}">
      <dgm:prSet/>
      <dgm:spPr>
        <a:xfrm>
          <a:off x="1691358"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0ABDF7D-8CF4-43DE-9A2C-957544952D2B}" type="sibTrans" cxnId="{B8534CE9-734F-4393-9E55-427809E7479B}">
      <dgm:prSet/>
      <dgm:spPr/>
      <dgm:t>
        <a:bodyPr/>
        <a:lstStyle/>
        <a:p>
          <a:endParaRPr lang="zh-CN" altLang="en-US"/>
        </a:p>
      </dgm:t>
    </dgm:pt>
    <dgm:pt modelId="{99B8544B-C0CB-4B9C-9A25-C3CCE37ABD98}">
      <dgm:prSet phldrT="[文本]"/>
      <dgm:spPr>
        <a:xfrm>
          <a:off x="181690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头像添加及修改</a:t>
          </a:r>
          <a:endParaRPr lang="zh-CN" altLang="en-US" dirty="0">
            <a:solidFill>
              <a:sysClr val="window" lastClr="FFFFFF"/>
            </a:solidFill>
            <a:latin typeface="Calibri" panose="020F0502020204030204"/>
            <a:ea typeface="宋体" panose="02010600030101010101" pitchFamily="2" charset="-122"/>
            <a:cs typeface="+mn-cs"/>
          </a:endParaRPr>
        </a:p>
      </dgm:t>
    </dgm:pt>
    <dgm:pt modelId="{F9CC409D-5B5B-478F-90B4-9C50B12096AC}" type="parTrans" cxnId="{907F0020-0E11-4E8C-9336-3BA47EA59AD6}">
      <dgm:prSet/>
      <dgm:spPr>
        <a:xfrm>
          <a:off x="1691358"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D4CABDD-8822-4C21-9BEE-283EBC191B4D}" type="sibTrans" cxnId="{907F0020-0E11-4E8C-9336-3BA47EA59AD6}">
      <dgm:prSet/>
      <dgm:spPr/>
      <dgm:t>
        <a:bodyPr/>
        <a:lstStyle/>
        <a:p>
          <a:endParaRPr lang="zh-CN" altLang="en-US"/>
        </a:p>
      </dgm:t>
    </dgm:pt>
    <dgm:pt modelId="{9FC8166B-6EC7-4A87-9BAC-AD767F80CB0B}">
      <dgm:prSet phldrT="[文本]"/>
      <dgm:spPr>
        <a:xfrm>
          <a:off x="282966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A72B889B-FDAC-4942-B93C-584D725B1974}" type="parTrans" cxnId="{435D35A5-C3CB-4633-A234-28952397726D}">
      <dgm:prSet/>
      <dgm:spPr>
        <a:xfrm>
          <a:off x="2704114"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F7DF2B71-5653-458A-BADD-4239CE1B481E}" type="sibTrans" cxnId="{435D35A5-C3CB-4633-A234-28952397726D}">
      <dgm:prSet/>
      <dgm:spPr/>
      <dgm:t>
        <a:bodyPr/>
        <a:lstStyle/>
        <a:p>
          <a:endParaRPr lang="zh-CN" altLang="en-US"/>
        </a:p>
      </dgm:t>
    </dgm:pt>
    <dgm:pt modelId="{5458B6FA-E70F-4FD2-A4E2-45C7B7E8BD45}">
      <dgm:prSet phldrT="[文本]"/>
      <dgm:spPr>
        <a:xfrm>
          <a:off x="384241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笔记上传</a:t>
          </a:r>
          <a:endParaRPr lang="zh-CN" altLang="en-US" dirty="0">
            <a:solidFill>
              <a:sysClr val="window" lastClr="FFFFFF"/>
            </a:solidFill>
            <a:latin typeface="Calibri" panose="020F0502020204030204"/>
            <a:ea typeface="宋体" panose="02010600030101010101" pitchFamily="2" charset="-122"/>
            <a:cs typeface="+mn-cs"/>
          </a:endParaRPr>
        </a:p>
      </dgm:t>
    </dgm:pt>
    <dgm:pt modelId="{43FBD787-4485-4508-BDA1-F10E9BEEBF34}" type="parTrans" cxnId="{3EAB5693-AF7E-4E8F-8530-9738542808E6}">
      <dgm:prSet/>
      <dgm:spPr>
        <a:xfrm>
          <a:off x="3716869"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6C6CBF1-B0E0-42C4-8434-DC6EF8F5F93F}" type="sibTrans" cxnId="{3EAB5693-AF7E-4E8F-8530-9738542808E6}">
      <dgm:prSet/>
      <dgm:spPr/>
      <dgm:t>
        <a:bodyPr/>
        <a:lstStyle/>
        <a:p>
          <a:endParaRPr lang="zh-CN" altLang="en-US"/>
        </a:p>
      </dgm:t>
    </dgm:pt>
    <dgm:pt modelId="{0772E4D9-A3A4-4EBA-84F7-96EACBE908AF}">
      <dgm:prSet phldrT="[文本]"/>
      <dgm:spPr>
        <a:xfrm>
          <a:off x="384241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笔记下载</a:t>
          </a:r>
          <a:endParaRPr lang="zh-CN" altLang="en-US" dirty="0">
            <a:solidFill>
              <a:sysClr val="window" lastClr="FFFFFF"/>
            </a:solidFill>
            <a:latin typeface="Calibri" panose="020F0502020204030204"/>
            <a:ea typeface="宋体" panose="02010600030101010101" pitchFamily="2" charset="-122"/>
            <a:cs typeface="+mn-cs"/>
          </a:endParaRPr>
        </a:p>
      </dgm:t>
    </dgm:pt>
    <dgm:pt modelId="{331C9CE0-1292-41B3-9176-21655D065ECD}" type="parTrans" cxnId="{719998E2-BB87-4776-B9A6-0A6489B9A072}">
      <dgm:prSet/>
      <dgm:spPr>
        <a:xfrm>
          <a:off x="3716869"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E763905-DBDD-4BFC-A54D-A192D577AB78}" type="sibTrans" cxnId="{719998E2-BB87-4776-B9A6-0A6489B9A072}">
      <dgm:prSet/>
      <dgm:spPr/>
      <dgm:t>
        <a:bodyPr/>
        <a:lstStyle/>
        <a:p>
          <a:endParaRPr lang="zh-CN" altLang="en-US"/>
        </a:p>
      </dgm:t>
    </dgm:pt>
    <dgm:pt modelId="{41D967BC-2687-4756-A10E-05AB7BA15F5E}">
      <dgm:prSet phldrT="[文本]"/>
      <dgm:spPr>
        <a:xfrm>
          <a:off x="384241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笔记云端更改</a:t>
          </a:r>
          <a:endParaRPr lang="zh-CN" altLang="en-US" dirty="0">
            <a:solidFill>
              <a:sysClr val="window" lastClr="FFFFFF"/>
            </a:solidFill>
            <a:latin typeface="Calibri" panose="020F0502020204030204"/>
            <a:ea typeface="宋体" panose="02010600030101010101" pitchFamily="2" charset="-122"/>
            <a:cs typeface="+mn-cs"/>
          </a:endParaRPr>
        </a:p>
      </dgm:t>
    </dgm:pt>
    <dgm:pt modelId="{53230B00-4148-4BB1-9C58-6A7E2A558DD9}" type="parTrans" cxnId="{DE34E63F-BF98-4B39-96DA-226A2C772DDC}">
      <dgm:prSet/>
      <dgm:spPr>
        <a:xfrm>
          <a:off x="3716869"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2468FA0-9ABE-4538-8D12-6BC803A423B0}" type="sibTrans" cxnId="{DE34E63F-BF98-4B39-96DA-226A2C772DDC}">
      <dgm:prSet/>
      <dgm:spPr/>
      <dgm:t>
        <a:bodyPr/>
        <a:lstStyle/>
        <a:p>
          <a:endParaRPr lang="zh-CN" altLang="en-US"/>
        </a:p>
      </dgm:t>
    </dgm:pt>
    <dgm:pt modelId="{A2953D01-DC6A-44AE-9807-D7EF88AFBCE5}">
      <dgm:prSet phldrT="[文本]"/>
      <dgm:spPr>
        <a:xfrm>
          <a:off x="3842417"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笔记云端删除</a:t>
          </a:r>
          <a:endParaRPr lang="zh-CN" altLang="en-US" dirty="0">
            <a:solidFill>
              <a:sysClr val="window" lastClr="FFFFFF"/>
            </a:solidFill>
            <a:latin typeface="Calibri" panose="020F0502020204030204"/>
            <a:ea typeface="宋体" panose="02010600030101010101" pitchFamily="2" charset="-122"/>
            <a:cs typeface="+mn-cs"/>
          </a:endParaRPr>
        </a:p>
      </dgm:t>
    </dgm:pt>
    <dgm:pt modelId="{0AEB4F90-AEE4-4BB7-89DD-92B3483F9F94}" type="parTrans" cxnId="{47233241-BDE5-4B4E-B17A-D8C3787BD807}">
      <dgm:prSet/>
      <dgm:spPr>
        <a:xfrm>
          <a:off x="3716869"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4A037E4C-7938-4927-B7EF-7B838F1D9548}" type="sibTrans" cxnId="{47233241-BDE5-4B4E-B17A-D8C3787BD807}">
      <dgm:prSet/>
      <dgm:spPr/>
      <dgm:t>
        <a:bodyPr/>
        <a:lstStyle/>
        <a:p>
          <a:endParaRPr lang="zh-CN" altLang="en-US"/>
        </a:p>
      </dgm:t>
    </dgm:pt>
    <dgm:pt modelId="{1851E352-4CF1-4320-BCFA-5E7E846BE559}">
      <dgm:prSet phldrT="[文本]"/>
      <dgm:spPr>
        <a:xfrm>
          <a:off x="804152"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笔记搜索</a:t>
          </a:r>
          <a:endParaRPr lang="zh-CN" altLang="en-US" dirty="0">
            <a:solidFill>
              <a:sysClr val="window" lastClr="FFFFFF"/>
            </a:solidFill>
            <a:latin typeface="Calibri" panose="020F0502020204030204"/>
            <a:ea typeface="宋体" panose="02010600030101010101" pitchFamily="2" charset="-122"/>
            <a:cs typeface="+mn-cs"/>
          </a:endParaRPr>
        </a:p>
      </dgm:t>
    </dgm:pt>
    <dgm:pt modelId="{A818FDA6-93B2-47DC-904C-0712B192555D}" type="parTrans" cxnId="{D2CA5D12-BDAE-466C-9FE1-E19ACEFC4CC3}">
      <dgm:prSet/>
      <dgm:spPr>
        <a:xfrm>
          <a:off x="678603"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A197A16-C9BA-442B-9E84-C52E1533DDB3}" type="sibTrans" cxnId="{D2CA5D12-BDAE-466C-9FE1-E19ACEFC4CC3}">
      <dgm:prSet/>
      <dgm:spPr/>
      <dgm:t>
        <a:bodyPr/>
        <a:lstStyle/>
        <a:p>
          <a:endParaRPr lang="zh-CN" altLang="en-US"/>
        </a:p>
      </dgm:t>
    </dgm:pt>
    <dgm:pt modelId="{D2927028-C629-461A-9004-5C7520280775}" type="pres">
      <dgm:prSet presAssocID="{BA4FA92A-5DE2-4B66-A2E8-D974FA335CB2}" presName="hierChild1" presStyleCnt="0">
        <dgm:presLayoutVars>
          <dgm:orgChart val="1"/>
          <dgm:chPref val="1"/>
          <dgm:dir/>
          <dgm:animOne val="branch"/>
          <dgm:animLvl val="lvl"/>
          <dgm:resizeHandles/>
        </dgm:presLayoutVars>
      </dgm:prSet>
      <dgm:spPr/>
      <dgm:t>
        <a:bodyPr/>
        <a:lstStyle/>
        <a:p>
          <a:endParaRPr lang="zh-CN" altLang="en-US"/>
        </a:p>
      </dgm:t>
    </dgm:pt>
    <dgm:pt modelId="{889B4F0B-1405-43EB-ABEE-DEAE71846039}" type="pres">
      <dgm:prSet presAssocID="{4E338427-27A5-461D-817B-2A7415186C49}" presName="hierRoot1" presStyleCnt="0">
        <dgm:presLayoutVars>
          <dgm:hierBranch val="init"/>
        </dgm:presLayoutVars>
      </dgm:prSet>
      <dgm:spPr/>
    </dgm:pt>
    <dgm:pt modelId="{28D03CAC-E0EA-4234-96EB-896AF3567414}" type="pres">
      <dgm:prSet presAssocID="{4E338427-27A5-461D-817B-2A7415186C49}" presName="rootComposite1" presStyleCnt="0"/>
      <dgm:spPr/>
    </dgm:pt>
    <dgm:pt modelId="{49B815B7-9114-44BD-834E-1F1DAA6B4715}" type="pres">
      <dgm:prSet presAssocID="{4E338427-27A5-461D-817B-2A7415186C49}" presName="rootText1" presStyleLbl="node0" presStyleIdx="0" presStyleCnt="1">
        <dgm:presLayoutVars>
          <dgm:chPref val="3"/>
        </dgm:presLayoutVars>
      </dgm:prSet>
      <dgm:spPr>
        <a:prstGeom prst="rect">
          <a:avLst/>
        </a:prstGeom>
      </dgm:spPr>
      <dgm:t>
        <a:bodyPr/>
        <a:lstStyle/>
        <a:p>
          <a:endParaRPr lang="zh-CN" altLang="en-US"/>
        </a:p>
      </dgm:t>
    </dgm:pt>
    <dgm:pt modelId="{02ACCFBF-E86E-4E99-8CA9-D6C80726677F}" type="pres">
      <dgm:prSet presAssocID="{4E338427-27A5-461D-817B-2A7415186C49}" presName="rootConnector1" presStyleLbl="node1" presStyleIdx="0" presStyleCnt="0"/>
      <dgm:spPr/>
      <dgm:t>
        <a:bodyPr/>
        <a:lstStyle/>
        <a:p>
          <a:endParaRPr lang="zh-CN" altLang="en-US"/>
        </a:p>
      </dgm:t>
    </dgm:pt>
    <dgm:pt modelId="{AC94FF7A-6CED-4560-A76D-DAE8B514A5C0}" type="pres">
      <dgm:prSet presAssocID="{4E338427-27A5-461D-817B-2A7415186C49}" presName="hierChild2" presStyleCnt="0"/>
      <dgm:spPr/>
    </dgm:pt>
    <dgm:pt modelId="{A77918ED-A015-449E-89A6-97966BE52055}" type="pres">
      <dgm:prSet presAssocID="{34C3A93F-D503-4F1A-85BE-48A7430A80F0}" presName="Name37" presStyleLbl="parChTrans1D2" presStyleIdx="0" presStyleCnt="4"/>
      <dgm:spPr>
        <a:custGeom>
          <a:avLst/>
          <a:gdLst/>
          <a:ahLst/>
          <a:cxnLst/>
          <a:rect l="0" t="0" r="0" b="0"/>
          <a:pathLst>
            <a:path>
              <a:moveTo>
                <a:pt x="1519132" y="0"/>
              </a:moveTo>
              <a:lnTo>
                <a:pt x="1519132" y="87883"/>
              </a:lnTo>
              <a:lnTo>
                <a:pt x="0" y="87883"/>
              </a:lnTo>
              <a:lnTo>
                <a:pt x="0" y="175767"/>
              </a:lnTo>
            </a:path>
          </a:pathLst>
        </a:custGeom>
      </dgm:spPr>
      <dgm:t>
        <a:bodyPr/>
        <a:lstStyle/>
        <a:p>
          <a:endParaRPr lang="zh-CN" altLang="en-US"/>
        </a:p>
      </dgm:t>
    </dgm:pt>
    <dgm:pt modelId="{AA28BCC9-9B30-4F8C-8C9C-EB69CD6FCAF9}" type="pres">
      <dgm:prSet presAssocID="{DE6A2315-BFD7-44BB-97D8-26631D8083F6}" presName="hierRoot2" presStyleCnt="0">
        <dgm:presLayoutVars>
          <dgm:hierBranch val="init"/>
        </dgm:presLayoutVars>
      </dgm:prSet>
      <dgm:spPr/>
    </dgm:pt>
    <dgm:pt modelId="{C1FFD721-A0AE-4D67-A67D-6820B14C0D82}" type="pres">
      <dgm:prSet presAssocID="{DE6A2315-BFD7-44BB-97D8-26631D8083F6}" presName="rootComposite" presStyleCnt="0"/>
      <dgm:spPr/>
    </dgm:pt>
    <dgm:pt modelId="{4B848CEB-EDB3-41E2-942A-A888ABFD8403}" type="pres">
      <dgm:prSet presAssocID="{DE6A2315-BFD7-44BB-97D8-26631D8083F6}" presName="rootText" presStyleLbl="node2" presStyleIdx="0" presStyleCnt="4">
        <dgm:presLayoutVars>
          <dgm:chPref val="3"/>
        </dgm:presLayoutVars>
      </dgm:prSet>
      <dgm:spPr>
        <a:prstGeom prst="rect">
          <a:avLst/>
        </a:prstGeom>
      </dgm:spPr>
      <dgm:t>
        <a:bodyPr/>
        <a:lstStyle/>
        <a:p>
          <a:endParaRPr lang="zh-CN" altLang="en-US"/>
        </a:p>
      </dgm:t>
    </dgm:pt>
    <dgm:pt modelId="{E84F15E3-7B71-42D0-BB44-EA20BA056D57}" type="pres">
      <dgm:prSet presAssocID="{DE6A2315-BFD7-44BB-97D8-26631D8083F6}" presName="rootConnector" presStyleLbl="node2" presStyleIdx="0" presStyleCnt="4"/>
      <dgm:spPr/>
      <dgm:t>
        <a:bodyPr/>
        <a:lstStyle/>
        <a:p>
          <a:endParaRPr lang="zh-CN" altLang="en-US"/>
        </a:p>
      </dgm:t>
    </dgm:pt>
    <dgm:pt modelId="{D7A02E95-2199-4E18-B19C-48F09E384FC3}" type="pres">
      <dgm:prSet presAssocID="{DE6A2315-BFD7-44BB-97D8-26631D8083F6}" presName="hierChild4" presStyleCnt="0"/>
      <dgm:spPr/>
    </dgm:pt>
    <dgm:pt modelId="{4A6DAB24-5703-4231-BAEB-6F022D7078C1}" type="pres">
      <dgm:prSet presAssocID="{6EEEA958-CE7D-4137-B76E-A968AA893E51}" presName="Name37" presStyleLbl="parChTrans1D3" presStyleIdx="0"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0675A1C-C1D6-4A0D-99CA-D6E9E95C68FB}" type="pres">
      <dgm:prSet presAssocID="{17A7F1A1-5D18-4A7C-8BBD-E247C7270A5C}" presName="hierRoot2" presStyleCnt="0">
        <dgm:presLayoutVars>
          <dgm:hierBranch val="init"/>
        </dgm:presLayoutVars>
      </dgm:prSet>
      <dgm:spPr/>
    </dgm:pt>
    <dgm:pt modelId="{CE3E027E-28B3-494E-9BCD-8BE8B8AF6D6E}" type="pres">
      <dgm:prSet presAssocID="{17A7F1A1-5D18-4A7C-8BBD-E247C7270A5C}" presName="rootComposite" presStyleCnt="0"/>
      <dgm:spPr/>
    </dgm:pt>
    <dgm:pt modelId="{7B4A3403-088C-4938-988E-94351FBD0303}" type="pres">
      <dgm:prSet presAssocID="{17A7F1A1-5D18-4A7C-8BBD-E247C7270A5C}" presName="rootText" presStyleLbl="node3" presStyleIdx="0" presStyleCnt="13">
        <dgm:presLayoutVars>
          <dgm:chPref val="3"/>
        </dgm:presLayoutVars>
      </dgm:prSet>
      <dgm:spPr>
        <a:prstGeom prst="rect">
          <a:avLst/>
        </a:prstGeom>
      </dgm:spPr>
      <dgm:t>
        <a:bodyPr/>
        <a:lstStyle/>
        <a:p>
          <a:endParaRPr lang="zh-CN" altLang="en-US"/>
        </a:p>
      </dgm:t>
    </dgm:pt>
    <dgm:pt modelId="{DD7DE716-4E25-4651-8242-11BA5146C53E}" type="pres">
      <dgm:prSet presAssocID="{17A7F1A1-5D18-4A7C-8BBD-E247C7270A5C}" presName="rootConnector" presStyleLbl="node3" presStyleIdx="0" presStyleCnt="13"/>
      <dgm:spPr/>
      <dgm:t>
        <a:bodyPr/>
        <a:lstStyle/>
        <a:p>
          <a:endParaRPr lang="zh-CN" altLang="en-US"/>
        </a:p>
      </dgm:t>
    </dgm:pt>
    <dgm:pt modelId="{653813DF-39E9-470A-8B11-7965CBB8990C}" type="pres">
      <dgm:prSet presAssocID="{17A7F1A1-5D18-4A7C-8BBD-E247C7270A5C}" presName="hierChild4" presStyleCnt="0"/>
      <dgm:spPr/>
    </dgm:pt>
    <dgm:pt modelId="{FF0C710B-5CA8-4247-9A59-DB038B50FE76}" type="pres">
      <dgm:prSet presAssocID="{17A7F1A1-5D18-4A7C-8BBD-E247C7270A5C}" presName="hierChild5" presStyleCnt="0"/>
      <dgm:spPr/>
    </dgm:pt>
    <dgm:pt modelId="{7ED3AC4A-87D7-4514-9A3F-01DE8707133C}" type="pres">
      <dgm:prSet presAssocID="{91355576-ADD1-4666-8E97-A1508785CD9F}" presName="Name37" presStyleLbl="parChTrans1D3" presStyleIdx="1"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50FAF659-D0A6-41A8-81A5-34267923D299}" type="pres">
      <dgm:prSet presAssocID="{67013952-4D33-47B7-BA2E-930BA85C206B}" presName="hierRoot2" presStyleCnt="0">
        <dgm:presLayoutVars>
          <dgm:hierBranch val="init"/>
        </dgm:presLayoutVars>
      </dgm:prSet>
      <dgm:spPr/>
    </dgm:pt>
    <dgm:pt modelId="{5E8FCA09-26BF-4BD5-9D67-13EE39678614}" type="pres">
      <dgm:prSet presAssocID="{67013952-4D33-47B7-BA2E-930BA85C206B}" presName="rootComposite" presStyleCnt="0"/>
      <dgm:spPr/>
    </dgm:pt>
    <dgm:pt modelId="{E53E566B-2E35-4C96-B7DD-40E358733F8C}" type="pres">
      <dgm:prSet presAssocID="{67013952-4D33-47B7-BA2E-930BA85C206B}" presName="rootText" presStyleLbl="node3" presStyleIdx="1" presStyleCnt="13">
        <dgm:presLayoutVars>
          <dgm:chPref val="3"/>
        </dgm:presLayoutVars>
      </dgm:prSet>
      <dgm:spPr>
        <a:prstGeom prst="rect">
          <a:avLst/>
        </a:prstGeom>
      </dgm:spPr>
      <dgm:t>
        <a:bodyPr/>
        <a:lstStyle/>
        <a:p>
          <a:endParaRPr lang="zh-CN" altLang="en-US"/>
        </a:p>
      </dgm:t>
    </dgm:pt>
    <dgm:pt modelId="{A76FD4BB-D63B-4467-BDAF-1E00A5221EFC}" type="pres">
      <dgm:prSet presAssocID="{67013952-4D33-47B7-BA2E-930BA85C206B}" presName="rootConnector" presStyleLbl="node3" presStyleIdx="1" presStyleCnt="13"/>
      <dgm:spPr/>
      <dgm:t>
        <a:bodyPr/>
        <a:lstStyle/>
        <a:p>
          <a:endParaRPr lang="zh-CN" altLang="en-US"/>
        </a:p>
      </dgm:t>
    </dgm:pt>
    <dgm:pt modelId="{43E77541-2B5E-411F-84C2-1CC1F9182735}" type="pres">
      <dgm:prSet presAssocID="{67013952-4D33-47B7-BA2E-930BA85C206B}" presName="hierChild4" presStyleCnt="0"/>
      <dgm:spPr/>
    </dgm:pt>
    <dgm:pt modelId="{66FE9BD1-E919-48DC-8FE6-C6F63E58EE39}" type="pres">
      <dgm:prSet presAssocID="{67013952-4D33-47B7-BA2E-930BA85C206B}" presName="hierChild5" presStyleCnt="0"/>
      <dgm:spPr/>
    </dgm:pt>
    <dgm:pt modelId="{5F120689-058F-4BAF-B10E-BBDC265CEDE4}" type="pres">
      <dgm:prSet presAssocID="{9D476A58-7BAF-49BA-B873-BD6710FF172D}" presName="Name37" presStyleLbl="parChTrans1D3" presStyleIdx="2"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182057D5-E5F6-4270-8CBC-0F7538330992}" type="pres">
      <dgm:prSet presAssocID="{4F9246CC-352B-4180-8985-FD0602FFB309}" presName="hierRoot2" presStyleCnt="0">
        <dgm:presLayoutVars>
          <dgm:hierBranch val="init"/>
        </dgm:presLayoutVars>
      </dgm:prSet>
      <dgm:spPr/>
    </dgm:pt>
    <dgm:pt modelId="{116BD22C-9716-42B5-A224-CE785C9AAE57}" type="pres">
      <dgm:prSet presAssocID="{4F9246CC-352B-4180-8985-FD0602FFB309}" presName="rootComposite" presStyleCnt="0"/>
      <dgm:spPr/>
    </dgm:pt>
    <dgm:pt modelId="{E788BE58-104F-4938-A8AC-035F5FDB0891}" type="pres">
      <dgm:prSet presAssocID="{4F9246CC-352B-4180-8985-FD0602FFB309}" presName="rootText" presStyleLbl="node3" presStyleIdx="2" presStyleCnt="13">
        <dgm:presLayoutVars>
          <dgm:chPref val="3"/>
        </dgm:presLayoutVars>
      </dgm:prSet>
      <dgm:spPr>
        <a:prstGeom prst="rect">
          <a:avLst/>
        </a:prstGeom>
      </dgm:spPr>
      <dgm:t>
        <a:bodyPr/>
        <a:lstStyle/>
        <a:p>
          <a:endParaRPr lang="zh-CN" altLang="en-US"/>
        </a:p>
      </dgm:t>
    </dgm:pt>
    <dgm:pt modelId="{D8902A7C-B64B-4381-8983-4A7EE3AA4BE7}" type="pres">
      <dgm:prSet presAssocID="{4F9246CC-352B-4180-8985-FD0602FFB309}" presName="rootConnector" presStyleLbl="node3" presStyleIdx="2" presStyleCnt="13"/>
      <dgm:spPr/>
      <dgm:t>
        <a:bodyPr/>
        <a:lstStyle/>
        <a:p>
          <a:endParaRPr lang="zh-CN" altLang="en-US"/>
        </a:p>
      </dgm:t>
    </dgm:pt>
    <dgm:pt modelId="{34939036-3133-4BF3-9EEF-82E96EBC12A9}" type="pres">
      <dgm:prSet presAssocID="{4F9246CC-352B-4180-8985-FD0602FFB309}" presName="hierChild4" presStyleCnt="0"/>
      <dgm:spPr/>
    </dgm:pt>
    <dgm:pt modelId="{A931F498-CE6A-487D-A65B-9AC06BC11AC3}" type="pres">
      <dgm:prSet presAssocID="{4F9246CC-352B-4180-8985-FD0602FFB309}" presName="hierChild5" presStyleCnt="0"/>
      <dgm:spPr/>
    </dgm:pt>
    <dgm:pt modelId="{B9498302-2B27-4850-8871-C82ADCCC1BF1}" type="pres">
      <dgm:prSet presAssocID="{A818FDA6-93B2-47DC-904C-0712B192555D}" presName="Name37" presStyleLbl="parChTrans1D3" presStyleIdx="3"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BE9FAD91-1361-42B7-AF59-E3FC90F53589}" type="pres">
      <dgm:prSet presAssocID="{1851E352-4CF1-4320-BCFA-5E7E846BE559}" presName="hierRoot2" presStyleCnt="0">
        <dgm:presLayoutVars>
          <dgm:hierBranch val="init"/>
        </dgm:presLayoutVars>
      </dgm:prSet>
      <dgm:spPr/>
    </dgm:pt>
    <dgm:pt modelId="{0D6AB805-17F9-4252-BA31-52C041E62243}" type="pres">
      <dgm:prSet presAssocID="{1851E352-4CF1-4320-BCFA-5E7E846BE559}" presName="rootComposite" presStyleCnt="0"/>
      <dgm:spPr/>
    </dgm:pt>
    <dgm:pt modelId="{D1AAC8C5-02DE-4738-87B1-4A7D5B2C18BB}" type="pres">
      <dgm:prSet presAssocID="{1851E352-4CF1-4320-BCFA-5E7E846BE559}" presName="rootText" presStyleLbl="node3" presStyleIdx="3" presStyleCnt="13">
        <dgm:presLayoutVars>
          <dgm:chPref val="3"/>
        </dgm:presLayoutVars>
      </dgm:prSet>
      <dgm:spPr>
        <a:prstGeom prst="rect">
          <a:avLst/>
        </a:prstGeom>
      </dgm:spPr>
      <dgm:t>
        <a:bodyPr/>
        <a:lstStyle/>
        <a:p>
          <a:endParaRPr lang="zh-CN" altLang="en-US"/>
        </a:p>
      </dgm:t>
    </dgm:pt>
    <dgm:pt modelId="{0410B82B-7056-4129-88EB-577686ACFD11}" type="pres">
      <dgm:prSet presAssocID="{1851E352-4CF1-4320-BCFA-5E7E846BE559}" presName="rootConnector" presStyleLbl="node3" presStyleIdx="3" presStyleCnt="13"/>
      <dgm:spPr/>
      <dgm:t>
        <a:bodyPr/>
        <a:lstStyle/>
        <a:p>
          <a:endParaRPr lang="zh-CN" altLang="en-US"/>
        </a:p>
      </dgm:t>
    </dgm:pt>
    <dgm:pt modelId="{431B4040-44A8-4C3B-9D97-A189D520310D}" type="pres">
      <dgm:prSet presAssocID="{1851E352-4CF1-4320-BCFA-5E7E846BE559}" presName="hierChild4" presStyleCnt="0"/>
      <dgm:spPr/>
    </dgm:pt>
    <dgm:pt modelId="{CFB0B3C8-BCCC-433D-8DE4-408B109ABF8A}" type="pres">
      <dgm:prSet presAssocID="{1851E352-4CF1-4320-BCFA-5E7E846BE559}" presName="hierChild5" presStyleCnt="0"/>
      <dgm:spPr/>
    </dgm:pt>
    <dgm:pt modelId="{A71DE347-B336-4060-B389-90B4D9155C55}" type="pres">
      <dgm:prSet presAssocID="{DE6A2315-BFD7-44BB-97D8-26631D8083F6}" presName="hierChild5" presStyleCnt="0"/>
      <dgm:spPr/>
    </dgm:pt>
    <dgm:pt modelId="{A662E5E1-84F9-490A-A7D1-BC3C52830285}" type="pres">
      <dgm:prSet presAssocID="{8A9543FE-95CF-4869-8075-FEC5DE70B1F8}" presName="Name37" presStyleLbl="parChTrans1D2" presStyleIdx="1" presStyleCnt="4"/>
      <dgm:spPr>
        <a:custGeom>
          <a:avLst/>
          <a:gdLst/>
          <a:ahLst/>
          <a:cxnLst/>
          <a:rect l="0" t="0" r="0" b="0"/>
          <a:pathLst>
            <a:path>
              <a:moveTo>
                <a:pt x="506377" y="0"/>
              </a:moveTo>
              <a:lnTo>
                <a:pt x="506377" y="87883"/>
              </a:lnTo>
              <a:lnTo>
                <a:pt x="0" y="87883"/>
              </a:lnTo>
              <a:lnTo>
                <a:pt x="0" y="175767"/>
              </a:lnTo>
            </a:path>
          </a:pathLst>
        </a:custGeom>
      </dgm:spPr>
      <dgm:t>
        <a:bodyPr/>
        <a:lstStyle/>
        <a:p>
          <a:endParaRPr lang="zh-CN" altLang="en-US"/>
        </a:p>
      </dgm:t>
    </dgm:pt>
    <dgm:pt modelId="{4F5E80F8-D821-4F75-B01D-D253DE7F052C}" type="pres">
      <dgm:prSet presAssocID="{1F337371-18F3-4BB4-B0A7-47E1C4A412C0}" presName="hierRoot2" presStyleCnt="0">
        <dgm:presLayoutVars>
          <dgm:hierBranch val="init"/>
        </dgm:presLayoutVars>
      </dgm:prSet>
      <dgm:spPr/>
    </dgm:pt>
    <dgm:pt modelId="{51AD0301-6380-46A7-A50D-A1343D575D33}" type="pres">
      <dgm:prSet presAssocID="{1F337371-18F3-4BB4-B0A7-47E1C4A412C0}" presName="rootComposite" presStyleCnt="0"/>
      <dgm:spPr/>
    </dgm:pt>
    <dgm:pt modelId="{C4B45F76-3483-450C-BDC8-4244440B061E}" type="pres">
      <dgm:prSet presAssocID="{1F337371-18F3-4BB4-B0A7-47E1C4A412C0}" presName="rootText" presStyleLbl="node2" presStyleIdx="1" presStyleCnt="4">
        <dgm:presLayoutVars>
          <dgm:chPref val="3"/>
        </dgm:presLayoutVars>
      </dgm:prSet>
      <dgm:spPr>
        <a:prstGeom prst="rect">
          <a:avLst/>
        </a:prstGeom>
      </dgm:spPr>
      <dgm:t>
        <a:bodyPr/>
        <a:lstStyle/>
        <a:p>
          <a:endParaRPr lang="zh-CN" altLang="en-US"/>
        </a:p>
      </dgm:t>
    </dgm:pt>
    <dgm:pt modelId="{B0BB4610-A955-44B5-999E-DF99E1CF8E65}" type="pres">
      <dgm:prSet presAssocID="{1F337371-18F3-4BB4-B0A7-47E1C4A412C0}" presName="rootConnector" presStyleLbl="node2" presStyleIdx="1" presStyleCnt="4"/>
      <dgm:spPr/>
      <dgm:t>
        <a:bodyPr/>
        <a:lstStyle/>
        <a:p>
          <a:endParaRPr lang="zh-CN" altLang="en-US"/>
        </a:p>
      </dgm:t>
    </dgm:pt>
    <dgm:pt modelId="{73ED7456-69C8-4B02-AD46-4DC576D6332E}" type="pres">
      <dgm:prSet presAssocID="{1F337371-18F3-4BB4-B0A7-47E1C4A412C0}" presName="hierChild4" presStyleCnt="0"/>
      <dgm:spPr/>
    </dgm:pt>
    <dgm:pt modelId="{3CA66A2C-CB46-42D7-B89A-6366AE1790AD}" type="pres">
      <dgm:prSet presAssocID="{190FCE66-052A-4664-A26C-10E58A7B3360}" presName="Name37" presStyleLbl="parChTrans1D3" presStyleIdx="4"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E6EED25-B63F-4571-AAEA-37F5B0C9C3D5}" type="pres">
      <dgm:prSet presAssocID="{F8D49254-0B7A-4E2B-9F9A-B71BD0E8E0B2}" presName="hierRoot2" presStyleCnt="0">
        <dgm:presLayoutVars>
          <dgm:hierBranch val="init"/>
        </dgm:presLayoutVars>
      </dgm:prSet>
      <dgm:spPr/>
    </dgm:pt>
    <dgm:pt modelId="{D1A31304-AB27-4E71-98F5-2C6D4C032749}" type="pres">
      <dgm:prSet presAssocID="{F8D49254-0B7A-4E2B-9F9A-B71BD0E8E0B2}" presName="rootComposite" presStyleCnt="0"/>
      <dgm:spPr/>
    </dgm:pt>
    <dgm:pt modelId="{9E3E24F9-39D5-4677-8308-702320BF4E7B}" type="pres">
      <dgm:prSet presAssocID="{F8D49254-0B7A-4E2B-9F9A-B71BD0E8E0B2}" presName="rootText" presStyleLbl="node3" presStyleIdx="4" presStyleCnt="13">
        <dgm:presLayoutVars>
          <dgm:chPref val="3"/>
        </dgm:presLayoutVars>
      </dgm:prSet>
      <dgm:spPr>
        <a:prstGeom prst="rect">
          <a:avLst/>
        </a:prstGeom>
      </dgm:spPr>
      <dgm:t>
        <a:bodyPr/>
        <a:lstStyle/>
        <a:p>
          <a:endParaRPr lang="zh-CN" altLang="en-US"/>
        </a:p>
      </dgm:t>
    </dgm:pt>
    <dgm:pt modelId="{960F2193-7CA2-4ECF-AF13-C533557548EF}" type="pres">
      <dgm:prSet presAssocID="{F8D49254-0B7A-4E2B-9F9A-B71BD0E8E0B2}" presName="rootConnector" presStyleLbl="node3" presStyleIdx="4" presStyleCnt="13"/>
      <dgm:spPr/>
      <dgm:t>
        <a:bodyPr/>
        <a:lstStyle/>
        <a:p>
          <a:endParaRPr lang="zh-CN" altLang="en-US"/>
        </a:p>
      </dgm:t>
    </dgm:pt>
    <dgm:pt modelId="{7E0B3138-0C2E-48E6-BF11-B41AC0E59561}" type="pres">
      <dgm:prSet presAssocID="{F8D49254-0B7A-4E2B-9F9A-B71BD0E8E0B2}" presName="hierChild4" presStyleCnt="0"/>
      <dgm:spPr/>
    </dgm:pt>
    <dgm:pt modelId="{1726DD54-3E3E-4DDF-BC6B-C74273E81EDF}" type="pres">
      <dgm:prSet presAssocID="{F8D49254-0B7A-4E2B-9F9A-B71BD0E8E0B2}" presName="hierChild5" presStyleCnt="0"/>
      <dgm:spPr/>
    </dgm:pt>
    <dgm:pt modelId="{080964F2-5CBD-4CEA-BD55-EBD38E09BE0E}" type="pres">
      <dgm:prSet presAssocID="{6E527A06-A522-40BA-8351-A8B0449EC54B}" presName="Name37" presStyleLbl="parChTrans1D3" presStyleIdx="5"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A3E12FF1-5A1F-4F9D-A1B8-9704B6C84918}" type="pres">
      <dgm:prSet presAssocID="{8206987F-43ED-42B2-A497-587367D3F218}" presName="hierRoot2" presStyleCnt="0">
        <dgm:presLayoutVars>
          <dgm:hierBranch val="init"/>
        </dgm:presLayoutVars>
      </dgm:prSet>
      <dgm:spPr/>
    </dgm:pt>
    <dgm:pt modelId="{E9B19D68-1774-44F2-A664-71FEAB3934DD}" type="pres">
      <dgm:prSet presAssocID="{8206987F-43ED-42B2-A497-587367D3F218}" presName="rootComposite" presStyleCnt="0"/>
      <dgm:spPr/>
    </dgm:pt>
    <dgm:pt modelId="{2369BA42-DAAB-4540-8362-A30CE562C249}" type="pres">
      <dgm:prSet presAssocID="{8206987F-43ED-42B2-A497-587367D3F218}" presName="rootText" presStyleLbl="node3" presStyleIdx="5" presStyleCnt="13">
        <dgm:presLayoutVars>
          <dgm:chPref val="3"/>
        </dgm:presLayoutVars>
      </dgm:prSet>
      <dgm:spPr>
        <a:prstGeom prst="rect">
          <a:avLst/>
        </a:prstGeom>
      </dgm:spPr>
      <dgm:t>
        <a:bodyPr/>
        <a:lstStyle/>
        <a:p>
          <a:endParaRPr lang="zh-CN" altLang="en-US"/>
        </a:p>
      </dgm:t>
    </dgm:pt>
    <dgm:pt modelId="{F2E9368C-FC58-4E59-8847-9A605DC71C26}" type="pres">
      <dgm:prSet presAssocID="{8206987F-43ED-42B2-A497-587367D3F218}" presName="rootConnector" presStyleLbl="node3" presStyleIdx="5" presStyleCnt="13"/>
      <dgm:spPr/>
      <dgm:t>
        <a:bodyPr/>
        <a:lstStyle/>
        <a:p>
          <a:endParaRPr lang="zh-CN" altLang="en-US"/>
        </a:p>
      </dgm:t>
    </dgm:pt>
    <dgm:pt modelId="{E2FD5703-F2C6-437F-8ACE-291B4A52D8FB}" type="pres">
      <dgm:prSet presAssocID="{8206987F-43ED-42B2-A497-587367D3F218}" presName="hierChild4" presStyleCnt="0"/>
      <dgm:spPr/>
    </dgm:pt>
    <dgm:pt modelId="{61B6EC8F-C77D-48D2-8CD9-378DCAD1640A}" type="pres">
      <dgm:prSet presAssocID="{8206987F-43ED-42B2-A497-587367D3F218}" presName="hierChild5" presStyleCnt="0"/>
      <dgm:spPr/>
    </dgm:pt>
    <dgm:pt modelId="{88C20094-B781-40F1-BCEF-51CF3873A4BA}" type="pres">
      <dgm:prSet presAssocID="{F9CC409D-5B5B-478F-90B4-9C50B12096AC}" presName="Name37" presStyleLbl="parChTrans1D3" presStyleIdx="6"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EB923BA3-B9F2-48A3-A0C1-CD67436C04B7}" type="pres">
      <dgm:prSet presAssocID="{99B8544B-C0CB-4B9C-9A25-C3CCE37ABD98}" presName="hierRoot2" presStyleCnt="0">
        <dgm:presLayoutVars>
          <dgm:hierBranch val="init"/>
        </dgm:presLayoutVars>
      </dgm:prSet>
      <dgm:spPr/>
    </dgm:pt>
    <dgm:pt modelId="{E601D565-74FF-40FA-9C13-F61932740B5C}" type="pres">
      <dgm:prSet presAssocID="{99B8544B-C0CB-4B9C-9A25-C3CCE37ABD98}" presName="rootComposite" presStyleCnt="0"/>
      <dgm:spPr/>
    </dgm:pt>
    <dgm:pt modelId="{88792363-1F88-4C83-B568-5B01852FE3BF}" type="pres">
      <dgm:prSet presAssocID="{99B8544B-C0CB-4B9C-9A25-C3CCE37ABD98}" presName="rootText" presStyleLbl="node3" presStyleIdx="6" presStyleCnt="13">
        <dgm:presLayoutVars>
          <dgm:chPref val="3"/>
        </dgm:presLayoutVars>
      </dgm:prSet>
      <dgm:spPr>
        <a:prstGeom prst="rect">
          <a:avLst/>
        </a:prstGeom>
      </dgm:spPr>
      <dgm:t>
        <a:bodyPr/>
        <a:lstStyle/>
        <a:p>
          <a:endParaRPr lang="zh-CN" altLang="en-US"/>
        </a:p>
      </dgm:t>
    </dgm:pt>
    <dgm:pt modelId="{DA7D1BF5-5059-4B35-8999-425E22EC1C58}" type="pres">
      <dgm:prSet presAssocID="{99B8544B-C0CB-4B9C-9A25-C3CCE37ABD98}" presName="rootConnector" presStyleLbl="node3" presStyleIdx="6" presStyleCnt="13"/>
      <dgm:spPr/>
      <dgm:t>
        <a:bodyPr/>
        <a:lstStyle/>
        <a:p>
          <a:endParaRPr lang="zh-CN" altLang="en-US"/>
        </a:p>
      </dgm:t>
    </dgm:pt>
    <dgm:pt modelId="{00F0C736-AC4D-439F-824E-ED8ED925F781}" type="pres">
      <dgm:prSet presAssocID="{99B8544B-C0CB-4B9C-9A25-C3CCE37ABD98}" presName="hierChild4" presStyleCnt="0"/>
      <dgm:spPr/>
    </dgm:pt>
    <dgm:pt modelId="{E7635DAB-D77E-4443-9538-F377A19E93FD}" type="pres">
      <dgm:prSet presAssocID="{99B8544B-C0CB-4B9C-9A25-C3CCE37ABD98}" presName="hierChild5" presStyleCnt="0"/>
      <dgm:spPr/>
    </dgm:pt>
    <dgm:pt modelId="{971126EE-EA33-4BA5-8DB7-76EE7B026914}" type="pres">
      <dgm:prSet presAssocID="{1F337371-18F3-4BB4-B0A7-47E1C4A412C0}" presName="hierChild5" presStyleCnt="0"/>
      <dgm:spPr/>
    </dgm:pt>
    <dgm:pt modelId="{E986F185-1317-4B62-9B14-0BA29B05B1D5}" type="pres">
      <dgm:prSet presAssocID="{53220116-DC76-4DE5-B312-994CD60E4FA2}" presName="Name37" presStyleLbl="parChTrans1D2" presStyleIdx="2" presStyleCnt="4"/>
      <dgm:spPr>
        <a:custGeom>
          <a:avLst/>
          <a:gdLst/>
          <a:ahLst/>
          <a:cxnLst/>
          <a:rect l="0" t="0" r="0" b="0"/>
          <a:pathLst>
            <a:path>
              <a:moveTo>
                <a:pt x="0" y="0"/>
              </a:moveTo>
              <a:lnTo>
                <a:pt x="0" y="87883"/>
              </a:lnTo>
              <a:lnTo>
                <a:pt x="506377" y="87883"/>
              </a:lnTo>
              <a:lnTo>
                <a:pt x="506377" y="175767"/>
              </a:lnTo>
            </a:path>
          </a:pathLst>
        </a:custGeom>
      </dgm:spPr>
      <dgm:t>
        <a:bodyPr/>
        <a:lstStyle/>
        <a:p>
          <a:endParaRPr lang="zh-CN" altLang="en-US"/>
        </a:p>
      </dgm:t>
    </dgm:pt>
    <dgm:pt modelId="{BF1F856B-8D2D-4316-98FD-CE8423B4635D}" type="pres">
      <dgm:prSet presAssocID="{A6178F17-039C-4AD6-BE1C-1CB5C12154DC}" presName="hierRoot2" presStyleCnt="0">
        <dgm:presLayoutVars>
          <dgm:hierBranch val="init"/>
        </dgm:presLayoutVars>
      </dgm:prSet>
      <dgm:spPr/>
    </dgm:pt>
    <dgm:pt modelId="{1816A38F-84AF-4180-A330-7AC48C8CF044}" type="pres">
      <dgm:prSet presAssocID="{A6178F17-039C-4AD6-BE1C-1CB5C12154DC}" presName="rootComposite" presStyleCnt="0"/>
      <dgm:spPr/>
    </dgm:pt>
    <dgm:pt modelId="{91181B8B-DE8D-4C9A-AD31-5CA05CD2D8CA}" type="pres">
      <dgm:prSet presAssocID="{A6178F17-039C-4AD6-BE1C-1CB5C12154DC}" presName="rootText" presStyleLbl="node2" presStyleIdx="2" presStyleCnt="4">
        <dgm:presLayoutVars>
          <dgm:chPref val="3"/>
        </dgm:presLayoutVars>
      </dgm:prSet>
      <dgm:spPr>
        <a:prstGeom prst="rect">
          <a:avLst/>
        </a:prstGeom>
      </dgm:spPr>
      <dgm:t>
        <a:bodyPr/>
        <a:lstStyle/>
        <a:p>
          <a:endParaRPr lang="zh-CN" altLang="en-US"/>
        </a:p>
      </dgm:t>
    </dgm:pt>
    <dgm:pt modelId="{6A5E6C57-AC43-404F-9CEC-DA7220B05243}" type="pres">
      <dgm:prSet presAssocID="{A6178F17-039C-4AD6-BE1C-1CB5C12154DC}" presName="rootConnector" presStyleLbl="node2" presStyleIdx="2" presStyleCnt="4"/>
      <dgm:spPr/>
      <dgm:t>
        <a:bodyPr/>
        <a:lstStyle/>
        <a:p>
          <a:endParaRPr lang="zh-CN" altLang="en-US"/>
        </a:p>
      </dgm:t>
    </dgm:pt>
    <dgm:pt modelId="{2854C473-B6BD-493C-853E-02AA7946AB0F}" type="pres">
      <dgm:prSet presAssocID="{A6178F17-039C-4AD6-BE1C-1CB5C12154DC}" presName="hierChild4" presStyleCnt="0"/>
      <dgm:spPr/>
    </dgm:pt>
    <dgm:pt modelId="{CF3E518C-4A78-4F9A-8266-433FC87181FF}" type="pres">
      <dgm:prSet presAssocID="{7C3CB852-7AC2-41C5-B3A3-EAFD74954E4E}" presName="Name37" presStyleLbl="parChTrans1D3" presStyleIdx="7"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1242B872-AD67-4CBC-9497-4DE34F21817D}" type="pres">
      <dgm:prSet presAssocID="{2F0BA7FD-3992-4DF6-9D1E-760D1280E797}" presName="hierRoot2" presStyleCnt="0">
        <dgm:presLayoutVars>
          <dgm:hierBranch val="init"/>
        </dgm:presLayoutVars>
      </dgm:prSet>
      <dgm:spPr/>
    </dgm:pt>
    <dgm:pt modelId="{65F0661A-DB54-4C09-8F3E-054568575AA9}" type="pres">
      <dgm:prSet presAssocID="{2F0BA7FD-3992-4DF6-9D1E-760D1280E797}" presName="rootComposite" presStyleCnt="0"/>
      <dgm:spPr/>
    </dgm:pt>
    <dgm:pt modelId="{2EFD6A5B-5657-42F8-A0EA-6485EC14448C}" type="pres">
      <dgm:prSet presAssocID="{2F0BA7FD-3992-4DF6-9D1E-760D1280E797}" presName="rootText" presStyleLbl="node3" presStyleIdx="7" presStyleCnt="13">
        <dgm:presLayoutVars>
          <dgm:chPref val="3"/>
        </dgm:presLayoutVars>
      </dgm:prSet>
      <dgm:spPr>
        <a:prstGeom prst="rect">
          <a:avLst/>
        </a:prstGeom>
      </dgm:spPr>
      <dgm:t>
        <a:bodyPr/>
        <a:lstStyle/>
        <a:p>
          <a:endParaRPr lang="zh-CN" altLang="en-US"/>
        </a:p>
      </dgm:t>
    </dgm:pt>
    <dgm:pt modelId="{822A047C-DA3B-4BCA-B43D-810519AE8C28}" type="pres">
      <dgm:prSet presAssocID="{2F0BA7FD-3992-4DF6-9D1E-760D1280E797}" presName="rootConnector" presStyleLbl="node3" presStyleIdx="7" presStyleCnt="13"/>
      <dgm:spPr/>
      <dgm:t>
        <a:bodyPr/>
        <a:lstStyle/>
        <a:p>
          <a:endParaRPr lang="zh-CN" altLang="en-US"/>
        </a:p>
      </dgm:t>
    </dgm:pt>
    <dgm:pt modelId="{0F44BDC1-36DF-4840-A140-4C427F37D8A9}" type="pres">
      <dgm:prSet presAssocID="{2F0BA7FD-3992-4DF6-9D1E-760D1280E797}" presName="hierChild4" presStyleCnt="0"/>
      <dgm:spPr/>
    </dgm:pt>
    <dgm:pt modelId="{9E2FF248-FD49-44DC-A04D-4EE8F23E4861}" type="pres">
      <dgm:prSet presAssocID="{2F0BA7FD-3992-4DF6-9D1E-760D1280E797}" presName="hierChild5" presStyleCnt="0"/>
      <dgm:spPr/>
    </dgm:pt>
    <dgm:pt modelId="{27DD337F-8D1F-4599-9F1E-351C3E5A04B3}" type="pres">
      <dgm:prSet presAssocID="{A72B889B-FDAC-4942-B93C-584D725B1974}" presName="Name37" presStyleLbl="parChTrans1D3" presStyleIdx="8"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122BD877-5845-4151-B5FE-290CD3F61F69}" type="pres">
      <dgm:prSet presAssocID="{9FC8166B-6EC7-4A87-9BAC-AD767F80CB0B}" presName="hierRoot2" presStyleCnt="0">
        <dgm:presLayoutVars>
          <dgm:hierBranch val="init"/>
        </dgm:presLayoutVars>
      </dgm:prSet>
      <dgm:spPr/>
    </dgm:pt>
    <dgm:pt modelId="{84AB03AF-2AC2-40D3-9BAC-FDFC22EA980A}" type="pres">
      <dgm:prSet presAssocID="{9FC8166B-6EC7-4A87-9BAC-AD767F80CB0B}" presName="rootComposite" presStyleCnt="0"/>
      <dgm:spPr/>
    </dgm:pt>
    <dgm:pt modelId="{C46DD1A6-9E41-4FE1-B811-1CD584BF6298}" type="pres">
      <dgm:prSet presAssocID="{9FC8166B-6EC7-4A87-9BAC-AD767F80CB0B}" presName="rootText" presStyleLbl="node3" presStyleIdx="8" presStyleCnt="13">
        <dgm:presLayoutVars>
          <dgm:chPref val="3"/>
        </dgm:presLayoutVars>
      </dgm:prSet>
      <dgm:spPr>
        <a:prstGeom prst="rect">
          <a:avLst/>
        </a:prstGeom>
      </dgm:spPr>
      <dgm:t>
        <a:bodyPr/>
        <a:lstStyle/>
        <a:p>
          <a:endParaRPr lang="zh-CN" altLang="en-US"/>
        </a:p>
      </dgm:t>
    </dgm:pt>
    <dgm:pt modelId="{D76846CA-1724-4943-A563-7FE261FAAAA1}" type="pres">
      <dgm:prSet presAssocID="{9FC8166B-6EC7-4A87-9BAC-AD767F80CB0B}" presName="rootConnector" presStyleLbl="node3" presStyleIdx="8" presStyleCnt="13"/>
      <dgm:spPr/>
      <dgm:t>
        <a:bodyPr/>
        <a:lstStyle/>
        <a:p>
          <a:endParaRPr lang="zh-CN" altLang="en-US"/>
        </a:p>
      </dgm:t>
    </dgm:pt>
    <dgm:pt modelId="{E88C3BE4-53F2-44C8-90B2-D7B775F9F09D}" type="pres">
      <dgm:prSet presAssocID="{9FC8166B-6EC7-4A87-9BAC-AD767F80CB0B}" presName="hierChild4" presStyleCnt="0"/>
      <dgm:spPr/>
    </dgm:pt>
    <dgm:pt modelId="{6EF6B92F-6895-4694-866C-01013EFE302F}" type="pres">
      <dgm:prSet presAssocID="{9FC8166B-6EC7-4A87-9BAC-AD767F80CB0B}" presName="hierChild5" presStyleCnt="0"/>
      <dgm:spPr/>
    </dgm:pt>
    <dgm:pt modelId="{2F72A73F-6834-44AB-A7CA-54FC8939E34F}" type="pres">
      <dgm:prSet presAssocID="{A6178F17-039C-4AD6-BE1C-1CB5C12154DC}" presName="hierChild5" presStyleCnt="0"/>
      <dgm:spPr/>
    </dgm:pt>
    <dgm:pt modelId="{E51B53BD-5C48-4573-8077-AB511AB3FC5B}" type="pres">
      <dgm:prSet presAssocID="{4F4C73C4-375E-44F9-9727-2F03ADB91783}" presName="Name37" presStyleLbl="parChTrans1D2" presStyleIdx="3" presStyleCnt="4"/>
      <dgm:spPr>
        <a:custGeom>
          <a:avLst/>
          <a:gdLst/>
          <a:ahLst/>
          <a:cxnLst/>
          <a:rect l="0" t="0" r="0" b="0"/>
          <a:pathLst>
            <a:path>
              <a:moveTo>
                <a:pt x="0" y="0"/>
              </a:moveTo>
              <a:lnTo>
                <a:pt x="0" y="87883"/>
              </a:lnTo>
              <a:lnTo>
                <a:pt x="1519132" y="87883"/>
              </a:lnTo>
              <a:lnTo>
                <a:pt x="1519132" y="175767"/>
              </a:lnTo>
            </a:path>
          </a:pathLst>
        </a:custGeom>
      </dgm:spPr>
      <dgm:t>
        <a:bodyPr/>
        <a:lstStyle/>
        <a:p>
          <a:endParaRPr lang="zh-CN" altLang="en-US"/>
        </a:p>
      </dgm:t>
    </dgm:pt>
    <dgm:pt modelId="{E56E0D09-9232-4F4C-BB6F-9D75B0211422}" type="pres">
      <dgm:prSet presAssocID="{EBA0629B-7EAD-43B5-B8C9-9F33D27821CB}" presName="hierRoot2" presStyleCnt="0">
        <dgm:presLayoutVars>
          <dgm:hierBranch val="init"/>
        </dgm:presLayoutVars>
      </dgm:prSet>
      <dgm:spPr/>
    </dgm:pt>
    <dgm:pt modelId="{24235B37-4AFD-4392-98D3-55303931D959}" type="pres">
      <dgm:prSet presAssocID="{EBA0629B-7EAD-43B5-B8C9-9F33D27821CB}" presName="rootComposite" presStyleCnt="0"/>
      <dgm:spPr/>
    </dgm:pt>
    <dgm:pt modelId="{36D40DD6-F080-4A2A-BF84-280D7927A4DE}" type="pres">
      <dgm:prSet presAssocID="{EBA0629B-7EAD-43B5-B8C9-9F33D27821CB}" presName="rootText" presStyleLbl="node2" presStyleIdx="3" presStyleCnt="4">
        <dgm:presLayoutVars>
          <dgm:chPref val="3"/>
        </dgm:presLayoutVars>
      </dgm:prSet>
      <dgm:spPr>
        <a:prstGeom prst="rect">
          <a:avLst/>
        </a:prstGeom>
      </dgm:spPr>
      <dgm:t>
        <a:bodyPr/>
        <a:lstStyle/>
        <a:p>
          <a:endParaRPr lang="zh-CN" altLang="en-US"/>
        </a:p>
      </dgm:t>
    </dgm:pt>
    <dgm:pt modelId="{A7E70A88-4E16-4506-B1AB-A09448686CCA}" type="pres">
      <dgm:prSet presAssocID="{EBA0629B-7EAD-43B5-B8C9-9F33D27821CB}" presName="rootConnector" presStyleLbl="node2" presStyleIdx="3" presStyleCnt="4"/>
      <dgm:spPr/>
      <dgm:t>
        <a:bodyPr/>
        <a:lstStyle/>
        <a:p>
          <a:endParaRPr lang="zh-CN" altLang="en-US"/>
        </a:p>
      </dgm:t>
    </dgm:pt>
    <dgm:pt modelId="{74EB81EB-16AE-43CF-BE2E-2E7201E7DB95}" type="pres">
      <dgm:prSet presAssocID="{EBA0629B-7EAD-43B5-B8C9-9F33D27821CB}" presName="hierChild4" presStyleCnt="0"/>
      <dgm:spPr/>
    </dgm:pt>
    <dgm:pt modelId="{8E3790C3-4896-4FFB-B691-DC163D4770A9}" type="pres">
      <dgm:prSet presAssocID="{43FBD787-4485-4508-BDA1-F10E9BEEBF34}" presName="Name37" presStyleLbl="parChTrans1D3" presStyleIdx="9"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31AE8661-332B-4D49-9C68-F35B3658FB18}" type="pres">
      <dgm:prSet presAssocID="{5458B6FA-E70F-4FD2-A4E2-45C7B7E8BD45}" presName="hierRoot2" presStyleCnt="0">
        <dgm:presLayoutVars>
          <dgm:hierBranch val="init"/>
        </dgm:presLayoutVars>
      </dgm:prSet>
      <dgm:spPr/>
    </dgm:pt>
    <dgm:pt modelId="{450D4A98-907C-4717-A02C-66EFCC819300}" type="pres">
      <dgm:prSet presAssocID="{5458B6FA-E70F-4FD2-A4E2-45C7B7E8BD45}" presName="rootComposite" presStyleCnt="0"/>
      <dgm:spPr/>
    </dgm:pt>
    <dgm:pt modelId="{53418EC2-DD2B-4779-A439-8C212BBC8B6B}" type="pres">
      <dgm:prSet presAssocID="{5458B6FA-E70F-4FD2-A4E2-45C7B7E8BD45}" presName="rootText" presStyleLbl="node3" presStyleIdx="9" presStyleCnt="13">
        <dgm:presLayoutVars>
          <dgm:chPref val="3"/>
        </dgm:presLayoutVars>
      </dgm:prSet>
      <dgm:spPr>
        <a:prstGeom prst="rect">
          <a:avLst/>
        </a:prstGeom>
      </dgm:spPr>
      <dgm:t>
        <a:bodyPr/>
        <a:lstStyle/>
        <a:p>
          <a:endParaRPr lang="zh-CN" altLang="en-US"/>
        </a:p>
      </dgm:t>
    </dgm:pt>
    <dgm:pt modelId="{0FC9061D-7220-4222-BB36-67077044974F}" type="pres">
      <dgm:prSet presAssocID="{5458B6FA-E70F-4FD2-A4E2-45C7B7E8BD45}" presName="rootConnector" presStyleLbl="node3" presStyleIdx="9" presStyleCnt="13"/>
      <dgm:spPr/>
      <dgm:t>
        <a:bodyPr/>
        <a:lstStyle/>
        <a:p>
          <a:endParaRPr lang="zh-CN" altLang="en-US"/>
        </a:p>
      </dgm:t>
    </dgm:pt>
    <dgm:pt modelId="{5EE36BEE-DCAF-46D1-BE2B-C2A64BD83F7D}" type="pres">
      <dgm:prSet presAssocID="{5458B6FA-E70F-4FD2-A4E2-45C7B7E8BD45}" presName="hierChild4" presStyleCnt="0"/>
      <dgm:spPr/>
    </dgm:pt>
    <dgm:pt modelId="{C1924E86-F658-4349-832D-8D1FB0807D50}" type="pres">
      <dgm:prSet presAssocID="{5458B6FA-E70F-4FD2-A4E2-45C7B7E8BD45}" presName="hierChild5" presStyleCnt="0"/>
      <dgm:spPr/>
    </dgm:pt>
    <dgm:pt modelId="{0AB6AE02-13D5-4523-86D8-1B6187B114DF}" type="pres">
      <dgm:prSet presAssocID="{331C9CE0-1292-41B3-9176-21655D065ECD}" presName="Name37" presStyleLbl="parChTrans1D3" presStyleIdx="10"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952D550A-AA82-408C-AF05-C96CDF877B59}" type="pres">
      <dgm:prSet presAssocID="{0772E4D9-A3A4-4EBA-84F7-96EACBE908AF}" presName="hierRoot2" presStyleCnt="0">
        <dgm:presLayoutVars>
          <dgm:hierBranch val="init"/>
        </dgm:presLayoutVars>
      </dgm:prSet>
      <dgm:spPr/>
    </dgm:pt>
    <dgm:pt modelId="{8938F032-FFAF-4ABA-A2CA-9618D7C9099D}" type="pres">
      <dgm:prSet presAssocID="{0772E4D9-A3A4-4EBA-84F7-96EACBE908AF}" presName="rootComposite" presStyleCnt="0"/>
      <dgm:spPr/>
    </dgm:pt>
    <dgm:pt modelId="{13A28826-5896-4566-A877-396C8726CDEF}" type="pres">
      <dgm:prSet presAssocID="{0772E4D9-A3A4-4EBA-84F7-96EACBE908AF}" presName="rootText" presStyleLbl="node3" presStyleIdx="10" presStyleCnt="13">
        <dgm:presLayoutVars>
          <dgm:chPref val="3"/>
        </dgm:presLayoutVars>
      </dgm:prSet>
      <dgm:spPr>
        <a:prstGeom prst="rect">
          <a:avLst/>
        </a:prstGeom>
      </dgm:spPr>
      <dgm:t>
        <a:bodyPr/>
        <a:lstStyle/>
        <a:p>
          <a:endParaRPr lang="zh-CN" altLang="en-US"/>
        </a:p>
      </dgm:t>
    </dgm:pt>
    <dgm:pt modelId="{95DE0F38-8869-494D-B799-6E7D802FDD24}" type="pres">
      <dgm:prSet presAssocID="{0772E4D9-A3A4-4EBA-84F7-96EACBE908AF}" presName="rootConnector" presStyleLbl="node3" presStyleIdx="10" presStyleCnt="13"/>
      <dgm:spPr/>
      <dgm:t>
        <a:bodyPr/>
        <a:lstStyle/>
        <a:p>
          <a:endParaRPr lang="zh-CN" altLang="en-US"/>
        </a:p>
      </dgm:t>
    </dgm:pt>
    <dgm:pt modelId="{8345962F-B0F0-48B4-93D0-79E6D8C6D4BA}" type="pres">
      <dgm:prSet presAssocID="{0772E4D9-A3A4-4EBA-84F7-96EACBE908AF}" presName="hierChild4" presStyleCnt="0"/>
      <dgm:spPr/>
    </dgm:pt>
    <dgm:pt modelId="{AF4DFBB5-4272-4545-A703-34803B96EA17}" type="pres">
      <dgm:prSet presAssocID="{0772E4D9-A3A4-4EBA-84F7-96EACBE908AF}" presName="hierChild5" presStyleCnt="0"/>
      <dgm:spPr/>
    </dgm:pt>
    <dgm:pt modelId="{B432D497-E720-4E42-9304-14C0AD953B07}" type="pres">
      <dgm:prSet presAssocID="{53230B00-4148-4BB1-9C58-6A7E2A558DD9}" presName="Name37" presStyleLbl="parChTrans1D3" presStyleIdx="11"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FD49374A-BDD4-4AEF-81AF-D6C6622FD8FD}" type="pres">
      <dgm:prSet presAssocID="{41D967BC-2687-4756-A10E-05AB7BA15F5E}" presName="hierRoot2" presStyleCnt="0">
        <dgm:presLayoutVars>
          <dgm:hierBranch val="init"/>
        </dgm:presLayoutVars>
      </dgm:prSet>
      <dgm:spPr/>
    </dgm:pt>
    <dgm:pt modelId="{AEBC79C0-7E71-4CF9-AD1C-3F4C6ECBE602}" type="pres">
      <dgm:prSet presAssocID="{41D967BC-2687-4756-A10E-05AB7BA15F5E}" presName="rootComposite" presStyleCnt="0"/>
      <dgm:spPr/>
    </dgm:pt>
    <dgm:pt modelId="{265F1AEF-A6F6-49CF-B488-BB29572C8AB6}" type="pres">
      <dgm:prSet presAssocID="{41D967BC-2687-4756-A10E-05AB7BA15F5E}" presName="rootText" presStyleLbl="node3" presStyleIdx="11" presStyleCnt="13">
        <dgm:presLayoutVars>
          <dgm:chPref val="3"/>
        </dgm:presLayoutVars>
      </dgm:prSet>
      <dgm:spPr>
        <a:prstGeom prst="rect">
          <a:avLst/>
        </a:prstGeom>
      </dgm:spPr>
      <dgm:t>
        <a:bodyPr/>
        <a:lstStyle/>
        <a:p>
          <a:endParaRPr lang="zh-CN" altLang="en-US"/>
        </a:p>
      </dgm:t>
    </dgm:pt>
    <dgm:pt modelId="{35DF02CA-DD5A-4B60-98B7-EB3EDF53C368}" type="pres">
      <dgm:prSet presAssocID="{41D967BC-2687-4756-A10E-05AB7BA15F5E}" presName="rootConnector" presStyleLbl="node3" presStyleIdx="11" presStyleCnt="13"/>
      <dgm:spPr/>
      <dgm:t>
        <a:bodyPr/>
        <a:lstStyle/>
        <a:p>
          <a:endParaRPr lang="zh-CN" altLang="en-US"/>
        </a:p>
      </dgm:t>
    </dgm:pt>
    <dgm:pt modelId="{7EFFCD53-F8A2-40C0-AFC3-5E5DDE533944}" type="pres">
      <dgm:prSet presAssocID="{41D967BC-2687-4756-A10E-05AB7BA15F5E}" presName="hierChild4" presStyleCnt="0"/>
      <dgm:spPr/>
    </dgm:pt>
    <dgm:pt modelId="{C66C43DD-7509-4FB5-8C1C-74CD70BDA269}" type="pres">
      <dgm:prSet presAssocID="{41D967BC-2687-4756-A10E-05AB7BA15F5E}" presName="hierChild5" presStyleCnt="0"/>
      <dgm:spPr/>
    </dgm:pt>
    <dgm:pt modelId="{374E4A79-CE1C-43FA-827C-F1DC80080CE8}" type="pres">
      <dgm:prSet presAssocID="{0AEB4F90-AEE4-4BB7-89DD-92B3483F9F94}" presName="Name37" presStyleLbl="parChTrans1D3" presStyleIdx="12"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9EA59403-5B78-4FDC-99D7-F7FE2B219234}" type="pres">
      <dgm:prSet presAssocID="{A2953D01-DC6A-44AE-9807-D7EF88AFBCE5}" presName="hierRoot2" presStyleCnt="0">
        <dgm:presLayoutVars>
          <dgm:hierBranch val="init"/>
        </dgm:presLayoutVars>
      </dgm:prSet>
      <dgm:spPr/>
    </dgm:pt>
    <dgm:pt modelId="{F4E6AF6A-877F-400C-A8BB-CB0B1611673E}" type="pres">
      <dgm:prSet presAssocID="{A2953D01-DC6A-44AE-9807-D7EF88AFBCE5}" presName="rootComposite" presStyleCnt="0"/>
      <dgm:spPr/>
    </dgm:pt>
    <dgm:pt modelId="{637E6BEA-2267-4CF5-9B44-5155EFD3B868}" type="pres">
      <dgm:prSet presAssocID="{A2953D01-DC6A-44AE-9807-D7EF88AFBCE5}" presName="rootText" presStyleLbl="node3" presStyleIdx="12" presStyleCnt="13">
        <dgm:presLayoutVars>
          <dgm:chPref val="3"/>
        </dgm:presLayoutVars>
      </dgm:prSet>
      <dgm:spPr>
        <a:prstGeom prst="rect">
          <a:avLst/>
        </a:prstGeom>
      </dgm:spPr>
      <dgm:t>
        <a:bodyPr/>
        <a:lstStyle/>
        <a:p>
          <a:endParaRPr lang="zh-CN" altLang="en-US"/>
        </a:p>
      </dgm:t>
    </dgm:pt>
    <dgm:pt modelId="{A792E8CD-178F-403C-93C9-00D336FDE4C4}" type="pres">
      <dgm:prSet presAssocID="{A2953D01-DC6A-44AE-9807-D7EF88AFBCE5}" presName="rootConnector" presStyleLbl="node3" presStyleIdx="12" presStyleCnt="13"/>
      <dgm:spPr/>
      <dgm:t>
        <a:bodyPr/>
        <a:lstStyle/>
        <a:p>
          <a:endParaRPr lang="zh-CN" altLang="en-US"/>
        </a:p>
      </dgm:t>
    </dgm:pt>
    <dgm:pt modelId="{199C28EE-7DCD-45DC-BED7-EAD97B4279C1}" type="pres">
      <dgm:prSet presAssocID="{A2953D01-DC6A-44AE-9807-D7EF88AFBCE5}" presName="hierChild4" presStyleCnt="0"/>
      <dgm:spPr/>
    </dgm:pt>
    <dgm:pt modelId="{7C7F87C3-0690-4839-9F92-7D9DD279D9B9}" type="pres">
      <dgm:prSet presAssocID="{A2953D01-DC6A-44AE-9807-D7EF88AFBCE5}" presName="hierChild5" presStyleCnt="0"/>
      <dgm:spPr/>
    </dgm:pt>
    <dgm:pt modelId="{297A6C2A-A9E1-4481-B177-0CF9A350BCBF}" type="pres">
      <dgm:prSet presAssocID="{EBA0629B-7EAD-43B5-B8C9-9F33D27821CB}" presName="hierChild5" presStyleCnt="0"/>
      <dgm:spPr/>
    </dgm:pt>
    <dgm:pt modelId="{D242F92C-A411-4156-AE8A-5622A43DF397}" type="pres">
      <dgm:prSet presAssocID="{4E338427-27A5-461D-817B-2A7415186C49}" presName="hierChild3" presStyleCnt="0"/>
      <dgm:spPr/>
    </dgm:pt>
  </dgm:ptLst>
  <dgm:cxnLst>
    <dgm:cxn modelId="{2C4B6A4F-8AFD-49CF-881D-9CCA2B65A737}" type="presOf" srcId="{EBA0629B-7EAD-43B5-B8C9-9F33D27821CB}" destId="{A7E70A88-4E16-4506-B1AB-A09448686CCA}" srcOrd="1" destOrd="0" presId="urn:microsoft.com/office/officeart/2005/8/layout/orgChart1"/>
    <dgm:cxn modelId="{C185CB0B-D4F3-4B4E-A734-054A1AE40C8F}" type="presOf" srcId="{6E527A06-A522-40BA-8351-A8B0449EC54B}" destId="{080964F2-5CBD-4CEA-BD55-EBD38E09BE0E}" srcOrd="0" destOrd="0" presId="urn:microsoft.com/office/officeart/2005/8/layout/orgChart1"/>
    <dgm:cxn modelId="{F273CE08-DB6F-46F2-B6D6-117B85E9C675}" type="presOf" srcId="{8A9543FE-95CF-4869-8075-FEC5DE70B1F8}" destId="{A662E5E1-84F9-490A-A7D1-BC3C52830285}" srcOrd="0" destOrd="0" presId="urn:microsoft.com/office/officeart/2005/8/layout/orgChart1"/>
    <dgm:cxn modelId="{97FC10E0-2E02-49BA-B206-B8729460574B}" type="presOf" srcId="{67013952-4D33-47B7-BA2E-930BA85C206B}" destId="{E53E566B-2E35-4C96-B7DD-40E358733F8C}" srcOrd="0" destOrd="0" presId="urn:microsoft.com/office/officeart/2005/8/layout/orgChart1"/>
    <dgm:cxn modelId="{E16EE2F6-6C5F-43C2-A2B4-06F294561A41}" type="presOf" srcId="{17A7F1A1-5D18-4A7C-8BBD-E247C7270A5C}" destId="{DD7DE716-4E25-4651-8242-11BA5146C53E}" srcOrd="1" destOrd="0" presId="urn:microsoft.com/office/officeart/2005/8/layout/orgChart1"/>
    <dgm:cxn modelId="{92980687-0B67-49A3-B4B8-B4113AB593C2}" type="presOf" srcId="{43FBD787-4485-4508-BDA1-F10E9BEEBF34}" destId="{8E3790C3-4896-4FFB-B691-DC163D4770A9}" srcOrd="0" destOrd="0" presId="urn:microsoft.com/office/officeart/2005/8/layout/orgChart1"/>
    <dgm:cxn modelId="{CBBAB41F-F12C-471E-9C38-6292A2133C6A}" type="presOf" srcId="{7C3CB852-7AC2-41C5-B3A3-EAFD74954E4E}" destId="{CF3E518C-4A78-4F9A-8266-433FC87181FF}" srcOrd="0" destOrd="0" presId="urn:microsoft.com/office/officeart/2005/8/layout/orgChart1"/>
    <dgm:cxn modelId="{896FEA69-747A-4322-9985-B4E0E4988B19}" type="presOf" srcId="{A818FDA6-93B2-47DC-904C-0712B192555D}" destId="{B9498302-2B27-4850-8871-C82ADCCC1BF1}" srcOrd="0" destOrd="0" presId="urn:microsoft.com/office/officeart/2005/8/layout/orgChart1"/>
    <dgm:cxn modelId="{B87216EF-EE30-4F96-B676-E79F75579B37}" type="presOf" srcId="{1851E352-4CF1-4320-BCFA-5E7E846BE559}" destId="{0410B82B-7056-4129-88EB-577686ACFD11}" srcOrd="1" destOrd="0" presId="urn:microsoft.com/office/officeart/2005/8/layout/orgChart1"/>
    <dgm:cxn modelId="{27964FD3-5457-4660-8288-03B72E1549E5}" type="presOf" srcId="{331C9CE0-1292-41B3-9176-21655D065ECD}" destId="{0AB6AE02-13D5-4523-86D8-1B6187B114DF}" srcOrd="0" destOrd="0" presId="urn:microsoft.com/office/officeart/2005/8/layout/orgChart1"/>
    <dgm:cxn modelId="{DE34E63F-BF98-4B39-96DA-226A2C772DDC}" srcId="{EBA0629B-7EAD-43B5-B8C9-9F33D27821CB}" destId="{41D967BC-2687-4756-A10E-05AB7BA15F5E}" srcOrd="2" destOrd="0" parTransId="{53230B00-4148-4BB1-9C58-6A7E2A558DD9}" sibTransId="{72468FA0-9ABE-4538-8D12-6BC803A423B0}"/>
    <dgm:cxn modelId="{AE06CC1A-2C29-44A4-AFAF-F3A143E8A46A}" type="presOf" srcId="{99B8544B-C0CB-4B9C-9A25-C3CCE37ABD98}" destId="{88792363-1F88-4C83-B568-5B01852FE3BF}" srcOrd="0" destOrd="0" presId="urn:microsoft.com/office/officeart/2005/8/layout/orgChart1"/>
    <dgm:cxn modelId="{E00549B0-5D98-4323-8800-E61BB0283069}" type="presOf" srcId="{A2953D01-DC6A-44AE-9807-D7EF88AFBCE5}" destId="{A792E8CD-178F-403C-93C9-00D336FDE4C4}" srcOrd="1" destOrd="0" presId="urn:microsoft.com/office/officeart/2005/8/layout/orgChart1"/>
    <dgm:cxn modelId="{8552F60C-052F-456A-8E2D-9AF855B0123C}" srcId="{A6178F17-039C-4AD6-BE1C-1CB5C12154DC}" destId="{2F0BA7FD-3992-4DF6-9D1E-760D1280E797}" srcOrd="0" destOrd="0" parTransId="{7C3CB852-7AC2-41C5-B3A3-EAFD74954E4E}" sibTransId="{E6494081-49EA-44DE-9F65-7A0141E78993}"/>
    <dgm:cxn modelId="{91BA3093-D53E-40C9-AB04-02B2216A11AE}" type="presOf" srcId="{A6178F17-039C-4AD6-BE1C-1CB5C12154DC}" destId="{91181B8B-DE8D-4C9A-AD31-5CA05CD2D8CA}" srcOrd="0" destOrd="0" presId="urn:microsoft.com/office/officeart/2005/8/layout/orgChart1"/>
    <dgm:cxn modelId="{D30E3933-6B20-442E-B9F4-9B3FA6FBC28F}" type="presOf" srcId="{1F337371-18F3-4BB4-B0A7-47E1C4A412C0}" destId="{C4B45F76-3483-450C-BDC8-4244440B061E}" srcOrd="0" destOrd="0" presId="urn:microsoft.com/office/officeart/2005/8/layout/orgChart1"/>
    <dgm:cxn modelId="{3431F3E6-C45E-48D7-BAE9-4FD88818025C}" type="presOf" srcId="{8206987F-43ED-42B2-A497-587367D3F218}" destId="{F2E9368C-FC58-4E59-8847-9A605DC71C26}" srcOrd="1" destOrd="0" presId="urn:microsoft.com/office/officeart/2005/8/layout/orgChart1"/>
    <dgm:cxn modelId="{5750945B-A5BD-4516-876A-1C6D986FD9E0}" srcId="{DE6A2315-BFD7-44BB-97D8-26631D8083F6}" destId="{4F9246CC-352B-4180-8985-FD0602FFB309}" srcOrd="2" destOrd="0" parTransId="{9D476A58-7BAF-49BA-B873-BD6710FF172D}" sibTransId="{34DF0309-80CD-425E-94C5-0553FF7C5C29}"/>
    <dgm:cxn modelId="{907F0020-0E11-4E8C-9336-3BA47EA59AD6}" srcId="{1F337371-18F3-4BB4-B0A7-47E1C4A412C0}" destId="{99B8544B-C0CB-4B9C-9A25-C3CCE37ABD98}" srcOrd="2" destOrd="0" parTransId="{F9CC409D-5B5B-478F-90B4-9C50B12096AC}" sibTransId="{DD4CABDD-8822-4C21-9BEE-283EBC191B4D}"/>
    <dgm:cxn modelId="{D2CA5D12-BDAE-466C-9FE1-E19ACEFC4CC3}" srcId="{DE6A2315-BFD7-44BB-97D8-26631D8083F6}" destId="{1851E352-4CF1-4320-BCFA-5E7E846BE559}" srcOrd="3" destOrd="0" parTransId="{A818FDA6-93B2-47DC-904C-0712B192555D}" sibTransId="{DA197A16-C9BA-442B-9E84-C52E1533DDB3}"/>
    <dgm:cxn modelId="{254F5623-E047-4DDC-AAA6-A54BE97D4838}" type="presOf" srcId="{8206987F-43ED-42B2-A497-587367D3F218}" destId="{2369BA42-DAAB-4540-8362-A30CE562C249}" srcOrd="0" destOrd="0" presId="urn:microsoft.com/office/officeart/2005/8/layout/orgChart1"/>
    <dgm:cxn modelId="{51DCD974-796E-4AB5-97A1-7AFC9F67FB96}" type="presOf" srcId="{2F0BA7FD-3992-4DF6-9D1E-760D1280E797}" destId="{822A047C-DA3B-4BCA-B43D-810519AE8C28}" srcOrd="1" destOrd="0" presId="urn:microsoft.com/office/officeart/2005/8/layout/orgChart1"/>
    <dgm:cxn modelId="{25B6FBB2-B70A-4E66-A688-ABCFA8CB0A14}" type="presOf" srcId="{0AEB4F90-AEE4-4BB7-89DD-92B3483F9F94}" destId="{374E4A79-CE1C-43FA-827C-F1DC80080CE8}" srcOrd="0" destOrd="0" presId="urn:microsoft.com/office/officeart/2005/8/layout/orgChart1"/>
    <dgm:cxn modelId="{BE03AB6B-CD0F-4CE0-A029-1177EE6BCF43}" srcId="{4E338427-27A5-461D-817B-2A7415186C49}" destId="{1F337371-18F3-4BB4-B0A7-47E1C4A412C0}" srcOrd="1" destOrd="0" parTransId="{8A9543FE-95CF-4869-8075-FEC5DE70B1F8}" sibTransId="{184B4C8F-76A6-43D5-8501-A96254531AF4}"/>
    <dgm:cxn modelId="{B7DE4B43-1B9D-464A-80B0-06837706FF32}" type="presOf" srcId="{5458B6FA-E70F-4FD2-A4E2-45C7B7E8BD45}" destId="{53418EC2-DD2B-4779-A439-8C212BBC8B6B}" srcOrd="0" destOrd="0" presId="urn:microsoft.com/office/officeart/2005/8/layout/orgChart1"/>
    <dgm:cxn modelId="{79991BB8-D12B-4DD5-B5EB-A09F5A13EEF0}" type="presOf" srcId="{0772E4D9-A3A4-4EBA-84F7-96EACBE908AF}" destId="{95DE0F38-8869-494D-B799-6E7D802FDD24}" srcOrd="1" destOrd="0" presId="urn:microsoft.com/office/officeart/2005/8/layout/orgChart1"/>
    <dgm:cxn modelId="{47233241-BDE5-4B4E-B17A-D8C3787BD807}" srcId="{EBA0629B-7EAD-43B5-B8C9-9F33D27821CB}" destId="{A2953D01-DC6A-44AE-9807-D7EF88AFBCE5}" srcOrd="3" destOrd="0" parTransId="{0AEB4F90-AEE4-4BB7-89DD-92B3483F9F94}" sibTransId="{4A037E4C-7938-4927-B7EF-7B838F1D9548}"/>
    <dgm:cxn modelId="{B4C099AD-9707-4ECE-9ED7-51EBFB58B512}" type="presOf" srcId="{5458B6FA-E70F-4FD2-A4E2-45C7B7E8BD45}" destId="{0FC9061D-7220-4222-BB36-67077044974F}" srcOrd="1" destOrd="0" presId="urn:microsoft.com/office/officeart/2005/8/layout/orgChart1"/>
    <dgm:cxn modelId="{5A3E21F6-D487-436E-81A2-E5EE76349A21}" type="presOf" srcId="{EBA0629B-7EAD-43B5-B8C9-9F33D27821CB}" destId="{36D40DD6-F080-4A2A-BF84-280D7927A4DE}" srcOrd="0" destOrd="0" presId="urn:microsoft.com/office/officeart/2005/8/layout/orgChart1"/>
    <dgm:cxn modelId="{F1C2B9DE-E60F-4387-86AD-E7AF762F8CE6}" type="presOf" srcId="{4E338427-27A5-461D-817B-2A7415186C49}" destId="{49B815B7-9114-44BD-834E-1F1DAA6B4715}" srcOrd="0" destOrd="0" presId="urn:microsoft.com/office/officeart/2005/8/layout/orgChart1"/>
    <dgm:cxn modelId="{46889751-1063-47A4-96A8-3D047DA9C477}" type="presOf" srcId="{6EEEA958-CE7D-4137-B76E-A968AA893E51}" destId="{4A6DAB24-5703-4231-BAEB-6F022D7078C1}" srcOrd="0" destOrd="0" presId="urn:microsoft.com/office/officeart/2005/8/layout/orgChart1"/>
    <dgm:cxn modelId="{0F85E087-FD9F-4D3B-B824-D1B790A28619}" type="presOf" srcId="{DE6A2315-BFD7-44BB-97D8-26631D8083F6}" destId="{E84F15E3-7B71-42D0-BB44-EA20BA056D57}" srcOrd="1" destOrd="0" presId="urn:microsoft.com/office/officeart/2005/8/layout/orgChart1"/>
    <dgm:cxn modelId="{F244AC1A-D62E-49FE-922C-8B810F27E57C}" type="presOf" srcId="{9D476A58-7BAF-49BA-B873-BD6710FF172D}" destId="{5F120689-058F-4BAF-B10E-BBDC265CEDE4}" srcOrd="0" destOrd="0" presId="urn:microsoft.com/office/officeart/2005/8/layout/orgChart1"/>
    <dgm:cxn modelId="{EB34BBFA-2130-4A29-9FA4-5FD298772D7B}" type="presOf" srcId="{4F9246CC-352B-4180-8985-FD0602FFB309}" destId="{D8902A7C-B64B-4381-8983-4A7EE3AA4BE7}" srcOrd="1" destOrd="0" presId="urn:microsoft.com/office/officeart/2005/8/layout/orgChart1"/>
    <dgm:cxn modelId="{011D6784-8865-457D-B042-DF4D58286B40}" srcId="{DE6A2315-BFD7-44BB-97D8-26631D8083F6}" destId="{67013952-4D33-47B7-BA2E-930BA85C206B}" srcOrd="1" destOrd="0" parTransId="{91355576-ADD1-4666-8E97-A1508785CD9F}" sibTransId="{1D8B0C8B-9FD4-4F2C-93A1-7488E6AD939B}"/>
    <dgm:cxn modelId="{37A28568-BD53-4C4D-8753-66D6EF0872D5}" srcId="{1F337371-18F3-4BB4-B0A7-47E1C4A412C0}" destId="{F8D49254-0B7A-4E2B-9F9A-B71BD0E8E0B2}" srcOrd="0" destOrd="0" parTransId="{190FCE66-052A-4664-A26C-10E58A7B3360}" sibTransId="{8A2D51BF-C34D-4BD9-96E0-929519889033}"/>
    <dgm:cxn modelId="{4EEF1FE7-86A6-476D-8E4C-EB307DD6545A}" srcId="{4E338427-27A5-461D-817B-2A7415186C49}" destId="{DE6A2315-BFD7-44BB-97D8-26631D8083F6}" srcOrd="0" destOrd="0" parTransId="{34C3A93F-D503-4F1A-85BE-48A7430A80F0}" sibTransId="{41D88B5E-4B49-4DA3-8325-1830BE7BA357}"/>
    <dgm:cxn modelId="{D5774AF6-4C9A-4F2B-BCF1-91C090645776}" type="presOf" srcId="{1F337371-18F3-4BB4-B0A7-47E1C4A412C0}" destId="{B0BB4610-A955-44B5-999E-DF99E1CF8E65}" srcOrd="1" destOrd="0" presId="urn:microsoft.com/office/officeart/2005/8/layout/orgChart1"/>
    <dgm:cxn modelId="{9951F11A-0515-433C-8384-41FA97FD235F}" type="presOf" srcId="{F8D49254-0B7A-4E2B-9F9A-B71BD0E8E0B2}" destId="{960F2193-7CA2-4ECF-AF13-C533557548EF}" srcOrd="1" destOrd="0" presId="urn:microsoft.com/office/officeart/2005/8/layout/orgChart1"/>
    <dgm:cxn modelId="{B8534CE9-734F-4393-9E55-427809E7479B}" srcId="{1F337371-18F3-4BB4-B0A7-47E1C4A412C0}" destId="{8206987F-43ED-42B2-A497-587367D3F218}" srcOrd="1" destOrd="0" parTransId="{6E527A06-A522-40BA-8351-A8B0449EC54B}" sibTransId="{90ABDF7D-8CF4-43DE-9A2C-957544952D2B}"/>
    <dgm:cxn modelId="{C525C695-D2D4-4A9E-9B33-13FA281E77E6}" type="presOf" srcId="{4F4C73C4-375E-44F9-9727-2F03ADB91783}" destId="{E51B53BD-5C48-4573-8077-AB511AB3FC5B}" srcOrd="0" destOrd="0" presId="urn:microsoft.com/office/officeart/2005/8/layout/orgChart1"/>
    <dgm:cxn modelId="{8A752D90-77F6-429A-9853-A4DFC21679D9}" type="presOf" srcId="{0772E4D9-A3A4-4EBA-84F7-96EACBE908AF}" destId="{13A28826-5896-4566-A877-396C8726CDEF}" srcOrd="0" destOrd="0" presId="urn:microsoft.com/office/officeart/2005/8/layout/orgChart1"/>
    <dgm:cxn modelId="{03A5EBA0-D916-4A58-B2D8-BF13A642998F}" type="presOf" srcId="{53230B00-4148-4BB1-9C58-6A7E2A558DD9}" destId="{B432D497-E720-4E42-9304-14C0AD953B07}" srcOrd="0" destOrd="0" presId="urn:microsoft.com/office/officeart/2005/8/layout/orgChart1"/>
    <dgm:cxn modelId="{0A91942E-21A5-4BE8-9C2F-45E9E34454BC}" type="presOf" srcId="{91355576-ADD1-4666-8E97-A1508785CD9F}" destId="{7ED3AC4A-87D7-4514-9A3F-01DE8707133C}" srcOrd="0" destOrd="0" presId="urn:microsoft.com/office/officeart/2005/8/layout/orgChart1"/>
    <dgm:cxn modelId="{1D851D75-F3E1-4D47-86C2-C2F2888DCE60}" type="presOf" srcId="{53220116-DC76-4DE5-B312-994CD60E4FA2}" destId="{E986F185-1317-4B62-9B14-0BA29B05B1D5}" srcOrd="0" destOrd="0" presId="urn:microsoft.com/office/officeart/2005/8/layout/orgChart1"/>
    <dgm:cxn modelId="{B6384543-E23E-4CED-B976-24DD409E6F23}" type="presOf" srcId="{99B8544B-C0CB-4B9C-9A25-C3CCE37ABD98}" destId="{DA7D1BF5-5059-4B35-8999-425E22EC1C58}" srcOrd="1" destOrd="0" presId="urn:microsoft.com/office/officeart/2005/8/layout/orgChart1"/>
    <dgm:cxn modelId="{40961396-7809-4C7E-A2C2-656205D06892}" type="presOf" srcId="{A72B889B-FDAC-4942-B93C-584D725B1974}" destId="{27DD337F-8D1F-4599-9F1E-351C3E5A04B3}" srcOrd="0" destOrd="0" presId="urn:microsoft.com/office/officeart/2005/8/layout/orgChart1"/>
    <dgm:cxn modelId="{C0052FF8-56C5-42A0-AC79-5469FAE74DA2}" type="presOf" srcId="{A6178F17-039C-4AD6-BE1C-1CB5C12154DC}" destId="{6A5E6C57-AC43-404F-9CEC-DA7220B05243}" srcOrd="1" destOrd="0" presId="urn:microsoft.com/office/officeart/2005/8/layout/orgChart1"/>
    <dgm:cxn modelId="{9F5B22F5-C244-4DDD-B2BD-651DE31D2B4F}" type="presOf" srcId="{A2953D01-DC6A-44AE-9807-D7EF88AFBCE5}" destId="{637E6BEA-2267-4CF5-9B44-5155EFD3B868}" srcOrd="0" destOrd="0" presId="urn:microsoft.com/office/officeart/2005/8/layout/orgChart1"/>
    <dgm:cxn modelId="{BBC69702-94BC-4578-93CF-852BC5E69E0D}" type="presOf" srcId="{9FC8166B-6EC7-4A87-9BAC-AD767F80CB0B}" destId="{D76846CA-1724-4943-A563-7FE261FAAAA1}" srcOrd="1" destOrd="0" presId="urn:microsoft.com/office/officeart/2005/8/layout/orgChart1"/>
    <dgm:cxn modelId="{A8B87B63-7812-49A5-88C4-9229A22B2F08}" type="presOf" srcId="{F8D49254-0B7A-4E2B-9F9A-B71BD0E8E0B2}" destId="{9E3E24F9-39D5-4677-8308-702320BF4E7B}" srcOrd="0" destOrd="0" presId="urn:microsoft.com/office/officeart/2005/8/layout/orgChart1"/>
    <dgm:cxn modelId="{D8D45E98-EB92-4430-9B47-758BD5C73E69}" type="presOf" srcId="{41D967BC-2687-4756-A10E-05AB7BA15F5E}" destId="{265F1AEF-A6F6-49CF-B488-BB29572C8AB6}" srcOrd="0" destOrd="0" presId="urn:microsoft.com/office/officeart/2005/8/layout/orgChart1"/>
    <dgm:cxn modelId="{B50665D9-CED6-46C0-BB65-7BD1C46B9B68}" type="presOf" srcId="{17A7F1A1-5D18-4A7C-8BBD-E247C7270A5C}" destId="{7B4A3403-088C-4938-988E-94351FBD0303}" srcOrd="0" destOrd="0" presId="urn:microsoft.com/office/officeart/2005/8/layout/orgChart1"/>
    <dgm:cxn modelId="{A58B3960-7B2E-4AFA-A3B3-05ACE63C8FEE}" srcId="{DE6A2315-BFD7-44BB-97D8-26631D8083F6}" destId="{17A7F1A1-5D18-4A7C-8BBD-E247C7270A5C}" srcOrd="0" destOrd="0" parTransId="{6EEEA958-CE7D-4137-B76E-A968AA893E51}" sibTransId="{D8692A7D-C37A-4651-A479-D21795062E3A}"/>
    <dgm:cxn modelId="{8DC5EA96-67F7-4ADC-A88C-0D4782B4B7F1}" type="presOf" srcId="{41D967BC-2687-4756-A10E-05AB7BA15F5E}" destId="{35DF02CA-DD5A-4B60-98B7-EB3EDF53C368}" srcOrd="1" destOrd="0" presId="urn:microsoft.com/office/officeart/2005/8/layout/orgChart1"/>
    <dgm:cxn modelId="{556A230D-1E25-4E28-BDF7-AFC6302DE99B}" type="presOf" srcId="{4E338427-27A5-461D-817B-2A7415186C49}" destId="{02ACCFBF-E86E-4E99-8CA9-D6C80726677F}" srcOrd="1" destOrd="0" presId="urn:microsoft.com/office/officeart/2005/8/layout/orgChart1"/>
    <dgm:cxn modelId="{01E9C222-AA54-439D-96A5-3466657DE685}" srcId="{BA4FA92A-5DE2-4B66-A2E8-D974FA335CB2}" destId="{4E338427-27A5-461D-817B-2A7415186C49}" srcOrd="0" destOrd="0" parTransId="{D2947768-44DD-479D-8BBF-BB56799B08B3}" sibTransId="{7ACAEA6C-4723-4EC2-B55B-19D132DFC376}"/>
    <dgm:cxn modelId="{55C3CB84-8FCA-4246-80DB-9294A74C06E5}" type="presOf" srcId="{DE6A2315-BFD7-44BB-97D8-26631D8083F6}" destId="{4B848CEB-EDB3-41E2-942A-A888ABFD8403}" srcOrd="0" destOrd="0" presId="urn:microsoft.com/office/officeart/2005/8/layout/orgChart1"/>
    <dgm:cxn modelId="{C2AAFBDD-9463-42F6-B861-A7ED537C981D}" type="presOf" srcId="{2F0BA7FD-3992-4DF6-9D1E-760D1280E797}" destId="{2EFD6A5B-5657-42F8-A0EA-6485EC14448C}" srcOrd="0" destOrd="0" presId="urn:microsoft.com/office/officeart/2005/8/layout/orgChart1"/>
    <dgm:cxn modelId="{890B9B4E-6AB9-4987-8DAB-5728DAC780E0}" type="presOf" srcId="{4F9246CC-352B-4180-8985-FD0602FFB309}" destId="{E788BE58-104F-4938-A8AC-035F5FDB0891}" srcOrd="0" destOrd="0" presId="urn:microsoft.com/office/officeart/2005/8/layout/orgChart1"/>
    <dgm:cxn modelId="{719998E2-BB87-4776-B9A6-0A6489B9A072}" srcId="{EBA0629B-7EAD-43B5-B8C9-9F33D27821CB}" destId="{0772E4D9-A3A4-4EBA-84F7-96EACBE908AF}" srcOrd="1" destOrd="0" parTransId="{331C9CE0-1292-41B3-9176-21655D065ECD}" sibTransId="{3E763905-DBDD-4BFC-A54D-A192D577AB78}"/>
    <dgm:cxn modelId="{3FFBE4B6-6CB3-4152-8BDD-1C5AC890296C}" type="presOf" srcId="{67013952-4D33-47B7-BA2E-930BA85C206B}" destId="{A76FD4BB-D63B-4467-BDAF-1E00A5221EFC}" srcOrd="1" destOrd="0" presId="urn:microsoft.com/office/officeart/2005/8/layout/orgChart1"/>
    <dgm:cxn modelId="{3EAB5693-AF7E-4E8F-8530-9738542808E6}" srcId="{EBA0629B-7EAD-43B5-B8C9-9F33D27821CB}" destId="{5458B6FA-E70F-4FD2-A4E2-45C7B7E8BD45}" srcOrd="0" destOrd="0" parTransId="{43FBD787-4485-4508-BDA1-F10E9BEEBF34}" sibTransId="{96C6CBF1-B0E0-42C4-8434-DC6EF8F5F93F}"/>
    <dgm:cxn modelId="{D1A2B97D-E643-4AB5-B076-53356000AC79}" type="presOf" srcId="{F9CC409D-5B5B-478F-90B4-9C50B12096AC}" destId="{88C20094-B781-40F1-BCEF-51CF3873A4BA}" srcOrd="0" destOrd="0" presId="urn:microsoft.com/office/officeart/2005/8/layout/orgChart1"/>
    <dgm:cxn modelId="{48D46D7B-7D2B-45A8-9062-CC3349F2B214}" type="presOf" srcId="{9FC8166B-6EC7-4A87-9BAC-AD767F80CB0B}" destId="{C46DD1A6-9E41-4FE1-B811-1CD584BF6298}" srcOrd="0" destOrd="0" presId="urn:microsoft.com/office/officeart/2005/8/layout/orgChart1"/>
    <dgm:cxn modelId="{435D35A5-C3CB-4633-A234-28952397726D}" srcId="{A6178F17-039C-4AD6-BE1C-1CB5C12154DC}" destId="{9FC8166B-6EC7-4A87-9BAC-AD767F80CB0B}" srcOrd="1" destOrd="0" parTransId="{A72B889B-FDAC-4942-B93C-584D725B1974}" sibTransId="{F7DF2B71-5653-458A-BADD-4239CE1B481E}"/>
    <dgm:cxn modelId="{2AD11AF1-7F18-4811-9CB0-6BCBC86D68E2}" srcId="{4E338427-27A5-461D-817B-2A7415186C49}" destId="{A6178F17-039C-4AD6-BE1C-1CB5C12154DC}" srcOrd="2" destOrd="0" parTransId="{53220116-DC76-4DE5-B312-994CD60E4FA2}" sibTransId="{34780D36-E466-49E8-A4CC-49D101B1A665}"/>
    <dgm:cxn modelId="{43AA0856-3D50-45B7-BAEC-61166F210FA1}" srcId="{4E338427-27A5-461D-817B-2A7415186C49}" destId="{EBA0629B-7EAD-43B5-B8C9-9F33D27821CB}" srcOrd="3" destOrd="0" parTransId="{4F4C73C4-375E-44F9-9727-2F03ADB91783}" sibTransId="{6F93312B-83D7-4445-BF19-50DB5D1FB53C}"/>
    <dgm:cxn modelId="{CA51DF8B-2A22-44B7-BC84-6A934EE2029B}" type="presOf" srcId="{34C3A93F-D503-4F1A-85BE-48A7430A80F0}" destId="{A77918ED-A015-449E-89A6-97966BE52055}" srcOrd="0" destOrd="0" presId="urn:microsoft.com/office/officeart/2005/8/layout/orgChart1"/>
    <dgm:cxn modelId="{61AEE129-3B95-429B-8D91-0E53469B84B5}" type="presOf" srcId="{BA4FA92A-5DE2-4B66-A2E8-D974FA335CB2}" destId="{D2927028-C629-461A-9004-5C7520280775}" srcOrd="0" destOrd="0" presId="urn:microsoft.com/office/officeart/2005/8/layout/orgChart1"/>
    <dgm:cxn modelId="{A2CF4B48-2BDB-49EA-9E17-3FB69FC54D18}" type="presOf" srcId="{190FCE66-052A-4664-A26C-10E58A7B3360}" destId="{3CA66A2C-CB46-42D7-B89A-6366AE1790AD}" srcOrd="0" destOrd="0" presId="urn:microsoft.com/office/officeart/2005/8/layout/orgChart1"/>
    <dgm:cxn modelId="{FE5AB796-7FC6-4EDF-8073-11D65D9C3116}" type="presOf" srcId="{1851E352-4CF1-4320-BCFA-5E7E846BE559}" destId="{D1AAC8C5-02DE-4738-87B1-4A7D5B2C18BB}" srcOrd="0" destOrd="0" presId="urn:microsoft.com/office/officeart/2005/8/layout/orgChart1"/>
    <dgm:cxn modelId="{E0A22057-D2E5-4B44-87B6-AC9B39026E35}" type="presParOf" srcId="{D2927028-C629-461A-9004-5C7520280775}" destId="{889B4F0B-1405-43EB-ABEE-DEAE71846039}" srcOrd="0" destOrd="0" presId="urn:microsoft.com/office/officeart/2005/8/layout/orgChart1"/>
    <dgm:cxn modelId="{6173F2C3-180A-4011-9B01-67DEE0F56B92}" type="presParOf" srcId="{889B4F0B-1405-43EB-ABEE-DEAE71846039}" destId="{28D03CAC-E0EA-4234-96EB-896AF3567414}" srcOrd="0" destOrd="0" presId="urn:microsoft.com/office/officeart/2005/8/layout/orgChart1"/>
    <dgm:cxn modelId="{5E7DEE7E-0D90-4DC7-9F0B-18DC3EC2ED85}" type="presParOf" srcId="{28D03CAC-E0EA-4234-96EB-896AF3567414}" destId="{49B815B7-9114-44BD-834E-1F1DAA6B4715}" srcOrd="0" destOrd="0" presId="urn:microsoft.com/office/officeart/2005/8/layout/orgChart1"/>
    <dgm:cxn modelId="{DECDA3C3-919F-4314-B344-5946A0D4E33E}" type="presParOf" srcId="{28D03CAC-E0EA-4234-96EB-896AF3567414}" destId="{02ACCFBF-E86E-4E99-8CA9-D6C80726677F}" srcOrd="1" destOrd="0" presId="urn:microsoft.com/office/officeart/2005/8/layout/orgChart1"/>
    <dgm:cxn modelId="{367B8B6D-52E3-42EE-9A55-F72BCBD4EDC2}" type="presParOf" srcId="{889B4F0B-1405-43EB-ABEE-DEAE71846039}" destId="{AC94FF7A-6CED-4560-A76D-DAE8B514A5C0}" srcOrd="1" destOrd="0" presId="urn:microsoft.com/office/officeart/2005/8/layout/orgChart1"/>
    <dgm:cxn modelId="{7547ACBA-317B-4D73-9C55-8279457D389B}" type="presParOf" srcId="{AC94FF7A-6CED-4560-A76D-DAE8B514A5C0}" destId="{A77918ED-A015-449E-89A6-97966BE52055}" srcOrd="0" destOrd="0" presId="urn:microsoft.com/office/officeart/2005/8/layout/orgChart1"/>
    <dgm:cxn modelId="{A760BF0E-05FB-4648-AF80-33790B5681D8}" type="presParOf" srcId="{AC94FF7A-6CED-4560-A76D-DAE8B514A5C0}" destId="{AA28BCC9-9B30-4F8C-8C9C-EB69CD6FCAF9}" srcOrd="1" destOrd="0" presId="urn:microsoft.com/office/officeart/2005/8/layout/orgChart1"/>
    <dgm:cxn modelId="{BDA3EA90-8C22-4A52-A4BB-D05810ED920B}" type="presParOf" srcId="{AA28BCC9-9B30-4F8C-8C9C-EB69CD6FCAF9}" destId="{C1FFD721-A0AE-4D67-A67D-6820B14C0D82}" srcOrd="0" destOrd="0" presId="urn:microsoft.com/office/officeart/2005/8/layout/orgChart1"/>
    <dgm:cxn modelId="{FD8FC748-46C7-49AA-8B60-2976BE86D293}" type="presParOf" srcId="{C1FFD721-A0AE-4D67-A67D-6820B14C0D82}" destId="{4B848CEB-EDB3-41E2-942A-A888ABFD8403}" srcOrd="0" destOrd="0" presId="urn:microsoft.com/office/officeart/2005/8/layout/orgChart1"/>
    <dgm:cxn modelId="{BAF25DDB-7CF4-4DE6-B6A6-9835D6D026B9}" type="presParOf" srcId="{C1FFD721-A0AE-4D67-A67D-6820B14C0D82}" destId="{E84F15E3-7B71-42D0-BB44-EA20BA056D57}" srcOrd="1" destOrd="0" presId="urn:microsoft.com/office/officeart/2005/8/layout/orgChart1"/>
    <dgm:cxn modelId="{D6AE2E9D-FB8A-4A37-A6BE-C2781246C38A}" type="presParOf" srcId="{AA28BCC9-9B30-4F8C-8C9C-EB69CD6FCAF9}" destId="{D7A02E95-2199-4E18-B19C-48F09E384FC3}" srcOrd="1" destOrd="0" presId="urn:microsoft.com/office/officeart/2005/8/layout/orgChart1"/>
    <dgm:cxn modelId="{9EE79E54-CD94-403D-A347-4AFEB9311931}" type="presParOf" srcId="{D7A02E95-2199-4E18-B19C-48F09E384FC3}" destId="{4A6DAB24-5703-4231-BAEB-6F022D7078C1}" srcOrd="0" destOrd="0" presId="urn:microsoft.com/office/officeart/2005/8/layout/orgChart1"/>
    <dgm:cxn modelId="{69EE2FE7-F519-4520-A9E7-80FF8C5C8934}" type="presParOf" srcId="{D7A02E95-2199-4E18-B19C-48F09E384FC3}" destId="{20675A1C-C1D6-4A0D-99CA-D6E9E95C68FB}" srcOrd="1" destOrd="0" presId="urn:microsoft.com/office/officeart/2005/8/layout/orgChart1"/>
    <dgm:cxn modelId="{F18DC867-4B38-4A73-AE1F-705EB801444C}" type="presParOf" srcId="{20675A1C-C1D6-4A0D-99CA-D6E9E95C68FB}" destId="{CE3E027E-28B3-494E-9BCD-8BE8B8AF6D6E}" srcOrd="0" destOrd="0" presId="urn:microsoft.com/office/officeart/2005/8/layout/orgChart1"/>
    <dgm:cxn modelId="{F80957EF-9369-467B-9B33-A90ABF5D3110}" type="presParOf" srcId="{CE3E027E-28B3-494E-9BCD-8BE8B8AF6D6E}" destId="{7B4A3403-088C-4938-988E-94351FBD0303}" srcOrd="0" destOrd="0" presId="urn:microsoft.com/office/officeart/2005/8/layout/orgChart1"/>
    <dgm:cxn modelId="{EA6DEA1A-CC66-4276-AE72-F783B1605140}" type="presParOf" srcId="{CE3E027E-28B3-494E-9BCD-8BE8B8AF6D6E}" destId="{DD7DE716-4E25-4651-8242-11BA5146C53E}" srcOrd="1" destOrd="0" presId="urn:microsoft.com/office/officeart/2005/8/layout/orgChart1"/>
    <dgm:cxn modelId="{566465CA-100E-499B-8F7C-15958091C7EA}" type="presParOf" srcId="{20675A1C-C1D6-4A0D-99CA-D6E9E95C68FB}" destId="{653813DF-39E9-470A-8B11-7965CBB8990C}" srcOrd="1" destOrd="0" presId="urn:microsoft.com/office/officeart/2005/8/layout/orgChart1"/>
    <dgm:cxn modelId="{A2C09C24-227D-46D9-A20C-7F5CA8CEE28B}" type="presParOf" srcId="{20675A1C-C1D6-4A0D-99CA-D6E9E95C68FB}" destId="{FF0C710B-5CA8-4247-9A59-DB038B50FE76}" srcOrd="2" destOrd="0" presId="urn:microsoft.com/office/officeart/2005/8/layout/orgChart1"/>
    <dgm:cxn modelId="{4FD898EF-382B-4053-88E7-DE44C034F8B5}" type="presParOf" srcId="{D7A02E95-2199-4E18-B19C-48F09E384FC3}" destId="{7ED3AC4A-87D7-4514-9A3F-01DE8707133C}" srcOrd="2" destOrd="0" presId="urn:microsoft.com/office/officeart/2005/8/layout/orgChart1"/>
    <dgm:cxn modelId="{518A65E5-956C-4B7E-A7C7-F57A2E19FF94}" type="presParOf" srcId="{D7A02E95-2199-4E18-B19C-48F09E384FC3}" destId="{50FAF659-D0A6-41A8-81A5-34267923D299}" srcOrd="3" destOrd="0" presId="urn:microsoft.com/office/officeart/2005/8/layout/orgChart1"/>
    <dgm:cxn modelId="{AA900933-0FF1-4B59-92CC-43713FFAD30A}" type="presParOf" srcId="{50FAF659-D0A6-41A8-81A5-34267923D299}" destId="{5E8FCA09-26BF-4BD5-9D67-13EE39678614}" srcOrd="0" destOrd="0" presId="urn:microsoft.com/office/officeart/2005/8/layout/orgChart1"/>
    <dgm:cxn modelId="{D576048A-ADD9-4865-97B2-4E1AF1AF26FC}" type="presParOf" srcId="{5E8FCA09-26BF-4BD5-9D67-13EE39678614}" destId="{E53E566B-2E35-4C96-B7DD-40E358733F8C}" srcOrd="0" destOrd="0" presId="urn:microsoft.com/office/officeart/2005/8/layout/orgChart1"/>
    <dgm:cxn modelId="{87B6DD9A-124B-47BC-954A-28A3BC0F697C}" type="presParOf" srcId="{5E8FCA09-26BF-4BD5-9D67-13EE39678614}" destId="{A76FD4BB-D63B-4467-BDAF-1E00A5221EFC}" srcOrd="1" destOrd="0" presId="urn:microsoft.com/office/officeart/2005/8/layout/orgChart1"/>
    <dgm:cxn modelId="{987509B2-43F4-4106-A563-0457CA40C0C2}" type="presParOf" srcId="{50FAF659-D0A6-41A8-81A5-34267923D299}" destId="{43E77541-2B5E-411F-84C2-1CC1F9182735}" srcOrd="1" destOrd="0" presId="urn:microsoft.com/office/officeart/2005/8/layout/orgChart1"/>
    <dgm:cxn modelId="{DECC4B3B-B1CB-4233-BF74-39536BF5D8A1}" type="presParOf" srcId="{50FAF659-D0A6-41A8-81A5-34267923D299}" destId="{66FE9BD1-E919-48DC-8FE6-C6F63E58EE39}" srcOrd="2" destOrd="0" presId="urn:microsoft.com/office/officeart/2005/8/layout/orgChart1"/>
    <dgm:cxn modelId="{3C217F24-750E-4423-A6CF-5E698B42689E}" type="presParOf" srcId="{D7A02E95-2199-4E18-B19C-48F09E384FC3}" destId="{5F120689-058F-4BAF-B10E-BBDC265CEDE4}" srcOrd="4" destOrd="0" presId="urn:microsoft.com/office/officeart/2005/8/layout/orgChart1"/>
    <dgm:cxn modelId="{C5FA8A2E-AE0D-47B0-9D42-766D794A223E}" type="presParOf" srcId="{D7A02E95-2199-4E18-B19C-48F09E384FC3}" destId="{182057D5-E5F6-4270-8CBC-0F7538330992}" srcOrd="5" destOrd="0" presId="urn:microsoft.com/office/officeart/2005/8/layout/orgChart1"/>
    <dgm:cxn modelId="{53551519-7554-4C92-9D73-85FC7C254821}" type="presParOf" srcId="{182057D5-E5F6-4270-8CBC-0F7538330992}" destId="{116BD22C-9716-42B5-A224-CE785C9AAE57}" srcOrd="0" destOrd="0" presId="urn:microsoft.com/office/officeart/2005/8/layout/orgChart1"/>
    <dgm:cxn modelId="{712216FF-696E-457E-9DE7-9C78189CEB48}" type="presParOf" srcId="{116BD22C-9716-42B5-A224-CE785C9AAE57}" destId="{E788BE58-104F-4938-A8AC-035F5FDB0891}" srcOrd="0" destOrd="0" presId="urn:microsoft.com/office/officeart/2005/8/layout/orgChart1"/>
    <dgm:cxn modelId="{6629963B-58F1-43AD-A0C5-F2A74FDE4212}" type="presParOf" srcId="{116BD22C-9716-42B5-A224-CE785C9AAE57}" destId="{D8902A7C-B64B-4381-8983-4A7EE3AA4BE7}" srcOrd="1" destOrd="0" presId="urn:microsoft.com/office/officeart/2005/8/layout/orgChart1"/>
    <dgm:cxn modelId="{B533FD31-7FFD-425F-A121-784EB1BCA359}" type="presParOf" srcId="{182057D5-E5F6-4270-8CBC-0F7538330992}" destId="{34939036-3133-4BF3-9EEF-82E96EBC12A9}" srcOrd="1" destOrd="0" presId="urn:microsoft.com/office/officeart/2005/8/layout/orgChart1"/>
    <dgm:cxn modelId="{7975BB6E-F592-431D-8D53-C3A3C274A9CC}" type="presParOf" srcId="{182057D5-E5F6-4270-8CBC-0F7538330992}" destId="{A931F498-CE6A-487D-A65B-9AC06BC11AC3}" srcOrd="2" destOrd="0" presId="urn:microsoft.com/office/officeart/2005/8/layout/orgChart1"/>
    <dgm:cxn modelId="{DEDE2153-90E3-4B47-A950-02D7A7969228}" type="presParOf" srcId="{D7A02E95-2199-4E18-B19C-48F09E384FC3}" destId="{B9498302-2B27-4850-8871-C82ADCCC1BF1}" srcOrd="6" destOrd="0" presId="urn:microsoft.com/office/officeart/2005/8/layout/orgChart1"/>
    <dgm:cxn modelId="{3645D50F-B04C-4F48-8CAE-413EB6ABDB29}" type="presParOf" srcId="{D7A02E95-2199-4E18-B19C-48F09E384FC3}" destId="{BE9FAD91-1361-42B7-AF59-E3FC90F53589}" srcOrd="7" destOrd="0" presId="urn:microsoft.com/office/officeart/2005/8/layout/orgChart1"/>
    <dgm:cxn modelId="{5D7C721B-6C1C-4EEC-92FA-69DE06301721}" type="presParOf" srcId="{BE9FAD91-1361-42B7-AF59-E3FC90F53589}" destId="{0D6AB805-17F9-4252-BA31-52C041E62243}" srcOrd="0" destOrd="0" presId="urn:microsoft.com/office/officeart/2005/8/layout/orgChart1"/>
    <dgm:cxn modelId="{BEC5C220-4BE7-4A0A-A5D2-74C844A6084E}" type="presParOf" srcId="{0D6AB805-17F9-4252-BA31-52C041E62243}" destId="{D1AAC8C5-02DE-4738-87B1-4A7D5B2C18BB}" srcOrd="0" destOrd="0" presId="urn:microsoft.com/office/officeart/2005/8/layout/orgChart1"/>
    <dgm:cxn modelId="{F211B5B2-3601-45A9-B826-86538DDA660B}" type="presParOf" srcId="{0D6AB805-17F9-4252-BA31-52C041E62243}" destId="{0410B82B-7056-4129-88EB-577686ACFD11}" srcOrd="1" destOrd="0" presId="urn:microsoft.com/office/officeart/2005/8/layout/orgChart1"/>
    <dgm:cxn modelId="{A0A57D4F-8C46-460F-B335-9A00EDA45408}" type="presParOf" srcId="{BE9FAD91-1361-42B7-AF59-E3FC90F53589}" destId="{431B4040-44A8-4C3B-9D97-A189D520310D}" srcOrd="1" destOrd="0" presId="urn:microsoft.com/office/officeart/2005/8/layout/orgChart1"/>
    <dgm:cxn modelId="{F52FBCB2-66E8-4728-A20A-F863E5364B35}" type="presParOf" srcId="{BE9FAD91-1361-42B7-AF59-E3FC90F53589}" destId="{CFB0B3C8-BCCC-433D-8DE4-408B109ABF8A}" srcOrd="2" destOrd="0" presId="urn:microsoft.com/office/officeart/2005/8/layout/orgChart1"/>
    <dgm:cxn modelId="{E5AAA152-FE06-462D-9388-51BABF25176F}" type="presParOf" srcId="{AA28BCC9-9B30-4F8C-8C9C-EB69CD6FCAF9}" destId="{A71DE347-B336-4060-B389-90B4D9155C55}" srcOrd="2" destOrd="0" presId="urn:microsoft.com/office/officeart/2005/8/layout/orgChart1"/>
    <dgm:cxn modelId="{05E4B00A-D923-4911-ABAD-418B3277BADB}" type="presParOf" srcId="{AC94FF7A-6CED-4560-A76D-DAE8B514A5C0}" destId="{A662E5E1-84F9-490A-A7D1-BC3C52830285}" srcOrd="2" destOrd="0" presId="urn:microsoft.com/office/officeart/2005/8/layout/orgChart1"/>
    <dgm:cxn modelId="{347F618B-F9D8-4FBE-840D-6D35EFE2736C}" type="presParOf" srcId="{AC94FF7A-6CED-4560-A76D-DAE8B514A5C0}" destId="{4F5E80F8-D821-4F75-B01D-D253DE7F052C}" srcOrd="3" destOrd="0" presId="urn:microsoft.com/office/officeart/2005/8/layout/orgChart1"/>
    <dgm:cxn modelId="{5B424ACC-3B6D-4E60-9064-A2919787D806}" type="presParOf" srcId="{4F5E80F8-D821-4F75-B01D-D253DE7F052C}" destId="{51AD0301-6380-46A7-A50D-A1343D575D33}" srcOrd="0" destOrd="0" presId="urn:microsoft.com/office/officeart/2005/8/layout/orgChart1"/>
    <dgm:cxn modelId="{249B38C5-92AD-4A03-A658-85404D72FC8C}" type="presParOf" srcId="{51AD0301-6380-46A7-A50D-A1343D575D33}" destId="{C4B45F76-3483-450C-BDC8-4244440B061E}" srcOrd="0" destOrd="0" presId="urn:microsoft.com/office/officeart/2005/8/layout/orgChart1"/>
    <dgm:cxn modelId="{100D2F19-4AB6-4D8C-B23F-EBFC8B87A7D5}" type="presParOf" srcId="{51AD0301-6380-46A7-A50D-A1343D575D33}" destId="{B0BB4610-A955-44B5-999E-DF99E1CF8E65}" srcOrd="1" destOrd="0" presId="urn:microsoft.com/office/officeart/2005/8/layout/orgChart1"/>
    <dgm:cxn modelId="{D563ECE3-6BAD-4DD7-B5C8-6B26A84712C4}" type="presParOf" srcId="{4F5E80F8-D821-4F75-B01D-D253DE7F052C}" destId="{73ED7456-69C8-4B02-AD46-4DC576D6332E}" srcOrd="1" destOrd="0" presId="urn:microsoft.com/office/officeart/2005/8/layout/orgChart1"/>
    <dgm:cxn modelId="{EC4C8BD8-10BA-4F50-AFF2-9E3F691A68E0}" type="presParOf" srcId="{73ED7456-69C8-4B02-AD46-4DC576D6332E}" destId="{3CA66A2C-CB46-42D7-B89A-6366AE1790AD}" srcOrd="0" destOrd="0" presId="urn:microsoft.com/office/officeart/2005/8/layout/orgChart1"/>
    <dgm:cxn modelId="{D7C98E48-0C24-4AB3-8226-670573753B98}" type="presParOf" srcId="{73ED7456-69C8-4B02-AD46-4DC576D6332E}" destId="{2E6EED25-B63F-4571-AAEA-37F5B0C9C3D5}" srcOrd="1" destOrd="0" presId="urn:microsoft.com/office/officeart/2005/8/layout/orgChart1"/>
    <dgm:cxn modelId="{89EB6070-CF8F-4BDE-8E67-14B6963F9BD8}" type="presParOf" srcId="{2E6EED25-B63F-4571-AAEA-37F5B0C9C3D5}" destId="{D1A31304-AB27-4E71-98F5-2C6D4C032749}" srcOrd="0" destOrd="0" presId="urn:microsoft.com/office/officeart/2005/8/layout/orgChart1"/>
    <dgm:cxn modelId="{A4FA847D-6AB4-488E-AEC6-11A484E5BB36}" type="presParOf" srcId="{D1A31304-AB27-4E71-98F5-2C6D4C032749}" destId="{9E3E24F9-39D5-4677-8308-702320BF4E7B}" srcOrd="0" destOrd="0" presId="urn:microsoft.com/office/officeart/2005/8/layout/orgChart1"/>
    <dgm:cxn modelId="{851280C3-1796-45F2-B296-3B4D16AC4D86}" type="presParOf" srcId="{D1A31304-AB27-4E71-98F5-2C6D4C032749}" destId="{960F2193-7CA2-4ECF-AF13-C533557548EF}" srcOrd="1" destOrd="0" presId="urn:microsoft.com/office/officeart/2005/8/layout/orgChart1"/>
    <dgm:cxn modelId="{04AB0073-0E0F-4442-B1F1-413CC8F8CB4A}" type="presParOf" srcId="{2E6EED25-B63F-4571-AAEA-37F5B0C9C3D5}" destId="{7E0B3138-0C2E-48E6-BF11-B41AC0E59561}" srcOrd="1" destOrd="0" presId="urn:microsoft.com/office/officeart/2005/8/layout/orgChart1"/>
    <dgm:cxn modelId="{F73908E0-583C-448F-801F-C8B6DD9652DD}" type="presParOf" srcId="{2E6EED25-B63F-4571-AAEA-37F5B0C9C3D5}" destId="{1726DD54-3E3E-4DDF-BC6B-C74273E81EDF}" srcOrd="2" destOrd="0" presId="urn:microsoft.com/office/officeart/2005/8/layout/orgChart1"/>
    <dgm:cxn modelId="{EE8D556B-E2BA-4407-AE0A-12DF8D03567A}" type="presParOf" srcId="{73ED7456-69C8-4B02-AD46-4DC576D6332E}" destId="{080964F2-5CBD-4CEA-BD55-EBD38E09BE0E}" srcOrd="2" destOrd="0" presId="urn:microsoft.com/office/officeart/2005/8/layout/orgChart1"/>
    <dgm:cxn modelId="{D19B923D-D524-4A26-A4D8-3B97D21BAEA0}" type="presParOf" srcId="{73ED7456-69C8-4B02-AD46-4DC576D6332E}" destId="{A3E12FF1-5A1F-4F9D-A1B8-9704B6C84918}" srcOrd="3" destOrd="0" presId="urn:microsoft.com/office/officeart/2005/8/layout/orgChart1"/>
    <dgm:cxn modelId="{2E5A3EAB-A7B1-405E-8281-4044DF13AE3D}" type="presParOf" srcId="{A3E12FF1-5A1F-4F9D-A1B8-9704B6C84918}" destId="{E9B19D68-1774-44F2-A664-71FEAB3934DD}" srcOrd="0" destOrd="0" presId="urn:microsoft.com/office/officeart/2005/8/layout/orgChart1"/>
    <dgm:cxn modelId="{C47083CA-441B-4006-8505-E377F807AB93}" type="presParOf" srcId="{E9B19D68-1774-44F2-A664-71FEAB3934DD}" destId="{2369BA42-DAAB-4540-8362-A30CE562C249}" srcOrd="0" destOrd="0" presId="urn:microsoft.com/office/officeart/2005/8/layout/orgChart1"/>
    <dgm:cxn modelId="{9D034ED9-72CD-4B46-A730-381D677FD346}" type="presParOf" srcId="{E9B19D68-1774-44F2-A664-71FEAB3934DD}" destId="{F2E9368C-FC58-4E59-8847-9A605DC71C26}" srcOrd="1" destOrd="0" presId="urn:microsoft.com/office/officeart/2005/8/layout/orgChart1"/>
    <dgm:cxn modelId="{9B42DFE2-F681-4F05-81AC-EF15DCDF17E7}" type="presParOf" srcId="{A3E12FF1-5A1F-4F9D-A1B8-9704B6C84918}" destId="{E2FD5703-F2C6-437F-8ACE-291B4A52D8FB}" srcOrd="1" destOrd="0" presId="urn:microsoft.com/office/officeart/2005/8/layout/orgChart1"/>
    <dgm:cxn modelId="{A6D81E38-7A0C-4498-9C2C-C869D52DA297}" type="presParOf" srcId="{A3E12FF1-5A1F-4F9D-A1B8-9704B6C84918}" destId="{61B6EC8F-C77D-48D2-8CD9-378DCAD1640A}" srcOrd="2" destOrd="0" presId="urn:microsoft.com/office/officeart/2005/8/layout/orgChart1"/>
    <dgm:cxn modelId="{D70FDC86-7920-4D24-B25A-E7B97C8D920F}" type="presParOf" srcId="{73ED7456-69C8-4B02-AD46-4DC576D6332E}" destId="{88C20094-B781-40F1-BCEF-51CF3873A4BA}" srcOrd="4" destOrd="0" presId="urn:microsoft.com/office/officeart/2005/8/layout/orgChart1"/>
    <dgm:cxn modelId="{D556937E-5E90-478E-9908-70527C515D61}" type="presParOf" srcId="{73ED7456-69C8-4B02-AD46-4DC576D6332E}" destId="{EB923BA3-B9F2-48A3-A0C1-CD67436C04B7}" srcOrd="5" destOrd="0" presId="urn:microsoft.com/office/officeart/2005/8/layout/orgChart1"/>
    <dgm:cxn modelId="{5FBDAF87-5180-4794-A896-C45CA36D37C9}" type="presParOf" srcId="{EB923BA3-B9F2-48A3-A0C1-CD67436C04B7}" destId="{E601D565-74FF-40FA-9C13-F61932740B5C}" srcOrd="0" destOrd="0" presId="urn:microsoft.com/office/officeart/2005/8/layout/orgChart1"/>
    <dgm:cxn modelId="{090E09EA-9D2F-4638-946F-EF25C475DC46}" type="presParOf" srcId="{E601D565-74FF-40FA-9C13-F61932740B5C}" destId="{88792363-1F88-4C83-B568-5B01852FE3BF}" srcOrd="0" destOrd="0" presId="urn:microsoft.com/office/officeart/2005/8/layout/orgChart1"/>
    <dgm:cxn modelId="{F85BBDA6-528F-49FE-9FAF-FC4C6DD3DED2}" type="presParOf" srcId="{E601D565-74FF-40FA-9C13-F61932740B5C}" destId="{DA7D1BF5-5059-4B35-8999-425E22EC1C58}" srcOrd="1" destOrd="0" presId="urn:microsoft.com/office/officeart/2005/8/layout/orgChart1"/>
    <dgm:cxn modelId="{A2B07939-0A96-4AB3-92D6-8854240C5BFB}" type="presParOf" srcId="{EB923BA3-B9F2-48A3-A0C1-CD67436C04B7}" destId="{00F0C736-AC4D-439F-824E-ED8ED925F781}" srcOrd="1" destOrd="0" presId="urn:microsoft.com/office/officeart/2005/8/layout/orgChart1"/>
    <dgm:cxn modelId="{5F7DF778-9A1B-4B09-B83A-5714C268C881}" type="presParOf" srcId="{EB923BA3-B9F2-48A3-A0C1-CD67436C04B7}" destId="{E7635DAB-D77E-4443-9538-F377A19E93FD}" srcOrd="2" destOrd="0" presId="urn:microsoft.com/office/officeart/2005/8/layout/orgChart1"/>
    <dgm:cxn modelId="{CE6ABA15-ED52-4C57-80AC-0EF50C18C76E}" type="presParOf" srcId="{4F5E80F8-D821-4F75-B01D-D253DE7F052C}" destId="{971126EE-EA33-4BA5-8DB7-76EE7B026914}" srcOrd="2" destOrd="0" presId="urn:microsoft.com/office/officeart/2005/8/layout/orgChart1"/>
    <dgm:cxn modelId="{805A7EC2-B7A3-4DD4-9CDB-5F9D72B3EBDF}" type="presParOf" srcId="{AC94FF7A-6CED-4560-A76D-DAE8B514A5C0}" destId="{E986F185-1317-4B62-9B14-0BA29B05B1D5}" srcOrd="4" destOrd="0" presId="urn:microsoft.com/office/officeart/2005/8/layout/orgChart1"/>
    <dgm:cxn modelId="{B0D3A6F8-1912-4781-A332-F35ACE3B6DC3}" type="presParOf" srcId="{AC94FF7A-6CED-4560-A76D-DAE8B514A5C0}" destId="{BF1F856B-8D2D-4316-98FD-CE8423B4635D}" srcOrd="5" destOrd="0" presId="urn:microsoft.com/office/officeart/2005/8/layout/orgChart1"/>
    <dgm:cxn modelId="{9855764A-7575-441B-9029-AF48BA8A1C7D}" type="presParOf" srcId="{BF1F856B-8D2D-4316-98FD-CE8423B4635D}" destId="{1816A38F-84AF-4180-A330-7AC48C8CF044}" srcOrd="0" destOrd="0" presId="urn:microsoft.com/office/officeart/2005/8/layout/orgChart1"/>
    <dgm:cxn modelId="{04B0719F-754D-44EB-93D2-13FE2FB96683}" type="presParOf" srcId="{1816A38F-84AF-4180-A330-7AC48C8CF044}" destId="{91181B8B-DE8D-4C9A-AD31-5CA05CD2D8CA}" srcOrd="0" destOrd="0" presId="urn:microsoft.com/office/officeart/2005/8/layout/orgChart1"/>
    <dgm:cxn modelId="{6D5F8516-4A9E-4250-9192-AF5272EC3FEF}" type="presParOf" srcId="{1816A38F-84AF-4180-A330-7AC48C8CF044}" destId="{6A5E6C57-AC43-404F-9CEC-DA7220B05243}" srcOrd="1" destOrd="0" presId="urn:microsoft.com/office/officeart/2005/8/layout/orgChart1"/>
    <dgm:cxn modelId="{024A0564-D577-4340-A095-5974FB1188B1}" type="presParOf" srcId="{BF1F856B-8D2D-4316-98FD-CE8423B4635D}" destId="{2854C473-B6BD-493C-853E-02AA7946AB0F}" srcOrd="1" destOrd="0" presId="urn:microsoft.com/office/officeart/2005/8/layout/orgChart1"/>
    <dgm:cxn modelId="{7428D7BC-18B0-45CA-BD2C-298521B5A336}" type="presParOf" srcId="{2854C473-B6BD-493C-853E-02AA7946AB0F}" destId="{CF3E518C-4A78-4F9A-8266-433FC87181FF}" srcOrd="0" destOrd="0" presId="urn:microsoft.com/office/officeart/2005/8/layout/orgChart1"/>
    <dgm:cxn modelId="{521A60F4-F221-4B6E-9DA2-3E0DED78E259}" type="presParOf" srcId="{2854C473-B6BD-493C-853E-02AA7946AB0F}" destId="{1242B872-AD67-4CBC-9497-4DE34F21817D}" srcOrd="1" destOrd="0" presId="urn:microsoft.com/office/officeart/2005/8/layout/orgChart1"/>
    <dgm:cxn modelId="{90F88F4D-D099-446D-B153-9C17FCB9437C}" type="presParOf" srcId="{1242B872-AD67-4CBC-9497-4DE34F21817D}" destId="{65F0661A-DB54-4C09-8F3E-054568575AA9}" srcOrd="0" destOrd="0" presId="urn:microsoft.com/office/officeart/2005/8/layout/orgChart1"/>
    <dgm:cxn modelId="{2A103501-7314-4670-8FCE-18464BA2642B}" type="presParOf" srcId="{65F0661A-DB54-4C09-8F3E-054568575AA9}" destId="{2EFD6A5B-5657-42F8-A0EA-6485EC14448C}" srcOrd="0" destOrd="0" presId="urn:microsoft.com/office/officeart/2005/8/layout/orgChart1"/>
    <dgm:cxn modelId="{15A7566D-1CCE-42F7-BAE5-F085488066AC}" type="presParOf" srcId="{65F0661A-DB54-4C09-8F3E-054568575AA9}" destId="{822A047C-DA3B-4BCA-B43D-810519AE8C28}" srcOrd="1" destOrd="0" presId="urn:microsoft.com/office/officeart/2005/8/layout/orgChart1"/>
    <dgm:cxn modelId="{140F1375-20B8-4AFA-8DD6-9B2C9C41DC14}" type="presParOf" srcId="{1242B872-AD67-4CBC-9497-4DE34F21817D}" destId="{0F44BDC1-36DF-4840-A140-4C427F37D8A9}" srcOrd="1" destOrd="0" presId="urn:microsoft.com/office/officeart/2005/8/layout/orgChart1"/>
    <dgm:cxn modelId="{391AA609-5733-49AB-AEC3-9FB30B171955}" type="presParOf" srcId="{1242B872-AD67-4CBC-9497-4DE34F21817D}" destId="{9E2FF248-FD49-44DC-A04D-4EE8F23E4861}" srcOrd="2" destOrd="0" presId="urn:microsoft.com/office/officeart/2005/8/layout/orgChart1"/>
    <dgm:cxn modelId="{BE37BE70-53D1-45C0-A9F5-62A6275E3C4D}" type="presParOf" srcId="{2854C473-B6BD-493C-853E-02AA7946AB0F}" destId="{27DD337F-8D1F-4599-9F1E-351C3E5A04B3}" srcOrd="2" destOrd="0" presId="urn:microsoft.com/office/officeart/2005/8/layout/orgChart1"/>
    <dgm:cxn modelId="{E3A785CC-773E-4401-B116-B4DC22F1B485}" type="presParOf" srcId="{2854C473-B6BD-493C-853E-02AA7946AB0F}" destId="{122BD877-5845-4151-B5FE-290CD3F61F69}" srcOrd="3" destOrd="0" presId="urn:microsoft.com/office/officeart/2005/8/layout/orgChart1"/>
    <dgm:cxn modelId="{2CBC3CEE-AAE6-48CE-B237-02E5E40719B9}" type="presParOf" srcId="{122BD877-5845-4151-B5FE-290CD3F61F69}" destId="{84AB03AF-2AC2-40D3-9BAC-FDFC22EA980A}" srcOrd="0" destOrd="0" presId="urn:microsoft.com/office/officeart/2005/8/layout/orgChart1"/>
    <dgm:cxn modelId="{18AEDF42-1F4B-4F5E-8D7E-2C9DA4ACA5A7}" type="presParOf" srcId="{84AB03AF-2AC2-40D3-9BAC-FDFC22EA980A}" destId="{C46DD1A6-9E41-4FE1-B811-1CD584BF6298}" srcOrd="0" destOrd="0" presId="urn:microsoft.com/office/officeart/2005/8/layout/orgChart1"/>
    <dgm:cxn modelId="{325BE618-C175-44FC-9586-C94055A1ABF4}" type="presParOf" srcId="{84AB03AF-2AC2-40D3-9BAC-FDFC22EA980A}" destId="{D76846CA-1724-4943-A563-7FE261FAAAA1}" srcOrd="1" destOrd="0" presId="urn:microsoft.com/office/officeart/2005/8/layout/orgChart1"/>
    <dgm:cxn modelId="{24299BAA-4A60-414D-82B4-5D47D5B38F9E}" type="presParOf" srcId="{122BD877-5845-4151-B5FE-290CD3F61F69}" destId="{E88C3BE4-53F2-44C8-90B2-D7B775F9F09D}" srcOrd="1" destOrd="0" presId="urn:microsoft.com/office/officeart/2005/8/layout/orgChart1"/>
    <dgm:cxn modelId="{E012F6F9-D086-4823-9F79-21F38ACF055B}" type="presParOf" srcId="{122BD877-5845-4151-B5FE-290CD3F61F69}" destId="{6EF6B92F-6895-4694-866C-01013EFE302F}" srcOrd="2" destOrd="0" presId="urn:microsoft.com/office/officeart/2005/8/layout/orgChart1"/>
    <dgm:cxn modelId="{9C55CE3A-BDF1-4E22-BC51-D7EAEAE9EA05}" type="presParOf" srcId="{BF1F856B-8D2D-4316-98FD-CE8423B4635D}" destId="{2F72A73F-6834-44AB-A7CA-54FC8939E34F}" srcOrd="2" destOrd="0" presId="urn:microsoft.com/office/officeart/2005/8/layout/orgChart1"/>
    <dgm:cxn modelId="{E1AAD7CE-4110-4640-AF51-A7764CD55713}" type="presParOf" srcId="{AC94FF7A-6CED-4560-A76D-DAE8B514A5C0}" destId="{E51B53BD-5C48-4573-8077-AB511AB3FC5B}" srcOrd="6" destOrd="0" presId="urn:microsoft.com/office/officeart/2005/8/layout/orgChart1"/>
    <dgm:cxn modelId="{8B94EF91-2178-49A6-A370-260BA884B643}" type="presParOf" srcId="{AC94FF7A-6CED-4560-A76D-DAE8B514A5C0}" destId="{E56E0D09-9232-4F4C-BB6F-9D75B0211422}" srcOrd="7" destOrd="0" presId="urn:microsoft.com/office/officeart/2005/8/layout/orgChart1"/>
    <dgm:cxn modelId="{B3E62A0E-44BC-44D3-A047-0AE0EEB22B43}" type="presParOf" srcId="{E56E0D09-9232-4F4C-BB6F-9D75B0211422}" destId="{24235B37-4AFD-4392-98D3-55303931D959}" srcOrd="0" destOrd="0" presId="urn:microsoft.com/office/officeart/2005/8/layout/orgChart1"/>
    <dgm:cxn modelId="{D3A45812-9A30-49B7-B831-84B0F34E43FF}" type="presParOf" srcId="{24235B37-4AFD-4392-98D3-55303931D959}" destId="{36D40DD6-F080-4A2A-BF84-280D7927A4DE}" srcOrd="0" destOrd="0" presId="urn:microsoft.com/office/officeart/2005/8/layout/orgChart1"/>
    <dgm:cxn modelId="{89084B4D-25B2-4C69-B060-E2EC9319FBAE}" type="presParOf" srcId="{24235B37-4AFD-4392-98D3-55303931D959}" destId="{A7E70A88-4E16-4506-B1AB-A09448686CCA}" srcOrd="1" destOrd="0" presId="urn:microsoft.com/office/officeart/2005/8/layout/orgChart1"/>
    <dgm:cxn modelId="{B3CAC53A-9BB2-40E2-9911-0421FB142E2D}" type="presParOf" srcId="{E56E0D09-9232-4F4C-BB6F-9D75B0211422}" destId="{74EB81EB-16AE-43CF-BE2E-2E7201E7DB95}" srcOrd="1" destOrd="0" presId="urn:microsoft.com/office/officeart/2005/8/layout/orgChart1"/>
    <dgm:cxn modelId="{13969CA0-7A38-4E07-863E-0BB06349E925}" type="presParOf" srcId="{74EB81EB-16AE-43CF-BE2E-2E7201E7DB95}" destId="{8E3790C3-4896-4FFB-B691-DC163D4770A9}" srcOrd="0" destOrd="0" presId="urn:microsoft.com/office/officeart/2005/8/layout/orgChart1"/>
    <dgm:cxn modelId="{8EF2232D-EE73-42C5-83ED-C9D73FF3D5DD}" type="presParOf" srcId="{74EB81EB-16AE-43CF-BE2E-2E7201E7DB95}" destId="{31AE8661-332B-4D49-9C68-F35B3658FB18}" srcOrd="1" destOrd="0" presId="urn:microsoft.com/office/officeart/2005/8/layout/orgChart1"/>
    <dgm:cxn modelId="{E035BC51-F55B-4728-81CB-0588E57AC142}" type="presParOf" srcId="{31AE8661-332B-4D49-9C68-F35B3658FB18}" destId="{450D4A98-907C-4717-A02C-66EFCC819300}" srcOrd="0" destOrd="0" presId="urn:microsoft.com/office/officeart/2005/8/layout/orgChart1"/>
    <dgm:cxn modelId="{B634921F-81DE-4292-930F-20531B7FD43E}" type="presParOf" srcId="{450D4A98-907C-4717-A02C-66EFCC819300}" destId="{53418EC2-DD2B-4779-A439-8C212BBC8B6B}" srcOrd="0" destOrd="0" presId="urn:microsoft.com/office/officeart/2005/8/layout/orgChart1"/>
    <dgm:cxn modelId="{C639DCF5-14AA-46CA-89FB-12917E480867}" type="presParOf" srcId="{450D4A98-907C-4717-A02C-66EFCC819300}" destId="{0FC9061D-7220-4222-BB36-67077044974F}" srcOrd="1" destOrd="0" presId="urn:microsoft.com/office/officeart/2005/8/layout/orgChart1"/>
    <dgm:cxn modelId="{100B4FFC-05AC-4592-A2BD-74B562E6BD8B}" type="presParOf" srcId="{31AE8661-332B-4D49-9C68-F35B3658FB18}" destId="{5EE36BEE-DCAF-46D1-BE2B-C2A64BD83F7D}" srcOrd="1" destOrd="0" presId="urn:microsoft.com/office/officeart/2005/8/layout/orgChart1"/>
    <dgm:cxn modelId="{CB2EFCC8-BDCE-41EC-8D51-989B1E02A171}" type="presParOf" srcId="{31AE8661-332B-4D49-9C68-F35B3658FB18}" destId="{C1924E86-F658-4349-832D-8D1FB0807D50}" srcOrd="2" destOrd="0" presId="urn:microsoft.com/office/officeart/2005/8/layout/orgChart1"/>
    <dgm:cxn modelId="{0820FE66-33A1-4D5A-9773-A344A905D10D}" type="presParOf" srcId="{74EB81EB-16AE-43CF-BE2E-2E7201E7DB95}" destId="{0AB6AE02-13D5-4523-86D8-1B6187B114DF}" srcOrd="2" destOrd="0" presId="urn:microsoft.com/office/officeart/2005/8/layout/orgChart1"/>
    <dgm:cxn modelId="{7338C1F8-9C54-4DCC-BD6E-76D7C75E2A1F}" type="presParOf" srcId="{74EB81EB-16AE-43CF-BE2E-2E7201E7DB95}" destId="{952D550A-AA82-408C-AF05-C96CDF877B59}" srcOrd="3" destOrd="0" presId="urn:microsoft.com/office/officeart/2005/8/layout/orgChart1"/>
    <dgm:cxn modelId="{FB84D4A6-C903-4358-A4A9-290C46209876}" type="presParOf" srcId="{952D550A-AA82-408C-AF05-C96CDF877B59}" destId="{8938F032-FFAF-4ABA-A2CA-9618D7C9099D}" srcOrd="0" destOrd="0" presId="urn:microsoft.com/office/officeart/2005/8/layout/orgChart1"/>
    <dgm:cxn modelId="{4D443760-F760-4FB6-87C4-9741C817CFD8}" type="presParOf" srcId="{8938F032-FFAF-4ABA-A2CA-9618D7C9099D}" destId="{13A28826-5896-4566-A877-396C8726CDEF}" srcOrd="0" destOrd="0" presId="urn:microsoft.com/office/officeart/2005/8/layout/orgChart1"/>
    <dgm:cxn modelId="{0286BF64-E706-42DC-9E80-958BE4B0A21F}" type="presParOf" srcId="{8938F032-FFAF-4ABA-A2CA-9618D7C9099D}" destId="{95DE0F38-8869-494D-B799-6E7D802FDD24}" srcOrd="1" destOrd="0" presId="urn:microsoft.com/office/officeart/2005/8/layout/orgChart1"/>
    <dgm:cxn modelId="{8F966BD3-03F7-44C4-8F56-0A41F609AF0B}" type="presParOf" srcId="{952D550A-AA82-408C-AF05-C96CDF877B59}" destId="{8345962F-B0F0-48B4-93D0-79E6D8C6D4BA}" srcOrd="1" destOrd="0" presId="urn:microsoft.com/office/officeart/2005/8/layout/orgChart1"/>
    <dgm:cxn modelId="{5DA90226-CE30-41C2-85F1-888E2A39B71E}" type="presParOf" srcId="{952D550A-AA82-408C-AF05-C96CDF877B59}" destId="{AF4DFBB5-4272-4545-A703-34803B96EA17}" srcOrd="2" destOrd="0" presId="urn:microsoft.com/office/officeart/2005/8/layout/orgChart1"/>
    <dgm:cxn modelId="{B7BCF2B1-523A-45A3-B2E6-EA0CED24C4BD}" type="presParOf" srcId="{74EB81EB-16AE-43CF-BE2E-2E7201E7DB95}" destId="{B432D497-E720-4E42-9304-14C0AD953B07}" srcOrd="4" destOrd="0" presId="urn:microsoft.com/office/officeart/2005/8/layout/orgChart1"/>
    <dgm:cxn modelId="{498350F6-1DF8-4377-A282-9C7B234F388C}" type="presParOf" srcId="{74EB81EB-16AE-43CF-BE2E-2E7201E7DB95}" destId="{FD49374A-BDD4-4AEF-81AF-D6C6622FD8FD}" srcOrd="5" destOrd="0" presId="urn:microsoft.com/office/officeart/2005/8/layout/orgChart1"/>
    <dgm:cxn modelId="{6D1D6FA4-B4AE-4602-8DDE-AE837B6893B6}" type="presParOf" srcId="{FD49374A-BDD4-4AEF-81AF-D6C6622FD8FD}" destId="{AEBC79C0-7E71-4CF9-AD1C-3F4C6ECBE602}" srcOrd="0" destOrd="0" presId="urn:microsoft.com/office/officeart/2005/8/layout/orgChart1"/>
    <dgm:cxn modelId="{85658F57-2ABC-4FAC-85A9-FF816C7366C7}" type="presParOf" srcId="{AEBC79C0-7E71-4CF9-AD1C-3F4C6ECBE602}" destId="{265F1AEF-A6F6-49CF-B488-BB29572C8AB6}" srcOrd="0" destOrd="0" presId="urn:microsoft.com/office/officeart/2005/8/layout/orgChart1"/>
    <dgm:cxn modelId="{586227EE-916D-454C-A40D-B9B333708D5F}" type="presParOf" srcId="{AEBC79C0-7E71-4CF9-AD1C-3F4C6ECBE602}" destId="{35DF02CA-DD5A-4B60-98B7-EB3EDF53C368}" srcOrd="1" destOrd="0" presId="urn:microsoft.com/office/officeart/2005/8/layout/orgChart1"/>
    <dgm:cxn modelId="{8B0EF56C-BE19-4A2B-A74B-23E1C22587DE}" type="presParOf" srcId="{FD49374A-BDD4-4AEF-81AF-D6C6622FD8FD}" destId="{7EFFCD53-F8A2-40C0-AFC3-5E5DDE533944}" srcOrd="1" destOrd="0" presId="urn:microsoft.com/office/officeart/2005/8/layout/orgChart1"/>
    <dgm:cxn modelId="{A8D8CB33-C551-49C7-9D77-53BC9B877440}" type="presParOf" srcId="{FD49374A-BDD4-4AEF-81AF-D6C6622FD8FD}" destId="{C66C43DD-7509-4FB5-8C1C-74CD70BDA269}" srcOrd="2" destOrd="0" presId="urn:microsoft.com/office/officeart/2005/8/layout/orgChart1"/>
    <dgm:cxn modelId="{36B8047B-10C0-4A2D-AA77-0CC3818C09EA}" type="presParOf" srcId="{74EB81EB-16AE-43CF-BE2E-2E7201E7DB95}" destId="{374E4A79-CE1C-43FA-827C-F1DC80080CE8}" srcOrd="6" destOrd="0" presId="urn:microsoft.com/office/officeart/2005/8/layout/orgChart1"/>
    <dgm:cxn modelId="{F92B11B7-9B0A-4D97-9B31-C4495D526F97}" type="presParOf" srcId="{74EB81EB-16AE-43CF-BE2E-2E7201E7DB95}" destId="{9EA59403-5B78-4FDC-99D7-F7FE2B219234}" srcOrd="7" destOrd="0" presId="urn:microsoft.com/office/officeart/2005/8/layout/orgChart1"/>
    <dgm:cxn modelId="{53C29A16-21C0-4595-B9C1-D57D8F5F5EDF}" type="presParOf" srcId="{9EA59403-5B78-4FDC-99D7-F7FE2B219234}" destId="{F4E6AF6A-877F-400C-A8BB-CB0B1611673E}" srcOrd="0" destOrd="0" presId="urn:microsoft.com/office/officeart/2005/8/layout/orgChart1"/>
    <dgm:cxn modelId="{04DB1122-781F-482B-987E-82A50850762B}" type="presParOf" srcId="{F4E6AF6A-877F-400C-A8BB-CB0B1611673E}" destId="{637E6BEA-2267-4CF5-9B44-5155EFD3B868}" srcOrd="0" destOrd="0" presId="urn:microsoft.com/office/officeart/2005/8/layout/orgChart1"/>
    <dgm:cxn modelId="{EE2125E9-17C2-4D20-8C33-EB1848DFDE7E}" type="presParOf" srcId="{F4E6AF6A-877F-400C-A8BB-CB0B1611673E}" destId="{A792E8CD-178F-403C-93C9-00D336FDE4C4}" srcOrd="1" destOrd="0" presId="urn:microsoft.com/office/officeart/2005/8/layout/orgChart1"/>
    <dgm:cxn modelId="{8AE9AB1F-7E2D-4944-8512-4046DD55BBCC}" type="presParOf" srcId="{9EA59403-5B78-4FDC-99D7-F7FE2B219234}" destId="{199C28EE-7DCD-45DC-BED7-EAD97B4279C1}" srcOrd="1" destOrd="0" presId="urn:microsoft.com/office/officeart/2005/8/layout/orgChart1"/>
    <dgm:cxn modelId="{5ABA8840-2A19-4F7D-BC3B-827FF64AA28B}" type="presParOf" srcId="{9EA59403-5B78-4FDC-99D7-F7FE2B219234}" destId="{7C7F87C3-0690-4839-9F92-7D9DD279D9B9}" srcOrd="2" destOrd="0" presId="urn:microsoft.com/office/officeart/2005/8/layout/orgChart1"/>
    <dgm:cxn modelId="{F4C4462B-2085-4330-A4CF-022ABDB5F885}" type="presParOf" srcId="{E56E0D09-9232-4F4C-BB6F-9D75B0211422}" destId="{297A6C2A-A9E1-4481-B177-0CF9A350BCBF}" srcOrd="2" destOrd="0" presId="urn:microsoft.com/office/officeart/2005/8/layout/orgChart1"/>
    <dgm:cxn modelId="{C915E216-DCA5-4667-8044-D5D474C8AD46}" type="presParOf" srcId="{889B4F0B-1405-43EB-ABEE-DEAE71846039}" destId="{D242F92C-A411-4156-AE8A-5622A43DF397}"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A4FA92A-5DE2-4B66-A2E8-D974FA335C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E338427-27A5-461D-817B-2A7415186C49}">
      <dgm:prSet phldrT="[文本]"/>
      <dgm:spPr>
        <a:xfrm>
          <a:off x="2114037" y="1502"/>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dirty="0" smtClean="0">
              <a:solidFill>
                <a:sysClr val="window" lastClr="FFFFFF"/>
              </a:solidFill>
              <a:latin typeface="Calibri" panose="020F0502020204030204"/>
              <a:ea typeface="宋体" panose="02010600030101010101" pitchFamily="2" charset="-122"/>
              <a:cs typeface="+mn-cs"/>
            </a:rPr>
            <a:t>Ultimate Note</a:t>
          </a:r>
          <a:r>
            <a:rPr lang="zh-CN" altLang="en-US" dirty="0" smtClean="0">
              <a:solidFill>
                <a:sysClr val="window" lastClr="FFFFFF"/>
              </a:solidFill>
              <a:latin typeface="Calibri" panose="020F0502020204030204"/>
              <a:ea typeface="宋体" panose="02010600030101010101" pitchFamily="2" charset="-122"/>
              <a:cs typeface="+mn-cs"/>
            </a:rPr>
            <a:t>应用</a:t>
          </a:r>
          <a:endParaRPr lang="zh-CN" altLang="en-US" dirty="0">
            <a:solidFill>
              <a:sysClr val="window" lastClr="FFFFFF"/>
            </a:solidFill>
            <a:latin typeface="Calibri" panose="020F0502020204030204"/>
            <a:ea typeface="宋体" panose="02010600030101010101" pitchFamily="2" charset="-122"/>
            <a:cs typeface="+mn-cs"/>
          </a:endParaRPr>
        </a:p>
      </dgm:t>
    </dgm:pt>
    <dgm:pt modelId="{D2947768-44DD-479D-8BBF-BB56799B08B3}" type="parTrans" cxnId="{01E9C222-AA54-439D-96A5-3466657DE685}">
      <dgm:prSet/>
      <dgm:spPr/>
      <dgm:t>
        <a:bodyPr/>
        <a:lstStyle/>
        <a:p>
          <a:endParaRPr lang="zh-CN" altLang="en-US"/>
        </a:p>
      </dgm:t>
    </dgm:pt>
    <dgm:pt modelId="{7ACAEA6C-4723-4EC2-B55B-19D132DFC376}" type="sibTrans" cxnId="{01E9C222-AA54-439D-96A5-3466657DE685}">
      <dgm:prSet/>
      <dgm:spPr/>
      <dgm:t>
        <a:bodyPr/>
        <a:lstStyle/>
        <a:p>
          <a:endParaRPr lang="zh-CN" altLang="en-US"/>
        </a:p>
      </dgm:t>
    </dgm:pt>
    <dgm:pt modelId="{DE6A2315-BFD7-44BB-97D8-26631D8083F6}">
      <dgm:prSet phldrT="[文本]"/>
      <dgm:spPr>
        <a:xfrm>
          <a:off x="59490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笔记管理</a:t>
          </a:r>
          <a:endParaRPr lang="zh-CN" altLang="en-US" dirty="0">
            <a:solidFill>
              <a:sysClr val="window" lastClr="FFFFFF"/>
            </a:solidFill>
            <a:latin typeface="Calibri" panose="020F0502020204030204"/>
            <a:ea typeface="宋体" panose="02010600030101010101" pitchFamily="2" charset="-122"/>
            <a:cs typeface="+mn-cs"/>
          </a:endParaRPr>
        </a:p>
      </dgm:t>
    </dgm:pt>
    <dgm:pt modelId="{34C3A93F-D503-4F1A-85BE-48A7430A80F0}" type="parTrans" cxnId="{4EEF1FE7-86A6-476D-8E4C-EB307DD6545A}">
      <dgm:prSet/>
      <dgm:spPr>
        <a:xfrm>
          <a:off x="1013398"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1D88B5E-4B49-4DA3-8325-1830BE7BA357}" type="sibTrans" cxnId="{4EEF1FE7-86A6-476D-8E4C-EB307DD6545A}">
      <dgm:prSet/>
      <dgm:spPr/>
      <dgm:t>
        <a:bodyPr/>
        <a:lstStyle/>
        <a:p>
          <a:endParaRPr lang="zh-CN" altLang="en-US"/>
        </a:p>
      </dgm:t>
    </dgm:pt>
    <dgm:pt modelId="{A6178F17-039C-4AD6-BE1C-1CB5C12154DC}">
      <dgm:prSet phldrT="[文本]"/>
      <dgm:spPr>
        <a:xfrm>
          <a:off x="262041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识别系统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53220116-DC76-4DE5-B312-994CD60E4FA2}" type="parTrans" cxnId="{2AD11AF1-7F18-4811-9CB0-6BCBC86D68E2}">
      <dgm:prSet/>
      <dgm:spPr>
        <a:xfrm>
          <a:off x="2532531"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4780D36-E466-49E8-A4CC-49D101B1A665}" type="sibTrans" cxnId="{2AD11AF1-7F18-4811-9CB0-6BCBC86D68E2}">
      <dgm:prSet/>
      <dgm:spPr/>
      <dgm:t>
        <a:bodyPr/>
        <a:lstStyle/>
        <a:p>
          <a:endParaRPr lang="zh-CN" altLang="en-US"/>
        </a:p>
      </dgm:t>
    </dgm:pt>
    <dgm:pt modelId="{EBA0629B-7EAD-43B5-B8C9-9F33D27821CB}">
      <dgm:prSet phldrT="[文本]"/>
      <dgm:spPr>
        <a:xfrm>
          <a:off x="363317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云端同步</a:t>
          </a:r>
          <a:endParaRPr lang="zh-CN" altLang="en-US" dirty="0">
            <a:solidFill>
              <a:sysClr val="window" lastClr="FFFFFF"/>
            </a:solidFill>
            <a:latin typeface="Calibri" panose="020F0502020204030204"/>
            <a:ea typeface="宋体" panose="02010600030101010101" pitchFamily="2" charset="-122"/>
            <a:cs typeface="+mn-cs"/>
          </a:endParaRPr>
        </a:p>
      </dgm:t>
    </dgm:pt>
    <dgm:pt modelId="{4F4C73C4-375E-44F9-9727-2F03ADB91783}" type="parTrans" cxnId="{43AA0856-3D50-45B7-BAEC-61166F210FA1}">
      <dgm:prSet/>
      <dgm:spPr>
        <a:xfrm>
          <a:off x="2532531"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F93312B-83D7-4445-BF19-50DB5D1FB53C}" type="sibTrans" cxnId="{43AA0856-3D50-45B7-BAEC-61166F210FA1}">
      <dgm:prSet/>
      <dgm:spPr/>
      <dgm:t>
        <a:bodyPr/>
        <a:lstStyle/>
        <a:p>
          <a:endParaRPr lang="zh-CN" altLang="en-US"/>
        </a:p>
      </dgm:t>
    </dgm:pt>
    <dgm:pt modelId="{1F337371-18F3-4BB4-B0A7-47E1C4A412C0}">
      <dgm:prSet phldrT="[文本]"/>
      <dgm:spPr>
        <a:xfrm>
          <a:off x="160766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账号系统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8A9543FE-95CF-4869-8075-FEC5DE70B1F8}" type="parTrans" cxnId="{BE03AB6B-CD0F-4CE0-A029-1177EE6BCF43}">
      <dgm:prSet/>
      <dgm:spPr>
        <a:xfrm>
          <a:off x="2026154"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84B4C8F-76A6-43D5-8501-A96254531AF4}" type="sibTrans" cxnId="{BE03AB6B-CD0F-4CE0-A029-1177EE6BCF43}">
      <dgm:prSet/>
      <dgm:spPr/>
      <dgm:t>
        <a:bodyPr/>
        <a:lstStyle/>
        <a:p>
          <a:endParaRPr lang="zh-CN" altLang="en-US"/>
        </a:p>
      </dgm:t>
    </dgm:pt>
    <dgm:pt modelId="{17A7F1A1-5D18-4A7C-8BBD-E247C7270A5C}">
      <dgm:prSet phldrT="[文本]"/>
      <dgm:spPr>
        <a:xfrm>
          <a:off x="80415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笔记増改删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6EEEA958-CE7D-4137-B76E-A968AA893E51}" type="parTrans" cxnId="{A58B3960-7B2E-4AFA-A3B3-05ACE63C8FEE}">
      <dgm:prSet/>
      <dgm:spPr>
        <a:xfrm>
          <a:off x="678603"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8692A7D-C37A-4651-A479-D21795062E3A}" type="sibTrans" cxnId="{A58B3960-7B2E-4AFA-A3B3-05ACE63C8FEE}">
      <dgm:prSet/>
      <dgm:spPr/>
      <dgm:t>
        <a:bodyPr/>
        <a:lstStyle/>
        <a:p>
          <a:endParaRPr lang="zh-CN" altLang="en-US"/>
        </a:p>
      </dgm:t>
    </dgm:pt>
    <dgm:pt modelId="{F8D49254-0B7A-4E2B-9F9A-B71BD0E8E0B2}">
      <dgm:prSet phldrT="[文本]"/>
      <dgm:spPr>
        <a:xfrm>
          <a:off x="181690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用户注册</a:t>
          </a:r>
          <a:endParaRPr lang="zh-CN" altLang="en-US" dirty="0">
            <a:solidFill>
              <a:sysClr val="window" lastClr="FFFFFF"/>
            </a:solidFill>
            <a:latin typeface="Calibri" panose="020F0502020204030204"/>
            <a:ea typeface="宋体" panose="02010600030101010101" pitchFamily="2" charset="-122"/>
            <a:cs typeface="+mn-cs"/>
          </a:endParaRPr>
        </a:p>
      </dgm:t>
    </dgm:pt>
    <dgm:pt modelId="{190FCE66-052A-4664-A26C-10E58A7B3360}" type="parTrans" cxnId="{37A28568-BD53-4C4D-8753-66D6EF0872D5}">
      <dgm:prSet/>
      <dgm:spPr>
        <a:xfrm>
          <a:off x="1691358"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8A2D51BF-C34D-4BD9-96E0-929519889033}" type="sibTrans" cxnId="{37A28568-BD53-4C4D-8753-66D6EF0872D5}">
      <dgm:prSet/>
      <dgm:spPr/>
      <dgm:t>
        <a:bodyPr/>
        <a:lstStyle/>
        <a:p>
          <a:endParaRPr lang="zh-CN" altLang="en-US"/>
        </a:p>
      </dgm:t>
    </dgm:pt>
    <dgm:pt modelId="{2F0BA7FD-3992-4DF6-9D1E-760D1280E797}">
      <dgm:prSet phldrT="[文本]"/>
      <dgm:spPr>
        <a:xfrm>
          <a:off x="282966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图片文字识别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7C3CB852-7AC2-41C5-B3A3-EAFD74954E4E}" type="parTrans" cxnId="{8552F60C-052F-456A-8E2D-9AF855B0123C}">
      <dgm:prSet/>
      <dgm:spPr>
        <a:xfrm>
          <a:off x="2704114"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6494081-49EA-44DE-9F65-7A0141E78993}" type="sibTrans" cxnId="{8552F60C-052F-456A-8E2D-9AF855B0123C}">
      <dgm:prSet/>
      <dgm:spPr/>
      <dgm:t>
        <a:bodyPr/>
        <a:lstStyle/>
        <a:p>
          <a:endParaRPr lang="zh-CN" altLang="en-US"/>
        </a:p>
      </dgm:t>
    </dgm:pt>
    <dgm:pt modelId="{67013952-4D33-47B7-BA2E-930BA85C206B}">
      <dgm:prSet phldrT="[文本]"/>
      <dgm:spPr>
        <a:xfrm>
          <a:off x="80415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1355576-ADD1-4666-8E97-A1508785CD9F}" type="parTrans" cxnId="{011D6784-8865-457D-B042-DF4D58286B40}">
      <dgm:prSet/>
      <dgm:spPr>
        <a:xfrm>
          <a:off x="678603"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1D8B0C8B-9FD4-4F2C-93A1-7488E6AD939B}" type="sibTrans" cxnId="{011D6784-8865-457D-B042-DF4D58286B40}">
      <dgm:prSet/>
      <dgm:spPr/>
      <dgm:t>
        <a:bodyPr/>
        <a:lstStyle/>
        <a:p>
          <a:endParaRPr lang="zh-CN" altLang="en-US"/>
        </a:p>
      </dgm:t>
    </dgm:pt>
    <dgm:pt modelId="{4F9246CC-352B-4180-8985-FD0602FFB309}">
      <dgm:prSet phldrT="[文本]"/>
      <dgm:spPr>
        <a:xfrm>
          <a:off x="804152"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D476A58-7BAF-49BA-B873-BD6710FF172D}" type="parTrans" cxnId="{5750945B-A5BD-4516-876A-1C6D986FD9E0}">
      <dgm:prSet/>
      <dgm:spPr>
        <a:xfrm>
          <a:off x="678603"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4DF0309-80CD-425E-94C5-0553FF7C5C29}" type="sibTrans" cxnId="{5750945B-A5BD-4516-876A-1C6D986FD9E0}">
      <dgm:prSet/>
      <dgm:spPr/>
      <dgm:t>
        <a:bodyPr/>
        <a:lstStyle/>
        <a:p>
          <a:endParaRPr lang="zh-CN" altLang="en-US"/>
        </a:p>
      </dgm:t>
    </dgm:pt>
    <dgm:pt modelId="{8206987F-43ED-42B2-A497-587367D3F218}">
      <dgm:prSet phldrT="[文本]"/>
      <dgm:spPr>
        <a:xfrm>
          <a:off x="181690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邮箱验证</a:t>
          </a:r>
          <a:endParaRPr lang="zh-CN" altLang="en-US" dirty="0">
            <a:solidFill>
              <a:sysClr val="window" lastClr="FFFFFF"/>
            </a:solidFill>
            <a:latin typeface="Calibri" panose="020F0502020204030204"/>
            <a:ea typeface="宋体" panose="02010600030101010101" pitchFamily="2" charset="-122"/>
            <a:cs typeface="+mn-cs"/>
          </a:endParaRPr>
        </a:p>
      </dgm:t>
    </dgm:pt>
    <dgm:pt modelId="{6E527A06-A522-40BA-8351-A8B0449EC54B}" type="parTrans" cxnId="{B8534CE9-734F-4393-9E55-427809E7479B}">
      <dgm:prSet/>
      <dgm:spPr>
        <a:xfrm>
          <a:off x="1691358"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0ABDF7D-8CF4-43DE-9A2C-957544952D2B}" type="sibTrans" cxnId="{B8534CE9-734F-4393-9E55-427809E7479B}">
      <dgm:prSet/>
      <dgm:spPr/>
      <dgm:t>
        <a:bodyPr/>
        <a:lstStyle/>
        <a:p>
          <a:endParaRPr lang="zh-CN" altLang="en-US"/>
        </a:p>
      </dgm:t>
    </dgm:pt>
    <dgm:pt modelId="{99B8544B-C0CB-4B9C-9A25-C3CCE37ABD98}">
      <dgm:prSet phldrT="[文本]"/>
      <dgm:spPr>
        <a:xfrm>
          <a:off x="181690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头像添加及修改</a:t>
          </a:r>
          <a:endParaRPr lang="zh-CN" altLang="en-US" dirty="0">
            <a:solidFill>
              <a:sysClr val="window" lastClr="FFFFFF"/>
            </a:solidFill>
            <a:latin typeface="Calibri" panose="020F0502020204030204"/>
            <a:ea typeface="宋体" panose="02010600030101010101" pitchFamily="2" charset="-122"/>
            <a:cs typeface="+mn-cs"/>
          </a:endParaRPr>
        </a:p>
      </dgm:t>
    </dgm:pt>
    <dgm:pt modelId="{F9CC409D-5B5B-478F-90B4-9C50B12096AC}" type="parTrans" cxnId="{907F0020-0E11-4E8C-9336-3BA47EA59AD6}">
      <dgm:prSet/>
      <dgm:spPr>
        <a:xfrm>
          <a:off x="1691358"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D4CABDD-8822-4C21-9BEE-283EBC191B4D}" type="sibTrans" cxnId="{907F0020-0E11-4E8C-9336-3BA47EA59AD6}">
      <dgm:prSet/>
      <dgm:spPr/>
      <dgm:t>
        <a:bodyPr/>
        <a:lstStyle/>
        <a:p>
          <a:endParaRPr lang="zh-CN" altLang="en-US"/>
        </a:p>
      </dgm:t>
    </dgm:pt>
    <dgm:pt modelId="{9FC8166B-6EC7-4A87-9BAC-AD767F80CB0B}">
      <dgm:prSet phldrT="[文本]"/>
      <dgm:spPr>
        <a:xfrm>
          <a:off x="282966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A72B889B-FDAC-4942-B93C-584D725B1974}" type="parTrans" cxnId="{435D35A5-C3CB-4633-A234-28952397726D}">
      <dgm:prSet/>
      <dgm:spPr>
        <a:xfrm>
          <a:off x="2704114"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F7DF2B71-5653-458A-BADD-4239CE1B481E}" type="sibTrans" cxnId="{435D35A5-C3CB-4633-A234-28952397726D}">
      <dgm:prSet/>
      <dgm:spPr/>
      <dgm:t>
        <a:bodyPr/>
        <a:lstStyle/>
        <a:p>
          <a:endParaRPr lang="zh-CN" altLang="en-US"/>
        </a:p>
      </dgm:t>
    </dgm:pt>
    <dgm:pt modelId="{5458B6FA-E70F-4FD2-A4E2-45C7B7E8BD45}">
      <dgm:prSet phldrT="[文本]"/>
      <dgm:spPr>
        <a:xfrm>
          <a:off x="384241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笔记上传</a:t>
          </a:r>
          <a:endParaRPr lang="zh-CN" altLang="en-US" dirty="0">
            <a:solidFill>
              <a:sysClr val="window" lastClr="FFFFFF"/>
            </a:solidFill>
            <a:latin typeface="Calibri" panose="020F0502020204030204"/>
            <a:ea typeface="宋体" panose="02010600030101010101" pitchFamily="2" charset="-122"/>
            <a:cs typeface="+mn-cs"/>
          </a:endParaRPr>
        </a:p>
      </dgm:t>
    </dgm:pt>
    <dgm:pt modelId="{43FBD787-4485-4508-BDA1-F10E9BEEBF34}" type="parTrans" cxnId="{3EAB5693-AF7E-4E8F-8530-9738542808E6}">
      <dgm:prSet/>
      <dgm:spPr>
        <a:xfrm>
          <a:off x="3716869"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6C6CBF1-B0E0-42C4-8434-DC6EF8F5F93F}" type="sibTrans" cxnId="{3EAB5693-AF7E-4E8F-8530-9738542808E6}">
      <dgm:prSet/>
      <dgm:spPr/>
      <dgm:t>
        <a:bodyPr/>
        <a:lstStyle/>
        <a:p>
          <a:endParaRPr lang="zh-CN" altLang="en-US"/>
        </a:p>
      </dgm:t>
    </dgm:pt>
    <dgm:pt modelId="{0772E4D9-A3A4-4EBA-84F7-96EACBE908AF}">
      <dgm:prSet phldrT="[文本]"/>
      <dgm:spPr>
        <a:xfrm>
          <a:off x="384241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笔记下载</a:t>
          </a:r>
          <a:endParaRPr lang="zh-CN" altLang="en-US" dirty="0">
            <a:solidFill>
              <a:sysClr val="window" lastClr="FFFFFF"/>
            </a:solidFill>
            <a:latin typeface="Calibri" panose="020F0502020204030204"/>
            <a:ea typeface="宋体" panose="02010600030101010101" pitchFamily="2" charset="-122"/>
            <a:cs typeface="+mn-cs"/>
          </a:endParaRPr>
        </a:p>
      </dgm:t>
    </dgm:pt>
    <dgm:pt modelId="{331C9CE0-1292-41B3-9176-21655D065ECD}" type="parTrans" cxnId="{719998E2-BB87-4776-B9A6-0A6489B9A072}">
      <dgm:prSet/>
      <dgm:spPr>
        <a:xfrm>
          <a:off x="3716869"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E763905-DBDD-4BFC-A54D-A192D577AB78}" type="sibTrans" cxnId="{719998E2-BB87-4776-B9A6-0A6489B9A072}">
      <dgm:prSet/>
      <dgm:spPr/>
      <dgm:t>
        <a:bodyPr/>
        <a:lstStyle/>
        <a:p>
          <a:endParaRPr lang="zh-CN" altLang="en-US"/>
        </a:p>
      </dgm:t>
    </dgm:pt>
    <dgm:pt modelId="{41D967BC-2687-4756-A10E-05AB7BA15F5E}">
      <dgm:prSet phldrT="[文本]"/>
      <dgm:spPr>
        <a:xfrm>
          <a:off x="384241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笔记云端更改</a:t>
          </a:r>
          <a:endParaRPr lang="zh-CN" altLang="en-US" dirty="0">
            <a:solidFill>
              <a:sysClr val="window" lastClr="FFFFFF"/>
            </a:solidFill>
            <a:latin typeface="Calibri" panose="020F0502020204030204"/>
            <a:ea typeface="宋体" panose="02010600030101010101" pitchFamily="2" charset="-122"/>
            <a:cs typeface="+mn-cs"/>
          </a:endParaRPr>
        </a:p>
      </dgm:t>
    </dgm:pt>
    <dgm:pt modelId="{53230B00-4148-4BB1-9C58-6A7E2A558DD9}" type="parTrans" cxnId="{DE34E63F-BF98-4B39-96DA-226A2C772DDC}">
      <dgm:prSet/>
      <dgm:spPr>
        <a:xfrm>
          <a:off x="3716869"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2468FA0-9ABE-4538-8D12-6BC803A423B0}" type="sibTrans" cxnId="{DE34E63F-BF98-4B39-96DA-226A2C772DDC}">
      <dgm:prSet/>
      <dgm:spPr/>
      <dgm:t>
        <a:bodyPr/>
        <a:lstStyle/>
        <a:p>
          <a:endParaRPr lang="zh-CN" altLang="en-US"/>
        </a:p>
      </dgm:t>
    </dgm:pt>
    <dgm:pt modelId="{A2953D01-DC6A-44AE-9807-D7EF88AFBCE5}">
      <dgm:prSet phldrT="[文本]"/>
      <dgm:spPr>
        <a:xfrm>
          <a:off x="3842417"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笔记云端删除</a:t>
          </a:r>
          <a:endParaRPr lang="zh-CN" altLang="en-US" dirty="0">
            <a:solidFill>
              <a:sysClr val="window" lastClr="FFFFFF"/>
            </a:solidFill>
            <a:latin typeface="Calibri" panose="020F0502020204030204"/>
            <a:ea typeface="宋体" panose="02010600030101010101" pitchFamily="2" charset="-122"/>
            <a:cs typeface="+mn-cs"/>
          </a:endParaRPr>
        </a:p>
      </dgm:t>
    </dgm:pt>
    <dgm:pt modelId="{0AEB4F90-AEE4-4BB7-89DD-92B3483F9F94}" type="parTrans" cxnId="{47233241-BDE5-4B4E-B17A-D8C3787BD807}">
      <dgm:prSet/>
      <dgm:spPr>
        <a:xfrm>
          <a:off x="3716869"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4A037E4C-7938-4927-B7EF-7B838F1D9548}" type="sibTrans" cxnId="{47233241-BDE5-4B4E-B17A-D8C3787BD807}">
      <dgm:prSet/>
      <dgm:spPr/>
      <dgm:t>
        <a:bodyPr/>
        <a:lstStyle/>
        <a:p>
          <a:endParaRPr lang="zh-CN" altLang="en-US"/>
        </a:p>
      </dgm:t>
    </dgm:pt>
    <dgm:pt modelId="{1851E352-4CF1-4320-BCFA-5E7E846BE559}">
      <dgm:prSet phldrT="[文本]"/>
      <dgm:spPr>
        <a:xfrm>
          <a:off x="804152"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笔记搜索</a:t>
          </a:r>
          <a:endParaRPr lang="zh-CN" altLang="en-US" dirty="0">
            <a:solidFill>
              <a:sysClr val="window" lastClr="FFFFFF"/>
            </a:solidFill>
            <a:latin typeface="Calibri" panose="020F0502020204030204"/>
            <a:ea typeface="宋体" panose="02010600030101010101" pitchFamily="2" charset="-122"/>
            <a:cs typeface="+mn-cs"/>
          </a:endParaRPr>
        </a:p>
      </dgm:t>
    </dgm:pt>
    <dgm:pt modelId="{A818FDA6-93B2-47DC-904C-0712B192555D}" type="parTrans" cxnId="{D2CA5D12-BDAE-466C-9FE1-E19ACEFC4CC3}">
      <dgm:prSet/>
      <dgm:spPr>
        <a:xfrm>
          <a:off x="678603"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A197A16-C9BA-442B-9E84-C52E1533DDB3}" type="sibTrans" cxnId="{D2CA5D12-BDAE-466C-9FE1-E19ACEFC4CC3}">
      <dgm:prSet/>
      <dgm:spPr/>
      <dgm:t>
        <a:bodyPr/>
        <a:lstStyle/>
        <a:p>
          <a:endParaRPr lang="zh-CN" altLang="en-US"/>
        </a:p>
      </dgm:t>
    </dgm:pt>
    <dgm:pt modelId="{D2927028-C629-461A-9004-5C7520280775}" type="pres">
      <dgm:prSet presAssocID="{BA4FA92A-5DE2-4B66-A2E8-D974FA335CB2}" presName="hierChild1" presStyleCnt="0">
        <dgm:presLayoutVars>
          <dgm:orgChart val="1"/>
          <dgm:chPref val="1"/>
          <dgm:dir/>
          <dgm:animOne val="branch"/>
          <dgm:animLvl val="lvl"/>
          <dgm:resizeHandles/>
        </dgm:presLayoutVars>
      </dgm:prSet>
      <dgm:spPr/>
      <dgm:t>
        <a:bodyPr/>
        <a:lstStyle/>
        <a:p>
          <a:endParaRPr lang="zh-CN" altLang="en-US"/>
        </a:p>
      </dgm:t>
    </dgm:pt>
    <dgm:pt modelId="{889B4F0B-1405-43EB-ABEE-DEAE71846039}" type="pres">
      <dgm:prSet presAssocID="{4E338427-27A5-461D-817B-2A7415186C49}" presName="hierRoot1" presStyleCnt="0">
        <dgm:presLayoutVars>
          <dgm:hierBranch val="init"/>
        </dgm:presLayoutVars>
      </dgm:prSet>
      <dgm:spPr/>
    </dgm:pt>
    <dgm:pt modelId="{28D03CAC-E0EA-4234-96EB-896AF3567414}" type="pres">
      <dgm:prSet presAssocID="{4E338427-27A5-461D-817B-2A7415186C49}" presName="rootComposite1" presStyleCnt="0"/>
      <dgm:spPr/>
    </dgm:pt>
    <dgm:pt modelId="{49B815B7-9114-44BD-834E-1F1DAA6B4715}" type="pres">
      <dgm:prSet presAssocID="{4E338427-27A5-461D-817B-2A7415186C49}" presName="rootText1" presStyleLbl="node0" presStyleIdx="0" presStyleCnt="1">
        <dgm:presLayoutVars>
          <dgm:chPref val="3"/>
        </dgm:presLayoutVars>
      </dgm:prSet>
      <dgm:spPr>
        <a:prstGeom prst="rect">
          <a:avLst/>
        </a:prstGeom>
      </dgm:spPr>
      <dgm:t>
        <a:bodyPr/>
        <a:lstStyle/>
        <a:p>
          <a:endParaRPr lang="zh-CN" altLang="en-US"/>
        </a:p>
      </dgm:t>
    </dgm:pt>
    <dgm:pt modelId="{02ACCFBF-E86E-4E99-8CA9-D6C80726677F}" type="pres">
      <dgm:prSet presAssocID="{4E338427-27A5-461D-817B-2A7415186C49}" presName="rootConnector1" presStyleLbl="node1" presStyleIdx="0" presStyleCnt="0"/>
      <dgm:spPr/>
      <dgm:t>
        <a:bodyPr/>
        <a:lstStyle/>
        <a:p>
          <a:endParaRPr lang="zh-CN" altLang="en-US"/>
        </a:p>
      </dgm:t>
    </dgm:pt>
    <dgm:pt modelId="{AC94FF7A-6CED-4560-A76D-DAE8B514A5C0}" type="pres">
      <dgm:prSet presAssocID="{4E338427-27A5-461D-817B-2A7415186C49}" presName="hierChild2" presStyleCnt="0"/>
      <dgm:spPr/>
    </dgm:pt>
    <dgm:pt modelId="{A77918ED-A015-449E-89A6-97966BE52055}" type="pres">
      <dgm:prSet presAssocID="{34C3A93F-D503-4F1A-85BE-48A7430A80F0}" presName="Name37" presStyleLbl="parChTrans1D2" presStyleIdx="0" presStyleCnt="4"/>
      <dgm:spPr>
        <a:custGeom>
          <a:avLst/>
          <a:gdLst/>
          <a:ahLst/>
          <a:cxnLst/>
          <a:rect l="0" t="0" r="0" b="0"/>
          <a:pathLst>
            <a:path>
              <a:moveTo>
                <a:pt x="1519132" y="0"/>
              </a:moveTo>
              <a:lnTo>
                <a:pt x="1519132" y="87883"/>
              </a:lnTo>
              <a:lnTo>
                <a:pt x="0" y="87883"/>
              </a:lnTo>
              <a:lnTo>
                <a:pt x="0" y="175767"/>
              </a:lnTo>
            </a:path>
          </a:pathLst>
        </a:custGeom>
      </dgm:spPr>
      <dgm:t>
        <a:bodyPr/>
        <a:lstStyle/>
        <a:p>
          <a:endParaRPr lang="zh-CN" altLang="en-US"/>
        </a:p>
      </dgm:t>
    </dgm:pt>
    <dgm:pt modelId="{AA28BCC9-9B30-4F8C-8C9C-EB69CD6FCAF9}" type="pres">
      <dgm:prSet presAssocID="{DE6A2315-BFD7-44BB-97D8-26631D8083F6}" presName="hierRoot2" presStyleCnt="0">
        <dgm:presLayoutVars>
          <dgm:hierBranch val="init"/>
        </dgm:presLayoutVars>
      </dgm:prSet>
      <dgm:spPr/>
    </dgm:pt>
    <dgm:pt modelId="{C1FFD721-A0AE-4D67-A67D-6820B14C0D82}" type="pres">
      <dgm:prSet presAssocID="{DE6A2315-BFD7-44BB-97D8-26631D8083F6}" presName="rootComposite" presStyleCnt="0"/>
      <dgm:spPr/>
    </dgm:pt>
    <dgm:pt modelId="{4B848CEB-EDB3-41E2-942A-A888ABFD8403}" type="pres">
      <dgm:prSet presAssocID="{DE6A2315-BFD7-44BB-97D8-26631D8083F6}" presName="rootText" presStyleLbl="node2" presStyleIdx="0" presStyleCnt="4">
        <dgm:presLayoutVars>
          <dgm:chPref val="3"/>
        </dgm:presLayoutVars>
      </dgm:prSet>
      <dgm:spPr>
        <a:prstGeom prst="rect">
          <a:avLst/>
        </a:prstGeom>
      </dgm:spPr>
      <dgm:t>
        <a:bodyPr/>
        <a:lstStyle/>
        <a:p>
          <a:endParaRPr lang="zh-CN" altLang="en-US"/>
        </a:p>
      </dgm:t>
    </dgm:pt>
    <dgm:pt modelId="{E84F15E3-7B71-42D0-BB44-EA20BA056D57}" type="pres">
      <dgm:prSet presAssocID="{DE6A2315-BFD7-44BB-97D8-26631D8083F6}" presName="rootConnector" presStyleLbl="node2" presStyleIdx="0" presStyleCnt="4"/>
      <dgm:spPr/>
      <dgm:t>
        <a:bodyPr/>
        <a:lstStyle/>
        <a:p>
          <a:endParaRPr lang="zh-CN" altLang="en-US"/>
        </a:p>
      </dgm:t>
    </dgm:pt>
    <dgm:pt modelId="{D7A02E95-2199-4E18-B19C-48F09E384FC3}" type="pres">
      <dgm:prSet presAssocID="{DE6A2315-BFD7-44BB-97D8-26631D8083F6}" presName="hierChild4" presStyleCnt="0"/>
      <dgm:spPr/>
    </dgm:pt>
    <dgm:pt modelId="{4A6DAB24-5703-4231-BAEB-6F022D7078C1}" type="pres">
      <dgm:prSet presAssocID="{6EEEA958-CE7D-4137-B76E-A968AA893E51}" presName="Name37" presStyleLbl="parChTrans1D3" presStyleIdx="0"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0675A1C-C1D6-4A0D-99CA-D6E9E95C68FB}" type="pres">
      <dgm:prSet presAssocID="{17A7F1A1-5D18-4A7C-8BBD-E247C7270A5C}" presName="hierRoot2" presStyleCnt="0">
        <dgm:presLayoutVars>
          <dgm:hierBranch val="init"/>
        </dgm:presLayoutVars>
      </dgm:prSet>
      <dgm:spPr/>
    </dgm:pt>
    <dgm:pt modelId="{CE3E027E-28B3-494E-9BCD-8BE8B8AF6D6E}" type="pres">
      <dgm:prSet presAssocID="{17A7F1A1-5D18-4A7C-8BBD-E247C7270A5C}" presName="rootComposite" presStyleCnt="0"/>
      <dgm:spPr/>
    </dgm:pt>
    <dgm:pt modelId="{7B4A3403-088C-4938-988E-94351FBD0303}" type="pres">
      <dgm:prSet presAssocID="{17A7F1A1-5D18-4A7C-8BBD-E247C7270A5C}" presName="rootText" presStyleLbl="node3" presStyleIdx="0" presStyleCnt="13">
        <dgm:presLayoutVars>
          <dgm:chPref val="3"/>
        </dgm:presLayoutVars>
      </dgm:prSet>
      <dgm:spPr>
        <a:prstGeom prst="rect">
          <a:avLst/>
        </a:prstGeom>
      </dgm:spPr>
      <dgm:t>
        <a:bodyPr/>
        <a:lstStyle/>
        <a:p>
          <a:endParaRPr lang="zh-CN" altLang="en-US"/>
        </a:p>
      </dgm:t>
    </dgm:pt>
    <dgm:pt modelId="{DD7DE716-4E25-4651-8242-11BA5146C53E}" type="pres">
      <dgm:prSet presAssocID="{17A7F1A1-5D18-4A7C-8BBD-E247C7270A5C}" presName="rootConnector" presStyleLbl="node3" presStyleIdx="0" presStyleCnt="13"/>
      <dgm:spPr/>
      <dgm:t>
        <a:bodyPr/>
        <a:lstStyle/>
        <a:p>
          <a:endParaRPr lang="zh-CN" altLang="en-US"/>
        </a:p>
      </dgm:t>
    </dgm:pt>
    <dgm:pt modelId="{653813DF-39E9-470A-8B11-7965CBB8990C}" type="pres">
      <dgm:prSet presAssocID="{17A7F1A1-5D18-4A7C-8BBD-E247C7270A5C}" presName="hierChild4" presStyleCnt="0"/>
      <dgm:spPr/>
    </dgm:pt>
    <dgm:pt modelId="{FF0C710B-5CA8-4247-9A59-DB038B50FE76}" type="pres">
      <dgm:prSet presAssocID="{17A7F1A1-5D18-4A7C-8BBD-E247C7270A5C}" presName="hierChild5" presStyleCnt="0"/>
      <dgm:spPr/>
    </dgm:pt>
    <dgm:pt modelId="{7ED3AC4A-87D7-4514-9A3F-01DE8707133C}" type="pres">
      <dgm:prSet presAssocID="{91355576-ADD1-4666-8E97-A1508785CD9F}" presName="Name37" presStyleLbl="parChTrans1D3" presStyleIdx="1"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50FAF659-D0A6-41A8-81A5-34267923D299}" type="pres">
      <dgm:prSet presAssocID="{67013952-4D33-47B7-BA2E-930BA85C206B}" presName="hierRoot2" presStyleCnt="0">
        <dgm:presLayoutVars>
          <dgm:hierBranch val="init"/>
        </dgm:presLayoutVars>
      </dgm:prSet>
      <dgm:spPr/>
    </dgm:pt>
    <dgm:pt modelId="{5E8FCA09-26BF-4BD5-9D67-13EE39678614}" type="pres">
      <dgm:prSet presAssocID="{67013952-4D33-47B7-BA2E-930BA85C206B}" presName="rootComposite" presStyleCnt="0"/>
      <dgm:spPr/>
    </dgm:pt>
    <dgm:pt modelId="{E53E566B-2E35-4C96-B7DD-40E358733F8C}" type="pres">
      <dgm:prSet presAssocID="{67013952-4D33-47B7-BA2E-930BA85C206B}" presName="rootText" presStyleLbl="node3" presStyleIdx="1" presStyleCnt="13">
        <dgm:presLayoutVars>
          <dgm:chPref val="3"/>
        </dgm:presLayoutVars>
      </dgm:prSet>
      <dgm:spPr>
        <a:prstGeom prst="rect">
          <a:avLst/>
        </a:prstGeom>
      </dgm:spPr>
      <dgm:t>
        <a:bodyPr/>
        <a:lstStyle/>
        <a:p>
          <a:endParaRPr lang="zh-CN" altLang="en-US"/>
        </a:p>
      </dgm:t>
    </dgm:pt>
    <dgm:pt modelId="{A76FD4BB-D63B-4467-BDAF-1E00A5221EFC}" type="pres">
      <dgm:prSet presAssocID="{67013952-4D33-47B7-BA2E-930BA85C206B}" presName="rootConnector" presStyleLbl="node3" presStyleIdx="1" presStyleCnt="13"/>
      <dgm:spPr/>
      <dgm:t>
        <a:bodyPr/>
        <a:lstStyle/>
        <a:p>
          <a:endParaRPr lang="zh-CN" altLang="en-US"/>
        </a:p>
      </dgm:t>
    </dgm:pt>
    <dgm:pt modelId="{43E77541-2B5E-411F-84C2-1CC1F9182735}" type="pres">
      <dgm:prSet presAssocID="{67013952-4D33-47B7-BA2E-930BA85C206B}" presName="hierChild4" presStyleCnt="0"/>
      <dgm:spPr/>
    </dgm:pt>
    <dgm:pt modelId="{66FE9BD1-E919-48DC-8FE6-C6F63E58EE39}" type="pres">
      <dgm:prSet presAssocID="{67013952-4D33-47B7-BA2E-930BA85C206B}" presName="hierChild5" presStyleCnt="0"/>
      <dgm:spPr/>
    </dgm:pt>
    <dgm:pt modelId="{5F120689-058F-4BAF-B10E-BBDC265CEDE4}" type="pres">
      <dgm:prSet presAssocID="{9D476A58-7BAF-49BA-B873-BD6710FF172D}" presName="Name37" presStyleLbl="parChTrans1D3" presStyleIdx="2"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182057D5-E5F6-4270-8CBC-0F7538330992}" type="pres">
      <dgm:prSet presAssocID="{4F9246CC-352B-4180-8985-FD0602FFB309}" presName="hierRoot2" presStyleCnt="0">
        <dgm:presLayoutVars>
          <dgm:hierBranch val="init"/>
        </dgm:presLayoutVars>
      </dgm:prSet>
      <dgm:spPr/>
    </dgm:pt>
    <dgm:pt modelId="{116BD22C-9716-42B5-A224-CE785C9AAE57}" type="pres">
      <dgm:prSet presAssocID="{4F9246CC-352B-4180-8985-FD0602FFB309}" presName="rootComposite" presStyleCnt="0"/>
      <dgm:spPr/>
    </dgm:pt>
    <dgm:pt modelId="{E788BE58-104F-4938-A8AC-035F5FDB0891}" type="pres">
      <dgm:prSet presAssocID="{4F9246CC-352B-4180-8985-FD0602FFB309}" presName="rootText" presStyleLbl="node3" presStyleIdx="2" presStyleCnt="13">
        <dgm:presLayoutVars>
          <dgm:chPref val="3"/>
        </dgm:presLayoutVars>
      </dgm:prSet>
      <dgm:spPr>
        <a:prstGeom prst="rect">
          <a:avLst/>
        </a:prstGeom>
      </dgm:spPr>
      <dgm:t>
        <a:bodyPr/>
        <a:lstStyle/>
        <a:p>
          <a:endParaRPr lang="zh-CN" altLang="en-US"/>
        </a:p>
      </dgm:t>
    </dgm:pt>
    <dgm:pt modelId="{D8902A7C-B64B-4381-8983-4A7EE3AA4BE7}" type="pres">
      <dgm:prSet presAssocID="{4F9246CC-352B-4180-8985-FD0602FFB309}" presName="rootConnector" presStyleLbl="node3" presStyleIdx="2" presStyleCnt="13"/>
      <dgm:spPr/>
      <dgm:t>
        <a:bodyPr/>
        <a:lstStyle/>
        <a:p>
          <a:endParaRPr lang="zh-CN" altLang="en-US"/>
        </a:p>
      </dgm:t>
    </dgm:pt>
    <dgm:pt modelId="{34939036-3133-4BF3-9EEF-82E96EBC12A9}" type="pres">
      <dgm:prSet presAssocID="{4F9246CC-352B-4180-8985-FD0602FFB309}" presName="hierChild4" presStyleCnt="0"/>
      <dgm:spPr/>
    </dgm:pt>
    <dgm:pt modelId="{A931F498-CE6A-487D-A65B-9AC06BC11AC3}" type="pres">
      <dgm:prSet presAssocID="{4F9246CC-352B-4180-8985-FD0602FFB309}" presName="hierChild5" presStyleCnt="0"/>
      <dgm:spPr/>
    </dgm:pt>
    <dgm:pt modelId="{B9498302-2B27-4850-8871-C82ADCCC1BF1}" type="pres">
      <dgm:prSet presAssocID="{A818FDA6-93B2-47DC-904C-0712B192555D}" presName="Name37" presStyleLbl="parChTrans1D3" presStyleIdx="3"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BE9FAD91-1361-42B7-AF59-E3FC90F53589}" type="pres">
      <dgm:prSet presAssocID="{1851E352-4CF1-4320-BCFA-5E7E846BE559}" presName="hierRoot2" presStyleCnt="0">
        <dgm:presLayoutVars>
          <dgm:hierBranch val="init"/>
        </dgm:presLayoutVars>
      </dgm:prSet>
      <dgm:spPr/>
    </dgm:pt>
    <dgm:pt modelId="{0D6AB805-17F9-4252-BA31-52C041E62243}" type="pres">
      <dgm:prSet presAssocID="{1851E352-4CF1-4320-BCFA-5E7E846BE559}" presName="rootComposite" presStyleCnt="0"/>
      <dgm:spPr/>
    </dgm:pt>
    <dgm:pt modelId="{D1AAC8C5-02DE-4738-87B1-4A7D5B2C18BB}" type="pres">
      <dgm:prSet presAssocID="{1851E352-4CF1-4320-BCFA-5E7E846BE559}" presName="rootText" presStyleLbl="node3" presStyleIdx="3" presStyleCnt="13">
        <dgm:presLayoutVars>
          <dgm:chPref val="3"/>
        </dgm:presLayoutVars>
      </dgm:prSet>
      <dgm:spPr>
        <a:prstGeom prst="rect">
          <a:avLst/>
        </a:prstGeom>
      </dgm:spPr>
      <dgm:t>
        <a:bodyPr/>
        <a:lstStyle/>
        <a:p>
          <a:endParaRPr lang="zh-CN" altLang="en-US"/>
        </a:p>
      </dgm:t>
    </dgm:pt>
    <dgm:pt modelId="{0410B82B-7056-4129-88EB-577686ACFD11}" type="pres">
      <dgm:prSet presAssocID="{1851E352-4CF1-4320-BCFA-5E7E846BE559}" presName="rootConnector" presStyleLbl="node3" presStyleIdx="3" presStyleCnt="13"/>
      <dgm:spPr/>
      <dgm:t>
        <a:bodyPr/>
        <a:lstStyle/>
        <a:p>
          <a:endParaRPr lang="zh-CN" altLang="en-US"/>
        </a:p>
      </dgm:t>
    </dgm:pt>
    <dgm:pt modelId="{431B4040-44A8-4C3B-9D97-A189D520310D}" type="pres">
      <dgm:prSet presAssocID="{1851E352-4CF1-4320-BCFA-5E7E846BE559}" presName="hierChild4" presStyleCnt="0"/>
      <dgm:spPr/>
    </dgm:pt>
    <dgm:pt modelId="{CFB0B3C8-BCCC-433D-8DE4-408B109ABF8A}" type="pres">
      <dgm:prSet presAssocID="{1851E352-4CF1-4320-BCFA-5E7E846BE559}" presName="hierChild5" presStyleCnt="0"/>
      <dgm:spPr/>
    </dgm:pt>
    <dgm:pt modelId="{A71DE347-B336-4060-B389-90B4D9155C55}" type="pres">
      <dgm:prSet presAssocID="{DE6A2315-BFD7-44BB-97D8-26631D8083F6}" presName="hierChild5" presStyleCnt="0"/>
      <dgm:spPr/>
    </dgm:pt>
    <dgm:pt modelId="{A662E5E1-84F9-490A-A7D1-BC3C52830285}" type="pres">
      <dgm:prSet presAssocID="{8A9543FE-95CF-4869-8075-FEC5DE70B1F8}" presName="Name37" presStyleLbl="parChTrans1D2" presStyleIdx="1" presStyleCnt="4"/>
      <dgm:spPr>
        <a:custGeom>
          <a:avLst/>
          <a:gdLst/>
          <a:ahLst/>
          <a:cxnLst/>
          <a:rect l="0" t="0" r="0" b="0"/>
          <a:pathLst>
            <a:path>
              <a:moveTo>
                <a:pt x="506377" y="0"/>
              </a:moveTo>
              <a:lnTo>
                <a:pt x="506377" y="87883"/>
              </a:lnTo>
              <a:lnTo>
                <a:pt x="0" y="87883"/>
              </a:lnTo>
              <a:lnTo>
                <a:pt x="0" y="175767"/>
              </a:lnTo>
            </a:path>
          </a:pathLst>
        </a:custGeom>
      </dgm:spPr>
      <dgm:t>
        <a:bodyPr/>
        <a:lstStyle/>
        <a:p>
          <a:endParaRPr lang="zh-CN" altLang="en-US"/>
        </a:p>
      </dgm:t>
    </dgm:pt>
    <dgm:pt modelId="{4F5E80F8-D821-4F75-B01D-D253DE7F052C}" type="pres">
      <dgm:prSet presAssocID="{1F337371-18F3-4BB4-B0A7-47E1C4A412C0}" presName="hierRoot2" presStyleCnt="0">
        <dgm:presLayoutVars>
          <dgm:hierBranch val="init"/>
        </dgm:presLayoutVars>
      </dgm:prSet>
      <dgm:spPr/>
    </dgm:pt>
    <dgm:pt modelId="{51AD0301-6380-46A7-A50D-A1343D575D33}" type="pres">
      <dgm:prSet presAssocID="{1F337371-18F3-4BB4-B0A7-47E1C4A412C0}" presName="rootComposite" presStyleCnt="0"/>
      <dgm:spPr/>
    </dgm:pt>
    <dgm:pt modelId="{C4B45F76-3483-450C-BDC8-4244440B061E}" type="pres">
      <dgm:prSet presAssocID="{1F337371-18F3-4BB4-B0A7-47E1C4A412C0}" presName="rootText" presStyleLbl="node2" presStyleIdx="1" presStyleCnt="4">
        <dgm:presLayoutVars>
          <dgm:chPref val="3"/>
        </dgm:presLayoutVars>
      </dgm:prSet>
      <dgm:spPr>
        <a:prstGeom prst="rect">
          <a:avLst/>
        </a:prstGeom>
      </dgm:spPr>
      <dgm:t>
        <a:bodyPr/>
        <a:lstStyle/>
        <a:p>
          <a:endParaRPr lang="zh-CN" altLang="en-US"/>
        </a:p>
      </dgm:t>
    </dgm:pt>
    <dgm:pt modelId="{B0BB4610-A955-44B5-999E-DF99E1CF8E65}" type="pres">
      <dgm:prSet presAssocID="{1F337371-18F3-4BB4-B0A7-47E1C4A412C0}" presName="rootConnector" presStyleLbl="node2" presStyleIdx="1" presStyleCnt="4"/>
      <dgm:spPr/>
      <dgm:t>
        <a:bodyPr/>
        <a:lstStyle/>
        <a:p>
          <a:endParaRPr lang="zh-CN" altLang="en-US"/>
        </a:p>
      </dgm:t>
    </dgm:pt>
    <dgm:pt modelId="{73ED7456-69C8-4B02-AD46-4DC576D6332E}" type="pres">
      <dgm:prSet presAssocID="{1F337371-18F3-4BB4-B0A7-47E1C4A412C0}" presName="hierChild4" presStyleCnt="0"/>
      <dgm:spPr/>
    </dgm:pt>
    <dgm:pt modelId="{3CA66A2C-CB46-42D7-B89A-6366AE1790AD}" type="pres">
      <dgm:prSet presAssocID="{190FCE66-052A-4664-A26C-10E58A7B3360}" presName="Name37" presStyleLbl="parChTrans1D3" presStyleIdx="4"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E6EED25-B63F-4571-AAEA-37F5B0C9C3D5}" type="pres">
      <dgm:prSet presAssocID="{F8D49254-0B7A-4E2B-9F9A-B71BD0E8E0B2}" presName="hierRoot2" presStyleCnt="0">
        <dgm:presLayoutVars>
          <dgm:hierBranch val="init"/>
        </dgm:presLayoutVars>
      </dgm:prSet>
      <dgm:spPr/>
    </dgm:pt>
    <dgm:pt modelId="{D1A31304-AB27-4E71-98F5-2C6D4C032749}" type="pres">
      <dgm:prSet presAssocID="{F8D49254-0B7A-4E2B-9F9A-B71BD0E8E0B2}" presName="rootComposite" presStyleCnt="0"/>
      <dgm:spPr/>
    </dgm:pt>
    <dgm:pt modelId="{9E3E24F9-39D5-4677-8308-702320BF4E7B}" type="pres">
      <dgm:prSet presAssocID="{F8D49254-0B7A-4E2B-9F9A-B71BD0E8E0B2}" presName="rootText" presStyleLbl="node3" presStyleIdx="4" presStyleCnt="13">
        <dgm:presLayoutVars>
          <dgm:chPref val="3"/>
        </dgm:presLayoutVars>
      </dgm:prSet>
      <dgm:spPr>
        <a:prstGeom prst="rect">
          <a:avLst/>
        </a:prstGeom>
      </dgm:spPr>
      <dgm:t>
        <a:bodyPr/>
        <a:lstStyle/>
        <a:p>
          <a:endParaRPr lang="zh-CN" altLang="en-US"/>
        </a:p>
      </dgm:t>
    </dgm:pt>
    <dgm:pt modelId="{960F2193-7CA2-4ECF-AF13-C533557548EF}" type="pres">
      <dgm:prSet presAssocID="{F8D49254-0B7A-4E2B-9F9A-B71BD0E8E0B2}" presName="rootConnector" presStyleLbl="node3" presStyleIdx="4" presStyleCnt="13"/>
      <dgm:spPr/>
      <dgm:t>
        <a:bodyPr/>
        <a:lstStyle/>
        <a:p>
          <a:endParaRPr lang="zh-CN" altLang="en-US"/>
        </a:p>
      </dgm:t>
    </dgm:pt>
    <dgm:pt modelId="{7E0B3138-0C2E-48E6-BF11-B41AC0E59561}" type="pres">
      <dgm:prSet presAssocID="{F8D49254-0B7A-4E2B-9F9A-B71BD0E8E0B2}" presName="hierChild4" presStyleCnt="0"/>
      <dgm:spPr/>
    </dgm:pt>
    <dgm:pt modelId="{1726DD54-3E3E-4DDF-BC6B-C74273E81EDF}" type="pres">
      <dgm:prSet presAssocID="{F8D49254-0B7A-4E2B-9F9A-B71BD0E8E0B2}" presName="hierChild5" presStyleCnt="0"/>
      <dgm:spPr/>
    </dgm:pt>
    <dgm:pt modelId="{080964F2-5CBD-4CEA-BD55-EBD38E09BE0E}" type="pres">
      <dgm:prSet presAssocID="{6E527A06-A522-40BA-8351-A8B0449EC54B}" presName="Name37" presStyleLbl="parChTrans1D3" presStyleIdx="5"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A3E12FF1-5A1F-4F9D-A1B8-9704B6C84918}" type="pres">
      <dgm:prSet presAssocID="{8206987F-43ED-42B2-A497-587367D3F218}" presName="hierRoot2" presStyleCnt="0">
        <dgm:presLayoutVars>
          <dgm:hierBranch val="init"/>
        </dgm:presLayoutVars>
      </dgm:prSet>
      <dgm:spPr/>
    </dgm:pt>
    <dgm:pt modelId="{E9B19D68-1774-44F2-A664-71FEAB3934DD}" type="pres">
      <dgm:prSet presAssocID="{8206987F-43ED-42B2-A497-587367D3F218}" presName="rootComposite" presStyleCnt="0"/>
      <dgm:spPr/>
    </dgm:pt>
    <dgm:pt modelId="{2369BA42-DAAB-4540-8362-A30CE562C249}" type="pres">
      <dgm:prSet presAssocID="{8206987F-43ED-42B2-A497-587367D3F218}" presName="rootText" presStyleLbl="node3" presStyleIdx="5" presStyleCnt="13">
        <dgm:presLayoutVars>
          <dgm:chPref val="3"/>
        </dgm:presLayoutVars>
      </dgm:prSet>
      <dgm:spPr>
        <a:prstGeom prst="rect">
          <a:avLst/>
        </a:prstGeom>
      </dgm:spPr>
      <dgm:t>
        <a:bodyPr/>
        <a:lstStyle/>
        <a:p>
          <a:endParaRPr lang="zh-CN" altLang="en-US"/>
        </a:p>
      </dgm:t>
    </dgm:pt>
    <dgm:pt modelId="{F2E9368C-FC58-4E59-8847-9A605DC71C26}" type="pres">
      <dgm:prSet presAssocID="{8206987F-43ED-42B2-A497-587367D3F218}" presName="rootConnector" presStyleLbl="node3" presStyleIdx="5" presStyleCnt="13"/>
      <dgm:spPr/>
      <dgm:t>
        <a:bodyPr/>
        <a:lstStyle/>
        <a:p>
          <a:endParaRPr lang="zh-CN" altLang="en-US"/>
        </a:p>
      </dgm:t>
    </dgm:pt>
    <dgm:pt modelId="{E2FD5703-F2C6-437F-8ACE-291B4A52D8FB}" type="pres">
      <dgm:prSet presAssocID="{8206987F-43ED-42B2-A497-587367D3F218}" presName="hierChild4" presStyleCnt="0"/>
      <dgm:spPr/>
    </dgm:pt>
    <dgm:pt modelId="{61B6EC8F-C77D-48D2-8CD9-378DCAD1640A}" type="pres">
      <dgm:prSet presAssocID="{8206987F-43ED-42B2-A497-587367D3F218}" presName="hierChild5" presStyleCnt="0"/>
      <dgm:spPr/>
    </dgm:pt>
    <dgm:pt modelId="{88C20094-B781-40F1-BCEF-51CF3873A4BA}" type="pres">
      <dgm:prSet presAssocID="{F9CC409D-5B5B-478F-90B4-9C50B12096AC}" presName="Name37" presStyleLbl="parChTrans1D3" presStyleIdx="6"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EB923BA3-B9F2-48A3-A0C1-CD67436C04B7}" type="pres">
      <dgm:prSet presAssocID="{99B8544B-C0CB-4B9C-9A25-C3CCE37ABD98}" presName="hierRoot2" presStyleCnt="0">
        <dgm:presLayoutVars>
          <dgm:hierBranch val="init"/>
        </dgm:presLayoutVars>
      </dgm:prSet>
      <dgm:spPr/>
    </dgm:pt>
    <dgm:pt modelId="{E601D565-74FF-40FA-9C13-F61932740B5C}" type="pres">
      <dgm:prSet presAssocID="{99B8544B-C0CB-4B9C-9A25-C3CCE37ABD98}" presName="rootComposite" presStyleCnt="0"/>
      <dgm:spPr/>
    </dgm:pt>
    <dgm:pt modelId="{88792363-1F88-4C83-B568-5B01852FE3BF}" type="pres">
      <dgm:prSet presAssocID="{99B8544B-C0CB-4B9C-9A25-C3CCE37ABD98}" presName="rootText" presStyleLbl="node3" presStyleIdx="6" presStyleCnt="13">
        <dgm:presLayoutVars>
          <dgm:chPref val="3"/>
        </dgm:presLayoutVars>
      </dgm:prSet>
      <dgm:spPr>
        <a:prstGeom prst="rect">
          <a:avLst/>
        </a:prstGeom>
      </dgm:spPr>
      <dgm:t>
        <a:bodyPr/>
        <a:lstStyle/>
        <a:p>
          <a:endParaRPr lang="zh-CN" altLang="en-US"/>
        </a:p>
      </dgm:t>
    </dgm:pt>
    <dgm:pt modelId="{DA7D1BF5-5059-4B35-8999-425E22EC1C58}" type="pres">
      <dgm:prSet presAssocID="{99B8544B-C0CB-4B9C-9A25-C3CCE37ABD98}" presName="rootConnector" presStyleLbl="node3" presStyleIdx="6" presStyleCnt="13"/>
      <dgm:spPr/>
      <dgm:t>
        <a:bodyPr/>
        <a:lstStyle/>
        <a:p>
          <a:endParaRPr lang="zh-CN" altLang="en-US"/>
        </a:p>
      </dgm:t>
    </dgm:pt>
    <dgm:pt modelId="{00F0C736-AC4D-439F-824E-ED8ED925F781}" type="pres">
      <dgm:prSet presAssocID="{99B8544B-C0CB-4B9C-9A25-C3CCE37ABD98}" presName="hierChild4" presStyleCnt="0"/>
      <dgm:spPr/>
    </dgm:pt>
    <dgm:pt modelId="{E7635DAB-D77E-4443-9538-F377A19E93FD}" type="pres">
      <dgm:prSet presAssocID="{99B8544B-C0CB-4B9C-9A25-C3CCE37ABD98}" presName="hierChild5" presStyleCnt="0"/>
      <dgm:spPr/>
    </dgm:pt>
    <dgm:pt modelId="{971126EE-EA33-4BA5-8DB7-76EE7B026914}" type="pres">
      <dgm:prSet presAssocID="{1F337371-18F3-4BB4-B0A7-47E1C4A412C0}" presName="hierChild5" presStyleCnt="0"/>
      <dgm:spPr/>
    </dgm:pt>
    <dgm:pt modelId="{E986F185-1317-4B62-9B14-0BA29B05B1D5}" type="pres">
      <dgm:prSet presAssocID="{53220116-DC76-4DE5-B312-994CD60E4FA2}" presName="Name37" presStyleLbl="parChTrans1D2" presStyleIdx="2" presStyleCnt="4"/>
      <dgm:spPr>
        <a:custGeom>
          <a:avLst/>
          <a:gdLst/>
          <a:ahLst/>
          <a:cxnLst/>
          <a:rect l="0" t="0" r="0" b="0"/>
          <a:pathLst>
            <a:path>
              <a:moveTo>
                <a:pt x="0" y="0"/>
              </a:moveTo>
              <a:lnTo>
                <a:pt x="0" y="87883"/>
              </a:lnTo>
              <a:lnTo>
                <a:pt x="506377" y="87883"/>
              </a:lnTo>
              <a:lnTo>
                <a:pt x="506377" y="175767"/>
              </a:lnTo>
            </a:path>
          </a:pathLst>
        </a:custGeom>
      </dgm:spPr>
      <dgm:t>
        <a:bodyPr/>
        <a:lstStyle/>
        <a:p>
          <a:endParaRPr lang="zh-CN" altLang="en-US"/>
        </a:p>
      </dgm:t>
    </dgm:pt>
    <dgm:pt modelId="{BF1F856B-8D2D-4316-98FD-CE8423B4635D}" type="pres">
      <dgm:prSet presAssocID="{A6178F17-039C-4AD6-BE1C-1CB5C12154DC}" presName="hierRoot2" presStyleCnt="0">
        <dgm:presLayoutVars>
          <dgm:hierBranch val="init"/>
        </dgm:presLayoutVars>
      </dgm:prSet>
      <dgm:spPr/>
    </dgm:pt>
    <dgm:pt modelId="{1816A38F-84AF-4180-A330-7AC48C8CF044}" type="pres">
      <dgm:prSet presAssocID="{A6178F17-039C-4AD6-BE1C-1CB5C12154DC}" presName="rootComposite" presStyleCnt="0"/>
      <dgm:spPr/>
    </dgm:pt>
    <dgm:pt modelId="{91181B8B-DE8D-4C9A-AD31-5CA05CD2D8CA}" type="pres">
      <dgm:prSet presAssocID="{A6178F17-039C-4AD6-BE1C-1CB5C12154DC}" presName="rootText" presStyleLbl="node2" presStyleIdx="2" presStyleCnt="4">
        <dgm:presLayoutVars>
          <dgm:chPref val="3"/>
        </dgm:presLayoutVars>
      </dgm:prSet>
      <dgm:spPr>
        <a:prstGeom prst="rect">
          <a:avLst/>
        </a:prstGeom>
      </dgm:spPr>
      <dgm:t>
        <a:bodyPr/>
        <a:lstStyle/>
        <a:p>
          <a:endParaRPr lang="zh-CN" altLang="en-US"/>
        </a:p>
      </dgm:t>
    </dgm:pt>
    <dgm:pt modelId="{6A5E6C57-AC43-404F-9CEC-DA7220B05243}" type="pres">
      <dgm:prSet presAssocID="{A6178F17-039C-4AD6-BE1C-1CB5C12154DC}" presName="rootConnector" presStyleLbl="node2" presStyleIdx="2" presStyleCnt="4"/>
      <dgm:spPr/>
      <dgm:t>
        <a:bodyPr/>
        <a:lstStyle/>
        <a:p>
          <a:endParaRPr lang="zh-CN" altLang="en-US"/>
        </a:p>
      </dgm:t>
    </dgm:pt>
    <dgm:pt modelId="{2854C473-B6BD-493C-853E-02AA7946AB0F}" type="pres">
      <dgm:prSet presAssocID="{A6178F17-039C-4AD6-BE1C-1CB5C12154DC}" presName="hierChild4" presStyleCnt="0"/>
      <dgm:spPr/>
    </dgm:pt>
    <dgm:pt modelId="{CF3E518C-4A78-4F9A-8266-433FC87181FF}" type="pres">
      <dgm:prSet presAssocID="{7C3CB852-7AC2-41C5-B3A3-EAFD74954E4E}" presName="Name37" presStyleLbl="parChTrans1D3" presStyleIdx="7"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1242B872-AD67-4CBC-9497-4DE34F21817D}" type="pres">
      <dgm:prSet presAssocID="{2F0BA7FD-3992-4DF6-9D1E-760D1280E797}" presName="hierRoot2" presStyleCnt="0">
        <dgm:presLayoutVars>
          <dgm:hierBranch val="init"/>
        </dgm:presLayoutVars>
      </dgm:prSet>
      <dgm:spPr/>
    </dgm:pt>
    <dgm:pt modelId="{65F0661A-DB54-4C09-8F3E-054568575AA9}" type="pres">
      <dgm:prSet presAssocID="{2F0BA7FD-3992-4DF6-9D1E-760D1280E797}" presName="rootComposite" presStyleCnt="0"/>
      <dgm:spPr/>
    </dgm:pt>
    <dgm:pt modelId="{2EFD6A5B-5657-42F8-A0EA-6485EC14448C}" type="pres">
      <dgm:prSet presAssocID="{2F0BA7FD-3992-4DF6-9D1E-760D1280E797}" presName="rootText" presStyleLbl="node3" presStyleIdx="7" presStyleCnt="13">
        <dgm:presLayoutVars>
          <dgm:chPref val="3"/>
        </dgm:presLayoutVars>
      </dgm:prSet>
      <dgm:spPr>
        <a:prstGeom prst="rect">
          <a:avLst/>
        </a:prstGeom>
      </dgm:spPr>
      <dgm:t>
        <a:bodyPr/>
        <a:lstStyle/>
        <a:p>
          <a:endParaRPr lang="zh-CN" altLang="en-US"/>
        </a:p>
      </dgm:t>
    </dgm:pt>
    <dgm:pt modelId="{822A047C-DA3B-4BCA-B43D-810519AE8C28}" type="pres">
      <dgm:prSet presAssocID="{2F0BA7FD-3992-4DF6-9D1E-760D1280E797}" presName="rootConnector" presStyleLbl="node3" presStyleIdx="7" presStyleCnt="13"/>
      <dgm:spPr/>
      <dgm:t>
        <a:bodyPr/>
        <a:lstStyle/>
        <a:p>
          <a:endParaRPr lang="zh-CN" altLang="en-US"/>
        </a:p>
      </dgm:t>
    </dgm:pt>
    <dgm:pt modelId="{0F44BDC1-36DF-4840-A140-4C427F37D8A9}" type="pres">
      <dgm:prSet presAssocID="{2F0BA7FD-3992-4DF6-9D1E-760D1280E797}" presName="hierChild4" presStyleCnt="0"/>
      <dgm:spPr/>
    </dgm:pt>
    <dgm:pt modelId="{9E2FF248-FD49-44DC-A04D-4EE8F23E4861}" type="pres">
      <dgm:prSet presAssocID="{2F0BA7FD-3992-4DF6-9D1E-760D1280E797}" presName="hierChild5" presStyleCnt="0"/>
      <dgm:spPr/>
    </dgm:pt>
    <dgm:pt modelId="{27DD337F-8D1F-4599-9F1E-351C3E5A04B3}" type="pres">
      <dgm:prSet presAssocID="{A72B889B-FDAC-4942-B93C-584D725B1974}" presName="Name37" presStyleLbl="parChTrans1D3" presStyleIdx="8"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122BD877-5845-4151-B5FE-290CD3F61F69}" type="pres">
      <dgm:prSet presAssocID="{9FC8166B-6EC7-4A87-9BAC-AD767F80CB0B}" presName="hierRoot2" presStyleCnt="0">
        <dgm:presLayoutVars>
          <dgm:hierBranch val="init"/>
        </dgm:presLayoutVars>
      </dgm:prSet>
      <dgm:spPr/>
    </dgm:pt>
    <dgm:pt modelId="{84AB03AF-2AC2-40D3-9BAC-FDFC22EA980A}" type="pres">
      <dgm:prSet presAssocID="{9FC8166B-6EC7-4A87-9BAC-AD767F80CB0B}" presName="rootComposite" presStyleCnt="0"/>
      <dgm:spPr/>
    </dgm:pt>
    <dgm:pt modelId="{C46DD1A6-9E41-4FE1-B811-1CD584BF6298}" type="pres">
      <dgm:prSet presAssocID="{9FC8166B-6EC7-4A87-9BAC-AD767F80CB0B}" presName="rootText" presStyleLbl="node3" presStyleIdx="8" presStyleCnt="13">
        <dgm:presLayoutVars>
          <dgm:chPref val="3"/>
        </dgm:presLayoutVars>
      </dgm:prSet>
      <dgm:spPr>
        <a:prstGeom prst="rect">
          <a:avLst/>
        </a:prstGeom>
      </dgm:spPr>
      <dgm:t>
        <a:bodyPr/>
        <a:lstStyle/>
        <a:p>
          <a:endParaRPr lang="zh-CN" altLang="en-US"/>
        </a:p>
      </dgm:t>
    </dgm:pt>
    <dgm:pt modelId="{D76846CA-1724-4943-A563-7FE261FAAAA1}" type="pres">
      <dgm:prSet presAssocID="{9FC8166B-6EC7-4A87-9BAC-AD767F80CB0B}" presName="rootConnector" presStyleLbl="node3" presStyleIdx="8" presStyleCnt="13"/>
      <dgm:spPr/>
      <dgm:t>
        <a:bodyPr/>
        <a:lstStyle/>
        <a:p>
          <a:endParaRPr lang="zh-CN" altLang="en-US"/>
        </a:p>
      </dgm:t>
    </dgm:pt>
    <dgm:pt modelId="{E88C3BE4-53F2-44C8-90B2-D7B775F9F09D}" type="pres">
      <dgm:prSet presAssocID="{9FC8166B-6EC7-4A87-9BAC-AD767F80CB0B}" presName="hierChild4" presStyleCnt="0"/>
      <dgm:spPr/>
    </dgm:pt>
    <dgm:pt modelId="{6EF6B92F-6895-4694-866C-01013EFE302F}" type="pres">
      <dgm:prSet presAssocID="{9FC8166B-6EC7-4A87-9BAC-AD767F80CB0B}" presName="hierChild5" presStyleCnt="0"/>
      <dgm:spPr/>
    </dgm:pt>
    <dgm:pt modelId="{2F72A73F-6834-44AB-A7CA-54FC8939E34F}" type="pres">
      <dgm:prSet presAssocID="{A6178F17-039C-4AD6-BE1C-1CB5C12154DC}" presName="hierChild5" presStyleCnt="0"/>
      <dgm:spPr/>
    </dgm:pt>
    <dgm:pt modelId="{E51B53BD-5C48-4573-8077-AB511AB3FC5B}" type="pres">
      <dgm:prSet presAssocID="{4F4C73C4-375E-44F9-9727-2F03ADB91783}" presName="Name37" presStyleLbl="parChTrans1D2" presStyleIdx="3" presStyleCnt="4"/>
      <dgm:spPr>
        <a:custGeom>
          <a:avLst/>
          <a:gdLst/>
          <a:ahLst/>
          <a:cxnLst/>
          <a:rect l="0" t="0" r="0" b="0"/>
          <a:pathLst>
            <a:path>
              <a:moveTo>
                <a:pt x="0" y="0"/>
              </a:moveTo>
              <a:lnTo>
                <a:pt x="0" y="87883"/>
              </a:lnTo>
              <a:lnTo>
                <a:pt x="1519132" y="87883"/>
              </a:lnTo>
              <a:lnTo>
                <a:pt x="1519132" y="175767"/>
              </a:lnTo>
            </a:path>
          </a:pathLst>
        </a:custGeom>
      </dgm:spPr>
      <dgm:t>
        <a:bodyPr/>
        <a:lstStyle/>
        <a:p>
          <a:endParaRPr lang="zh-CN" altLang="en-US"/>
        </a:p>
      </dgm:t>
    </dgm:pt>
    <dgm:pt modelId="{E56E0D09-9232-4F4C-BB6F-9D75B0211422}" type="pres">
      <dgm:prSet presAssocID="{EBA0629B-7EAD-43B5-B8C9-9F33D27821CB}" presName="hierRoot2" presStyleCnt="0">
        <dgm:presLayoutVars>
          <dgm:hierBranch val="init"/>
        </dgm:presLayoutVars>
      </dgm:prSet>
      <dgm:spPr/>
    </dgm:pt>
    <dgm:pt modelId="{24235B37-4AFD-4392-98D3-55303931D959}" type="pres">
      <dgm:prSet presAssocID="{EBA0629B-7EAD-43B5-B8C9-9F33D27821CB}" presName="rootComposite" presStyleCnt="0"/>
      <dgm:spPr/>
    </dgm:pt>
    <dgm:pt modelId="{36D40DD6-F080-4A2A-BF84-280D7927A4DE}" type="pres">
      <dgm:prSet presAssocID="{EBA0629B-7EAD-43B5-B8C9-9F33D27821CB}" presName="rootText" presStyleLbl="node2" presStyleIdx="3" presStyleCnt="4">
        <dgm:presLayoutVars>
          <dgm:chPref val="3"/>
        </dgm:presLayoutVars>
      </dgm:prSet>
      <dgm:spPr>
        <a:prstGeom prst="rect">
          <a:avLst/>
        </a:prstGeom>
      </dgm:spPr>
      <dgm:t>
        <a:bodyPr/>
        <a:lstStyle/>
        <a:p>
          <a:endParaRPr lang="zh-CN" altLang="en-US"/>
        </a:p>
      </dgm:t>
    </dgm:pt>
    <dgm:pt modelId="{A7E70A88-4E16-4506-B1AB-A09448686CCA}" type="pres">
      <dgm:prSet presAssocID="{EBA0629B-7EAD-43B5-B8C9-9F33D27821CB}" presName="rootConnector" presStyleLbl="node2" presStyleIdx="3" presStyleCnt="4"/>
      <dgm:spPr/>
      <dgm:t>
        <a:bodyPr/>
        <a:lstStyle/>
        <a:p>
          <a:endParaRPr lang="zh-CN" altLang="en-US"/>
        </a:p>
      </dgm:t>
    </dgm:pt>
    <dgm:pt modelId="{74EB81EB-16AE-43CF-BE2E-2E7201E7DB95}" type="pres">
      <dgm:prSet presAssocID="{EBA0629B-7EAD-43B5-B8C9-9F33D27821CB}" presName="hierChild4" presStyleCnt="0"/>
      <dgm:spPr/>
    </dgm:pt>
    <dgm:pt modelId="{8E3790C3-4896-4FFB-B691-DC163D4770A9}" type="pres">
      <dgm:prSet presAssocID="{43FBD787-4485-4508-BDA1-F10E9BEEBF34}" presName="Name37" presStyleLbl="parChTrans1D3" presStyleIdx="9"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31AE8661-332B-4D49-9C68-F35B3658FB18}" type="pres">
      <dgm:prSet presAssocID="{5458B6FA-E70F-4FD2-A4E2-45C7B7E8BD45}" presName="hierRoot2" presStyleCnt="0">
        <dgm:presLayoutVars>
          <dgm:hierBranch val="init"/>
        </dgm:presLayoutVars>
      </dgm:prSet>
      <dgm:spPr/>
    </dgm:pt>
    <dgm:pt modelId="{450D4A98-907C-4717-A02C-66EFCC819300}" type="pres">
      <dgm:prSet presAssocID="{5458B6FA-E70F-4FD2-A4E2-45C7B7E8BD45}" presName="rootComposite" presStyleCnt="0"/>
      <dgm:spPr/>
    </dgm:pt>
    <dgm:pt modelId="{53418EC2-DD2B-4779-A439-8C212BBC8B6B}" type="pres">
      <dgm:prSet presAssocID="{5458B6FA-E70F-4FD2-A4E2-45C7B7E8BD45}" presName="rootText" presStyleLbl="node3" presStyleIdx="9" presStyleCnt="13">
        <dgm:presLayoutVars>
          <dgm:chPref val="3"/>
        </dgm:presLayoutVars>
      </dgm:prSet>
      <dgm:spPr>
        <a:prstGeom prst="rect">
          <a:avLst/>
        </a:prstGeom>
      </dgm:spPr>
      <dgm:t>
        <a:bodyPr/>
        <a:lstStyle/>
        <a:p>
          <a:endParaRPr lang="zh-CN" altLang="en-US"/>
        </a:p>
      </dgm:t>
    </dgm:pt>
    <dgm:pt modelId="{0FC9061D-7220-4222-BB36-67077044974F}" type="pres">
      <dgm:prSet presAssocID="{5458B6FA-E70F-4FD2-A4E2-45C7B7E8BD45}" presName="rootConnector" presStyleLbl="node3" presStyleIdx="9" presStyleCnt="13"/>
      <dgm:spPr/>
      <dgm:t>
        <a:bodyPr/>
        <a:lstStyle/>
        <a:p>
          <a:endParaRPr lang="zh-CN" altLang="en-US"/>
        </a:p>
      </dgm:t>
    </dgm:pt>
    <dgm:pt modelId="{5EE36BEE-DCAF-46D1-BE2B-C2A64BD83F7D}" type="pres">
      <dgm:prSet presAssocID="{5458B6FA-E70F-4FD2-A4E2-45C7B7E8BD45}" presName="hierChild4" presStyleCnt="0"/>
      <dgm:spPr/>
    </dgm:pt>
    <dgm:pt modelId="{C1924E86-F658-4349-832D-8D1FB0807D50}" type="pres">
      <dgm:prSet presAssocID="{5458B6FA-E70F-4FD2-A4E2-45C7B7E8BD45}" presName="hierChild5" presStyleCnt="0"/>
      <dgm:spPr/>
    </dgm:pt>
    <dgm:pt modelId="{0AB6AE02-13D5-4523-86D8-1B6187B114DF}" type="pres">
      <dgm:prSet presAssocID="{331C9CE0-1292-41B3-9176-21655D065ECD}" presName="Name37" presStyleLbl="parChTrans1D3" presStyleIdx="10"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952D550A-AA82-408C-AF05-C96CDF877B59}" type="pres">
      <dgm:prSet presAssocID="{0772E4D9-A3A4-4EBA-84F7-96EACBE908AF}" presName="hierRoot2" presStyleCnt="0">
        <dgm:presLayoutVars>
          <dgm:hierBranch val="init"/>
        </dgm:presLayoutVars>
      </dgm:prSet>
      <dgm:spPr/>
    </dgm:pt>
    <dgm:pt modelId="{8938F032-FFAF-4ABA-A2CA-9618D7C9099D}" type="pres">
      <dgm:prSet presAssocID="{0772E4D9-A3A4-4EBA-84F7-96EACBE908AF}" presName="rootComposite" presStyleCnt="0"/>
      <dgm:spPr/>
    </dgm:pt>
    <dgm:pt modelId="{13A28826-5896-4566-A877-396C8726CDEF}" type="pres">
      <dgm:prSet presAssocID="{0772E4D9-A3A4-4EBA-84F7-96EACBE908AF}" presName="rootText" presStyleLbl="node3" presStyleIdx="10" presStyleCnt="13">
        <dgm:presLayoutVars>
          <dgm:chPref val="3"/>
        </dgm:presLayoutVars>
      </dgm:prSet>
      <dgm:spPr>
        <a:prstGeom prst="rect">
          <a:avLst/>
        </a:prstGeom>
      </dgm:spPr>
      <dgm:t>
        <a:bodyPr/>
        <a:lstStyle/>
        <a:p>
          <a:endParaRPr lang="zh-CN" altLang="en-US"/>
        </a:p>
      </dgm:t>
    </dgm:pt>
    <dgm:pt modelId="{95DE0F38-8869-494D-B799-6E7D802FDD24}" type="pres">
      <dgm:prSet presAssocID="{0772E4D9-A3A4-4EBA-84F7-96EACBE908AF}" presName="rootConnector" presStyleLbl="node3" presStyleIdx="10" presStyleCnt="13"/>
      <dgm:spPr/>
      <dgm:t>
        <a:bodyPr/>
        <a:lstStyle/>
        <a:p>
          <a:endParaRPr lang="zh-CN" altLang="en-US"/>
        </a:p>
      </dgm:t>
    </dgm:pt>
    <dgm:pt modelId="{8345962F-B0F0-48B4-93D0-79E6D8C6D4BA}" type="pres">
      <dgm:prSet presAssocID="{0772E4D9-A3A4-4EBA-84F7-96EACBE908AF}" presName="hierChild4" presStyleCnt="0"/>
      <dgm:spPr/>
    </dgm:pt>
    <dgm:pt modelId="{AF4DFBB5-4272-4545-A703-34803B96EA17}" type="pres">
      <dgm:prSet presAssocID="{0772E4D9-A3A4-4EBA-84F7-96EACBE908AF}" presName="hierChild5" presStyleCnt="0"/>
      <dgm:spPr/>
    </dgm:pt>
    <dgm:pt modelId="{B432D497-E720-4E42-9304-14C0AD953B07}" type="pres">
      <dgm:prSet presAssocID="{53230B00-4148-4BB1-9C58-6A7E2A558DD9}" presName="Name37" presStyleLbl="parChTrans1D3" presStyleIdx="11"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FD49374A-BDD4-4AEF-81AF-D6C6622FD8FD}" type="pres">
      <dgm:prSet presAssocID="{41D967BC-2687-4756-A10E-05AB7BA15F5E}" presName="hierRoot2" presStyleCnt="0">
        <dgm:presLayoutVars>
          <dgm:hierBranch val="init"/>
        </dgm:presLayoutVars>
      </dgm:prSet>
      <dgm:spPr/>
    </dgm:pt>
    <dgm:pt modelId="{AEBC79C0-7E71-4CF9-AD1C-3F4C6ECBE602}" type="pres">
      <dgm:prSet presAssocID="{41D967BC-2687-4756-A10E-05AB7BA15F5E}" presName="rootComposite" presStyleCnt="0"/>
      <dgm:spPr/>
    </dgm:pt>
    <dgm:pt modelId="{265F1AEF-A6F6-49CF-B488-BB29572C8AB6}" type="pres">
      <dgm:prSet presAssocID="{41D967BC-2687-4756-A10E-05AB7BA15F5E}" presName="rootText" presStyleLbl="node3" presStyleIdx="11" presStyleCnt="13">
        <dgm:presLayoutVars>
          <dgm:chPref val="3"/>
        </dgm:presLayoutVars>
      </dgm:prSet>
      <dgm:spPr>
        <a:prstGeom prst="rect">
          <a:avLst/>
        </a:prstGeom>
      </dgm:spPr>
      <dgm:t>
        <a:bodyPr/>
        <a:lstStyle/>
        <a:p>
          <a:endParaRPr lang="zh-CN" altLang="en-US"/>
        </a:p>
      </dgm:t>
    </dgm:pt>
    <dgm:pt modelId="{35DF02CA-DD5A-4B60-98B7-EB3EDF53C368}" type="pres">
      <dgm:prSet presAssocID="{41D967BC-2687-4756-A10E-05AB7BA15F5E}" presName="rootConnector" presStyleLbl="node3" presStyleIdx="11" presStyleCnt="13"/>
      <dgm:spPr/>
      <dgm:t>
        <a:bodyPr/>
        <a:lstStyle/>
        <a:p>
          <a:endParaRPr lang="zh-CN" altLang="en-US"/>
        </a:p>
      </dgm:t>
    </dgm:pt>
    <dgm:pt modelId="{7EFFCD53-F8A2-40C0-AFC3-5E5DDE533944}" type="pres">
      <dgm:prSet presAssocID="{41D967BC-2687-4756-A10E-05AB7BA15F5E}" presName="hierChild4" presStyleCnt="0"/>
      <dgm:spPr/>
    </dgm:pt>
    <dgm:pt modelId="{C66C43DD-7509-4FB5-8C1C-74CD70BDA269}" type="pres">
      <dgm:prSet presAssocID="{41D967BC-2687-4756-A10E-05AB7BA15F5E}" presName="hierChild5" presStyleCnt="0"/>
      <dgm:spPr/>
    </dgm:pt>
    <dgm:pt modelId="{374E4A79-CE1C-43FA-827C-F1DC80080CE8}" type="pres">
      <dgm:prSet presAssocID="{0AEB4F90-AEE4-4BB7-89DD-92B3483F9F94}" presName="Name37" presStyleLbl="parChTrans1D3" presStyleIdx="12"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9EA59403-5B78-4FDC-99D7-F7FE2B219234}" type="pres">
      <dgm:prSet presAssocID="{A2953D01-DC6A-44AE-9807-D7EF88AFBCE5}" presName="hierRoot2" presStyleCnt="0">
        <dgm:presLayoutVars>
          <dgm:hierBranch val="init"/>
        </dgm:presLayoutVars>
      </dgm:prSet>
      <dgm:spPr/>
    </dgm:pt>
    <dgm:pt modelId="{F4E6AF6A-877F-400C-A8BB-CB0B1611673E}" type="pres">
      <dgm:prSet presAssocID="{A2953D01-DC6A-44AE-9807-D7EF88AFBCE5}" presName="rootComposite" presStyleCnt="0"/>
      <dgm:spPr/>
    </dgm:pt>
    <dgm:pt modelId="{637E6BEA-2267-4CF5-9B44-5155EFD3B868}" type="pres">
      <dgm:prSet presAssocID="{A2953D01-DC6A-44AE-9807-D7EF88AFBCE5}" presName="rootText" presStyleLbl="node3" presStyleIdx="12" presStyleCnt="13">
        <dgm:presLayoutVars>
          <dgm:chPref val="3"/>
        </dgm:presLayoutVars>
      </dgm:prSet>
      <dgm:spPr>
        <a:prstGeom prst="rect">
          <a:avLst/>
        </a:prstGeom>
      </dgm:spPr>
      <dgm:t>
        <a:bodyPr/>
        <a:lstStyle/>
        <a:p>
          <a:endParaRPr lang="zh-CN" altLang="en-US"/>
        </a:p>
      </dgm:t>
    </dgm:pt>
    <dgm:pt modelId="{A792E8CD-178F-403C-93C9-00D336FDE4C4}" type="pres">
      <dgm:prSet presAssocID="{A2953D01-DC6A-44AE-9807-D7EF88AFBCE5}" presName="rootConnector" presStyleLbl="node3" presStyleIdx="12" presStyleCnt="13"/>
      <dgm:spPr/>
      <dgm:t>
        <a:bodyPr/>
        <a:lstStyle/>
        <a:p>
          <a:endParaRPr lang="zh-CN" altLang="en-US"/>
        </a:p>
      </dgm:t>
    </dgm:pt>
    <dgm:pt modelId="{199C28EE-7DCD-45DC-BED7-EAD97B4279C1}" type="pres">
      <dgm:prSet presAssocID="{A2953D01-DC6A-44AE-9807-D7EF88AFBCE5}" presName="hierChild4" presStyleCnt="0"/>
      <dgm:spPr/>
    </dgm:pt>
    <dgm:pt modelId="{7C7F87C3-0690-4839-9F92-7D9DD279D9B9}" type="pres">
      <dgm:prSet presAssocID="{A2953D01-DC6A-44AE-9807-D7EF88AFBCE5}" presName="hierChild5" presStyleCnt="0"/>
      <dgm:spPr/>
    </dgm:pt>
    <dgm:pt modelId="{297A6C2A-A9E1-4481-B177-0CF9A350BCBF}" type="pres">
      <dgm:prSet presAssocID="{EBA0629B-7EAD-43B5-B8C9-9F33D27821CB}" presName="hierChild5" presStyleCnt="0"/>
      <dgm:spPr/>
    </dgm:pt>
    <dgm:pt modelId="{D242F92C-A411-4156-AE8A-5622A43DF397}" type="pres">
      <dgm:prSet presAssocID="{4E338427-27A5-461D-817B-2A7415186C49}" presName="hierChild3" presStyleCnt="0"/>
      <dgm:spPr/>
    </dgm:pt>
  </dgm:ptLst>
  <dgm:cxnLst>
    <dgm:cxn modelId="{212CB010-AC86-44F5-A4B3-0F7988F4E89D}" type="presOf" srcId="{67013952-4D33-47B7-BA2E-930BA85C206B}" destId="{A76FD4BB-D63B-4467-BDAF-1E00A5221EFC}" srcOrd="1" destOrd="0" presId="urn:microsoft.com/office/officeart/2005/8/layout/orgChart1"/>
    <dgm:cxn modelId="{C370EB87-E457-4312-8BA9-D3FD5BB6B05C}" type="presOf" srcId="{4F9246CC-352B-4180-8985-FD0602FFB309}" destId="{D8902A7C-B64B-4381-8983-4A7EE3AA4BE7}" srcOrd="1" destOrd="0" presId="urn:microsoft.com/office/officeart/2005/8/layout/orgChart1"/>
    <dgm:cxn modelId="{7FC4C63C-D149-4909-B086-6E57EC1E8A5F}" type="presOf" srcId="{4F9246CC-352B-4180-8985-FD0602FFB309}" destId="{E788BE58-104F-4938-A8AC-035F5FDB0891}" srcOrd="0" destOrd="0" presId="urn:microsoft.com/office/officeart/2005/8/layout/orgChart1"/>
    <dgm:cxn modelId="{DE34E63F-BF98-4B39-96DA-226A2C772DDC}" srcId="{EBA0629B-7EAD-43B5-B8C9-9F33D27821CB}" destId="{41D967BC-2687-4756-A10E-05AB7BA15F5E}" srcOrd="2" destOrd="0" parTransId="{53230B00-4148-4BB1-9C58-6A7E2A558DD9}" sibTransId="{72468FA0-9ABE-4538-8D12-6BC803A423B0}"/>
    <dgm:cxn modelId="{649D3EE8-DD36-4A01-935E-CB4CA14DB8C3}" type="presOf" srcId="{0772E4D9-A3A4-4EBA-84F7-96EACBE908AF}" destId="{95DE0F38-8869-494D-B799-6E7D802FDD24}" srcOrd="1" destOrd="0" presId="urn:microsoft.com/office/officeart/2005/8/layout/orgChart1"/>
    <dgm:cxn modelId="{CA2A0AAE-851E-42FF-A152-03DB5E27867F}" type="presOf" srcId="{4E338427-27A5-461D-817B-2A7415186C49}" destId="{02ACCFBF-E86E-4E99-8CA9-D6C80726677F}" srcOrd="1" destOrd="0" presId="urn:microsoft.com/office/officeart/2005/8/layout/orgChart1"/>
    <dgm:cxn modelId="{8552F60C-052F-456A-8E2D-9AF855B0123C}" srcId="{A6178F17-039C-4AD6-BE1C-1CB5C12154DC}" destId="{2F0BA7FD-3992-4DF6-9D1E-760D1280E797}" srcOrd="0" destOrd="0" parTransId="{7C3CB852-7AC2-41C5-B3A3-EAFD74954E4E}" sibTransId="{E6494081-49EA-44DE-9F65-7A0141E78993}"/>
    <dgm:cxn modelId="{3672CF88-83AA-4EE8-A460-C836662F17AD}" type="presOf" srcId="{A6178F17-039C-4AD6-BE1C-1CB5C12154DC}" destId="{6A5E6C57-AC43-404F-9CEC-DA7220B05243}" srcOrd="1" destOrd="0" presId="urn:microsoft.com/office/officeart/2005/8/layout/orgChart1"/>
    <dgm:cxn modelId="{BCE8DB26-808C-4A16-854B-9A0C46EC6387}" type="presOf" srcId="{A2953D01-DC6A-44AE-9807-D7EF88AFBCE5}" destId="{637E6BEA-2267-4CF5-9B44-5155EFD3B868}" srcOrd="0" destOrd="0" presId="urn:microsoft.com/office/officeart/2005/8/layout/orgChart1"/>
    <dgm:cxn modelId="{18539982-0BCA-460A-8E69-01E33FDD098F}" type="presOf" srcId="{4F4C73C4-375E-44F9-9727-2F03ADB91783}" destId="{E51B53BD-5C48-4573-8077-AB511AB3FC5B}" srcOrd="0" destOrd="0" presId="urn:microsoft.com/office/officeart/2005/8/layout/orgChart1"/>
    <dgm:cxn modelId="{E04062E5-587F-40CE-81D3-21C9289DACD6}" type="presOf" srcId="{67013952-4D33-47B7-BA2E-930BA85C206B}" destId="{E53E566B-2E35-4C96-B7DD-40E358733F8C}" srcOrd="0" destOrd="0" presId="urn:microsoft.com/office/officeart/2005/8/layout/orgChart1"/>
    <dgm:cxn modelId="{414503CD-8392-4CE6-965C-E7D81E422571}" type="presOf" srcId="{190FCE66-052A-4664-A26C-10E58A7B3360}" destId="{3CA66A2C-CB46-42D7-B89A-6366AE1790AD}" srcOrd="0" destOrd="0" presId="urn:microsoft.com/office/officeart/2005/8/layout/orgChart1"/>
    <dgm:cxn modelId="{36FCB584-6145-458D-BABF-D7A2BADF8D5A}" type="presOf" srcId="{41D967BC-2687-4756-A10E-05AB7BA15F5E}" destId="{265F1AEF-A6F6-49CF-B488-BB29572C8AB6}" srcOrd="0" destOrd="0" presId="urn:microsoft.com/office/officeart/2005/8/layout/orgChart1"/>
    <dgm:cxn modelId="{5750945B-A5BD-4516-876A-1C6D986FD9E0}" srcId="{DE6A2315-BFD7-44BB-97D8-26631D8083F6}" destId="{4F9246CC-352B-4180-8985-FD0602FFB309}" srcOrd="2" destOrd="0" parTransId="{9D476A58-7BAF-49BA-B873-BD6710FF172D}" sibTransId="{34DF0309-80CD-425E-94C5-0553FF7C5C29}"/>
    <dgm:cxn modelId="{C3501921-B7FA-45E9-B17C-87E3A517FEF6}" type="presOf" srcId="{A72B889B-FDAC-4942-B93C-584D725B1974}" destId="{27DD337F-8D1F-4599-9F1E-351C3E5A04B3}" srcOrd="0" destOrd="0" presId="urn:microsoft.com/office/officeart/2005/8/layout/orgChart1"/>
    <dgm:cxn modelId="{69AD7EAF-5DC6-4CC1-869C-115458BBC9C3}" type="presOf" srcId="{EBA0629B-7EAD-43B5-B8C9-9F33D27821CB}" destId="{36D40DD6-F080-4A2A-BF84-280D7927A4DE}" srcOrd="0" destOrd="0" presId="urn:microsoft.com/office/officeart/2005/8/layout/orgChart1"/>
    <dgm:cxn modelId="{A04DA722-5418-4DCA-99FC-06D3EE32D609}" type="presOf" srcId="{99B8544B-C0CB-4B9C-9A25-C3CCE37ABD98}" destId="{DA7D1BF5-5059-4B35-8999-425E22EC1C58}" srcOrd="1" destOrd="0" presId="urn:microsoft.com/office/officeart/2005/8/layout/orgChart1"/>
    <dgm:cxn modelId="{907F0020-0E11-4E8C-9336-3BA47EA59AD6}" srcId="{1F337371-18F3-4BB4-B0A7-47E1C4A412C0}" destId="{99B8544B-C0CB-4B9C-9A25-C3CCE37ABD98}" srcOrd="2" destOrd="0" parTransId="{F9CC409D-5B5B-478F-90B4-9C50B12096AC}" sibTransId="{DD4CABDD-8822-4C21-9BEE-283EBC191B4D}"/>
    <dgm:cxn modelId="{D2CA5D12-BDAE-466C-9FE1-E19ACEFC4CC3}" srcId="{DE6A2315-BFD7-44BB-97D8-26631D8083F6}" destId="{1851E352-4CF1-4320-BCFA-5E7E846BE559}" srcOrd="3" destOrd="0" parTransId="{A818FDA6-93B2-47DC-904C-0712B192555D}" sibTransId="{DA197A16-C9BA-442B-9E84-C52E1533DDB3}"/>
    <dgm:cxn modelId="{962CADDC-493B-4BAB-9FE1-6A40DF31E6B8}" type="presOf" srcId="{6E527A06-A522-40BA-8351-A8B0449EC54B}" destId="{080964F2-5CBD-4CEA-BD55-EBD38E09BE0E}" srcOrd="0" destOrd="0" presId="urn:microsoft.com/office/officeart/2005/8/layout/orgChart1"/>
    <dgm:cxn modelId="{90EA630E-E4C1-485F-A244-7D45D341193E}" type="presOf" srcId="{2F0BA7FD-3992-4DF6-9D1E-760D1280E797}" destId="{822A047C-DA3B-4BCA-B43D-810519AE8C28}" srcOrd="1" destOrd="0" presId="urn:microsoft.com/office/officeart/2005/8/layout/orgChart1"/>
    <dgm:cxn modelId="{BA59E575-C469-4ABC-8E35-79A601155673}" type="presOf" srcId="{A2953D01-DC6A-44AE-9807-D7EF88AFBCE5}" destId="{A792E8CD-178F-403C-93C9-00D336FDE4C4}" srcOrd="1" destOrd="0" presId="urn:microsoft.com/office/officeart/2005/8/layout/orgChart1"/>
    <dgm:cxn modelId="{38EA0C52-6D93-4A3A-BA73-D3A010431139}" type="presOf" srcId="{5458B6FA-E70F-4FD2-A4E2-45C7B7E8BD45}" destId="{53418EC2-DD2B-4779-A439-8C212BBC8B6B}" srcOrd="0" destOrd="0" presId="urn:microsoft.com/office/officeart/2005/8/layout/orgChart1"/>
    <dgm:cxn modelId="{BE03AB6B-CD0F-4CE0-A029-1177EE6BCF43}" srcId="{4E338427-27A5-461D-817B-2A7415186C49}" destId="{1F337371-18F3-4BB4-B0A7-47E1C4A412C0}" srcOrd="1" destOrd="0" parTransId="{8A9543FE-95CF-4869-8075-FEC5DE70B1F8}" sibTransId="{184B4C8F-76A6-43D5-8501-A96254531AF4}"/>
    <dgm:cxn modelId="{9AFA046E-6FC2-485A-ADAE-5E99A88D6D4C}" type="presOf" srcId="{53230B00-4148-4BB1-9C58-6A7E2A558DD9}" destId="{B432D497-E720-4E42-9304-14C0AD953B07}" srcOrd="0" destOrd="0" presId="urn:microsoft.com/office/officeart/2005/8/layout/orgChart1"/>
    <dgm:cxn modelId="{47233241-BDE5-4B4E-B17A-D8C3787BD807}" srcId="{EBA0629B-7EAD-43B5-B8C9-9F33D27821CB}" destId="{A2953D01-DC6A-44AE-9807-D7EF88AFBCE5}" srcOrd="3" destOrd="0" parTransId="{0AEB4F90-AEE4-4BB7-89DD-92B3483F9F94}" sibTransId="{4A037E4C-7938-4927-B7EF-7B838F1D9548}"/>
    <dgm:cxn modelId="{F6977FA6-D3C6-4779-A445-8A0E3B026D9B}" type="presOf" srcId="{99B8544B-C0CB-4B9C-9A25-C3CCE37ABD98}" destId="{88792363-1F88-4C83-B568-5B01852FE3BF}" srcOrd="0" destOrd="0" presId="urn:microsoft.com/office/officeart/2005/8/layout/orgChart1"/>
    <dgm:cxn modelId="{8BF73454-5EB0-4D34-9135-C22DA4FDD47B}" type="presOf" srcId="{EBA0629B-7EAD-43B5-B8C9-9F33D27821CB}" destId="{A7E70A88-4E16-4506-B1AB-A09448686CCA}" srcOrd="1" destOrd="0" presId="urn:microsoft.com/office/officeart/2005/8/layout/orgChart1"/>
    <dgm:cxn modelId="{B85DBD45-B11F-4A9E-93B6-F1FCCD943B53}" type="presOf" srcId="{F8D49254-0B7A-4E2B-9F9A-B71BD0E8E0B2}" destId="{960F2193-7CA2-4ECF-AF13-C533557548EF}" srcOrd="1" destOrd="0" presId="urn:microsoft.com/office/officeart/2005/8/layout/orgChart1"/>
    <dgm:cxn modelId="{2B2A3B1B-5BD4-48E9-B2EC-2265F807BC67}" type="presOf" srcId="{1F337371-18F3-4BB4-B0A7-47E1C4A412C0}" destId="{B0BB4610-A955-44B5-999E-DF99E1CF8E65}" srcOrd="1" destOrd="0" presId="urn:microsoft.com/office/officeart/2005/8/layout/orgChart1"/>
    <dgm:cxn modelId="{6FEBD64A-0A55-4A22-9550-BA60D6CB0ADA}" type="presOf" srcId="{53220116-DC76-4DE5-B312-994CD60E4FA2}" destId="{E986F185-1317-4B62-9B14-0BA29B05B1D5}" srcOrd="0" destOrd="0" presId="urn:microsoft.com/office/officeart/2005/8/layout/orgChart1"/>
    <dgm:cxn modelId="{33017582-7AAA-43D9-A9B4-69A92A307E67}" type="presOf" srcId="{DE6A2315-BFD7-44BB-97D8-26631D8083F6}" destId="{E84F15E3-7B71-42D0-BB44-EA20BA056D57}" srcOrd="1" destOrd="0" presId="urn:microsoft.com/office/officeart/2005/8/layout/orgChart1"/>
    <dgm:cxn modelId="{7B3783BA-9B2F-46AB-BDEC-170375B3086A}" type="presOf" srcId="{DE6A2315-BFD7-44BB-97D8-26631D8083F6}" destId="{4B848CEB-EDB3-41E2-942A-A888ABFD8403}" srcOrd="0" destOrd="0" presId="urn:microsoft.com/office/officeart/2005/8/layout/orgChart1"/>
    <dgm:cxn modelId="{C35ED380-2AB5-47C2-A9AB-0582436EF233}" type="presOf" srcId="{6EEEA958-CE7D-4137-B76E-A968AA893E51}" destId="{4A6DAB24-5703-4231-BAEB-6F022D7078C1}" srcOrd="0" destOrd="0" presId="urn:microsoft.com/office/officeart/2005/8/layout/orgChart1"/>
    <dgm:cxn modelId="{6DD0629F-5FF6-4F46-ADF4-7F1056E3B52A}" type="presOf" srcId="{331C9CE0-1292-41B3-9176-21655D065ECD}" destId="{0AB6AE02-13D5-4523-86D8-1B6187B114DF}" srcOrd="0" destOrd="0" presId="urn:microsoft.com/office/officeart/2005/8/layout/orgChart1"/>
    <dgm:cxn modelId="{0A27E760-056E-4C12-AAE4-D7E6C825E489}" type="presOf" srcId="{7C3CB852-7AC2-41C5-B3A3-EAFD74954E4E}" destId="{CF3E518C-4A78-4F9A-8266-433FC87181FF}" srcOrd="0" destOrd="0" presId="urn:microsoft.com/office/officeart/2005/8/layout/orgChart1"/>
    <dgm:cxn modelId="{C937BC78-B3B2-4F23-82A3-2529219DA094}" type="presOf" srcId="{9FC8166B-6EC7-4A87-9BAC-AD767F80CB0B}" destId="{C46DD1A6-9E41-4FE1-B811-1CD584BF6298}" srcOrd="0" destOrd="0" presId="urn:microsoft.com/office/officeart/2005/8/layout/orgChart1"/>
    <dgm:cxn modelId="{011D6784-8865-457D-B042-DF4D58286B40}" srcId="{DE6A2315-BFD7-44BB-97D8-26631D8083F6}" destId="{67013952-4D33-47B7-BA2E-930BA85C206B}" srcOrd="1" destOrd="0" parTransId="{91355576-ADD1-4666-8E97-A1508785CD9F}" sibTransId="{1D8B0C8B-9FD4-4F2C-93A1-7488E6AD939B}"/>
    <dgm:cxn modelId="{D28E5660-118E-4ADA-AA58-FA814D65A9E2}" type="presOf" srcId="{9D476A58-7BAF-49BA-B873-BD6710FF172D}" destId="{5F120689-058F-4BAF-B10E-BBDC265CEDE4}" srcOrd="0" destOrd="0" presId="urn:microsoft.com/office/officeart/2005/8/layout/orgChart1"/>
    <dgm:cxn modelId="{72FD9F33-698A-47DE-90D6-44C15B286B90}" type="presOf" srcId="{9FC8166B-6EC7-4A87-9BAC-AD767F80CB0B}" destId="{D76846CA-1724-4943-A563-7FE261FAAAA1}" srcOrd="1" destOrd="0" presId="urn:microsoft.com/office/officeart/2005/8/layout/orgChart1"/>
    <dgm:cxn modelId="{37A28568-BD53-4C4D-8753-66D6EF0872D5}" srcId="{1F337371-18F3-4BB4-B0A7-47E1C4A412C0}" destId="{F8D49254-0B7A-4E2B-9F9A-B71BD0E8E0B2}" srcOrd="0" destOrd="0" parTransId="{190FCE66-052A-4664-A26C-10E58A7B3360}" sibTransId="{8A2D51BF-C34D-4BD9-96E0-929519889033}"/>
    <dgm:cxn modelId="{6BEACB80-317B-471A-89E6-ED578A3826AB}" type="presOf" srcId="{F9CC409D-5B5B-478F-90B4-9C50B12096AC}" destId="{88C20094-B781-40F1-BCEF-51CF3873A4BA}" srcOrd="0" destOrd="0" presId="urn:microsoft.com/office/officeart/2005/8/layout/orgChart1"/>
    <dgm:cxn modelId="{4EEF1FE7-86A6-476D-8E4C-EB307DD6545A}" srcId="{4E338427-27A5-461D-817B-2A7415186C49}" destId="{DE6A2315-BFD7-44BB-97D8-26631D8083F6}" srcOrd="0" destOrd="0" parTransId="{34C3A93F-D503-4F1A-85BE-48A7430A80F0}" sibTransId="{41D88B5E-4B49-4DA3-8325-1830BE7BA357}"/>
    <dgm:cxn modelId="{B8534CE9-734F-4393-9E55-427809E7479B}" srcId="{1F337371-18F3-4BB4-B0A7-47E1C4A412C0}" destId="{8206987F-43ED-42B2-A497-587367D3F218}" srcOrd="1" destOrd="0" parTransId="{6E527A06-A522-40BA-8351-A8B0449EC54B}" sibTransId="{90ABDF7D-8CF4-43DE-9A2C-957544952D2B}"/>
    <dgm:cxn modelId="{A688E9A6-B600-47F9-A64D-A7EE6350572B}" type="presOf" srcId="{8206987F-43ED-42B2-A497-587367D3F218}" destId="{F2E9368C-FC58-4E59-8847-9A605DC71C26}" srcOrd="1" destOrd="0" presId="urn:microsoft.com/office/officeart/2005/8/layout/orgChart1"/>
    <dgm:cxn modelId="{AD5E3D35-A746-4275-806C-096AE1B113B7}" type="presOf" srcId="{5458B6FA-E70F-4FD2-A4E2-45C7B7E8BD45}" destId="{0FC9061D-7220-4222-BB36-67077044974F}" srcOrd="1" destOrd="0" presId="urn:microsoft.com/office/officeart/2005/8/layout/orgChart1"/>
    <dgm:cxn modelId="{8F8A4E65-A68B-4177-AFBF-EC7DF2F40530}" type="presOf" srcId="{8A9543FE-95CF-4869-8075-FEC5DE70B1F8}" destId="{A662E5E1-84F9-490A-A7D1-BC3C52830285}" srcOrd="0" destOrd="0" presId="urn:microsoft.com/office/officeart/2005/8/layout/orgChart1"/>
    <dgm:cxn modelId="{2BE69F69-AF72-43B1-BAFC-90BD812A610E}" type="presOf" srcId="{1851E352-4CF1-4320-BCFA-5E7E846BE559}" destId="{0410B82B-7056-4129-88EB-577686ACFD11}" srcOrd="1" destOrd="0" presId="urn:microsoft.com/office/officeart/2005/8/layout/orgChart1"/>
    <dgm:cxn modelId="{8AF027CE-679F-480F-A2E0-4918BF58FD6B}" type="presOf" srcId="{4E338427-27A5-461D-817B-2A7415186C49}" destId="{49B815B7-9114-44BD-834E-1F1DAA6B4715}" srcOrd="0" destOrd="0" presId="urn:microsoft.com/office/officeart/2005/8/layout/orgChart1"/>
    <dgm:cxn modelId="{A58B3960-7B2E-4AFA-A3B3-05ACE63C8FEE}" srcId="{DE6A2315-BFD7-44BB-97D8-26631D8083F6}" destId="{17A7F1A1-5D18-4A7C-8BBD-E247C7270A5C}" srcOrd="0" destOrd="0" parTransId="{6EEEA958-CE7D-4137-B76E-A968AA893E51}" sibTransId="{D8692A7D-C37A-4651-A479-D21795062E3A}"/>
    <dgm:cxn modelId="{00A43199-0173-48B0-965C-8AAEF82192AC}" type="presOf" srcId="{0AEB4F90-AEE4-4BB7-89DD-92B3483F9F94}" destId="{374E4A79-CE1C-43FA-827C-F1DC80080CE8}" srcOrd="0" destOrd="0" presId="urn:microsoft.com/office/officeart/2005/8/layout/orgChart1"/>
    <dgm:cxn modelId="{FF1A9A29-E690-4C09-A583-AF6E344A07AC}" type="presOf" srcId="{2F0BA7FD-3992-4DF6-9D1E-760D1280E797}" destId="{2EFD6A5B-5657-42F8-A0EA-6485EC14448C}" srcOrd="0" destOrd="0" presId="urn:microsoft.com/office/officeart/2005/8/layout/orgChart1"/>
    <dgm:cxn modelId="{A7B48F29-4DEA-4295-9C3D-C1BF0D165096}" type="presOf" srcId="{17A7F1A1-5D18-4A7C-8BBD-E247C7270A5C}" destId="{7B4A3403-088C-4938-988E-94351FBD0303}" srcOrd="0" destOrd="0" presId="urn:microsoft.com/office/officeart/2005/8/layout/orgChart1"/>
    <dgm:cxn modelId="{DB292D80-6DDD-48BA-A343-B9A1042CB977}" type="presOf" srcId="{17A7F1A1-5D18-4A7C-8BBD-E247C7270A5C}" destId="{DD7DE716-4E25-4651-8242-11BA5146C53E}" srcOrd="1" destOrd="0" presId="urn:microsoft.com/office/officeart/2005/8/layout/orgChart1"/>
    <dgm:cxn modelId="{765A4DD5-7F1E-46E8-9D23-DABDA4BD651A}" type="presOf" srcId="{34C3A93F-D503-4F1A-85BE-48A7430A80F0}" destId="{A77918ED-A015-449E-89A6-97966BE52055}" srcOrd="0" destOrd="0" presId="urn:microsoft.com/office/officeart/2005/8/layout/orgChart1"/>
    <dgm:cxn modelId="{01E9C222-AA54-439D-96A5-3466657DE685}" srcId="{BA4FA92A-5DE2-4B66-A2E8-D974FA335CB2}" destId="{4E338427-27A5-461D-817B-2A7415186C49}" srcOrd="0" destOrd="0" parTransId="{D2947768-44DD-479D-8BBF-BB56799B08B3}" sibTransId="{7ACAEA6C-4723-4EC2-B55B-19D132DFC376}"/>
    <dgm:cxn modelId="{B3C5869D-067B-4246-8D28-B812CB0DB87B}" type="presOf" srcId="{BA4FA92A-5DE2-4B66-A2E8-D974FA335CB2}" destId="{D2927028-C629-461A-9004-5C7520280775}" srcOrd="0" destOrd="0" presId="urn:microsoft.com/office/officeart/2005/8/layout/orgChart1"/>
    <dgm:cxn modelId="{7DFE9395-7998-4B36-8DCC-9C55E2D5F54D}" type="presOf" srcId="{41D967BC-2687-4756-A10E-05AB7BA15F5E}" destId="{35DF02CA-DD5A-4B60-98B7-EB3EDF53C368}" srcOrd="1" destOrd="0" presId="urn:microsoft.com/office/officeart/2005/8/layout/orgChart1"/>
    <dgm:cxn modelId="{F732B53B-A6D8-4A47-A6AF-E519BAB7B084}" type="presOf" srcId="{1F337371-18F3-4BB4-B0A7-47E1C4A412C0}" destId="{C4B45F76-3483-450C-BDC8-4244440B061E}" srcOrd="0" destOrd="0" presId="urn:microsoft.com/office/officeart/2005/8/layout/orgChart1"/>
    <dgm:cxn modelId="{719998E2-BB87-4776-B9A6-0A6489B9A072}" srcId="{EBA0629B-7EAD-43B5-B8C9-9F33D27821CB}" destId="{0772E4D9-A3A4-4EBA-84F7-96EACBE908AF}" srcOrd="1" destOrd="0" parTransId="{331C9CE0-1292-41B3-9176-21655D065ECD}" sibTransId="{3E763905-DBDD-4BFC-A54D-A192D577AB78}"/>
    <dgm:cxn modelId="{4D850A2A-2179-4216-8FFB-B07926822C3B}" type="presOf" srcId="{8206987F-43ED-42B2-A497-587367D3F218}" destId="{2369BA42-DAAB-4540-8362-A30CE562C249}" srcOrd="0" destOrd="0" presId="urn:microsoft.com/office/officeart/2005/8/layout/orgChart1"/>
    <dgm:cxn modelId="{3EAB5693-AF7E-4E8F-8530-9738542808E6}" srcId="{EBA0629B-7EAD-43B5-B8C9-9F33D27821CB}" destId="{5458B6FA-E70F-4FD2-A4E2-45C7B7E8BD45}" srcOrd="0" destOrd="0" parTransId="{43FBD787-4485-4508-BDA1-F10E9BEEBF34}" sibTransId="{96C6CBF1-B0E0-42C4-8434-DC6EF8F5F93F}"/>
    <dgm:cxn modelId="{FFABA739-FFC4-4A86-BCDC-42557F968ACE}" type="presOf" srcId="{A6178F17-039C-4AD6-BE1C-1CB5C12154DC}" destId="{91181B8B-DE8D-4C9A-AD31-5CA05CD2D8CA}" srcOrd="0" destOrd="0" presId="urn:microsoft.com/office/officeart/2005/8/layout/orgChart1"/>
    <dgm:cxn modelId="{38606051-7900-45D6-ACE5-5163982FAC77}" type="presOf" srcId="{0772E4D9-A3A4-4EBA-84F7-96EACBE908AF}" destId="{13A28826-5896-4566-A877-396C8726CDEF}" srcOrd="0" destOrd="0" presId="urn:microsoft.com/office/officeart/2005/8/layout/orgChart1"/>
    <dgm:cxn modelId="{1CEEB3CE-0425-48B8-801F-B7E49AF7B470}" type="presOf" srcId="{1851E352-4CF1-4320-BCFA-5E7E846BE559}" destId="{D1AAC8C5-02DE-4738-87B1-4A7D5B2C18BB}" srcOrd="0" destOrd="0" presId="urn:microsoft.com/office/officeart/2005/8/layout/orgChart1"/>
    <dgm:cxn modelId="{DC6E8F0F-DA06-4505-B080-AF45B48D9733}" type="presOf" srcId="{43FBD787-4485-4508-BDA1-F10E9BEEBF34}" destId="{8E3790C3-4896-4FFB-B691-DC163D4770A9}" srcOrd="0" destOrd="0" presId="urn:microsoft.com/office/officeart/2005/8/layout/orgChart1"/>
    <dgm:cxn modelId="{62E89B1C-3C3B-43AB-AA50-998E00633EEF}" type="presOf" srcId="{91355576-ADD1-4666-8E97-A1508785CD9F}" destId="{7ED3AC4A-87D7-4514-9A3F-01DE8707133C}" srcOrd="0" destOrd="0" presId="urn:microsoft.com/office/officeart/2005/8/layout/orgChart1"/>
    <dgm:cxn modelId="{435D35A5-C3CB-4633-A234-28952397726D}" srcId="{A6178F17-039C-4AD6-BE1C-1CB5C12154DC}" destId="{9FC8166B-6EC7-4A87-9BAC-AD767F80CB0B}" srcOrd="1" destOrd="0" parTransId="{A72B889B-FDAC-4942-B93C-584D725B1974}" sibTransId="{F7DF2B71-5653-458A-BADD-4239CE1B481E}"/>
    <dgm:cxn modelId="{0F380C5F-4AEA-4432-87C3-0CCB7C86B097}" type="presOf" srcId="{A818FDA6-93B2-47DC-904C-0712B192555D}" destId="{B9498302-2B27-4850-8871-C82ADCCC1BF1}" srcOrd="0" destOrd="0" presId="urn:microsoft.com/office/officeart/2005/8/layout/orgChart1"/>
    <dgm:cxn modelId="{43AA0856-3D50-45B7-BAEC-61166F210FA1}" srcId="{4E338427-27A5-461D-817B-2A7415186C49}" destId="{EBA0629B-7EAD-43B5-B8C9-9F33D27821CB}" srcOrd="3" destOrd="0" parTransId="{4F4C73C4-375E-44F9-9727-2F03ADB91783}" sibTransId="{6F93312B-83D7-4445-BF19-50DB5D1FB53C}"/>
    <dgm:cxn modelId="{2AD11AF1-7F18-4811-9CB0-6BCBC86D68E2}" srcId="{4E338427-27A5-461D-817B-2A7415186C49}" destId="{A6178F17-039C-4AD6-BE1C-1CB5C12154DC}" srcOrd="2" destOrd="0" parTransId="{53220116-DC76-4DE5-B312-994CD60E4FA2}" sibTransId="{34780D36-E466-49E8-A4CC-49D101B1A665}"/>
    <dgm:cxn modelId="{C1535672-A14E-4D62-9722-54EBB96A10B2}" type="presOf" srcId="{F8D49254-0B7A-4E2B-9F9A-B71BD0E8E0B2}" destId="{9E3E24F9-39D5-4677-8308-702320BF4E7B}" srcOrd="0" destOrd="0" presId="urn:microsoft.com/office/officeart/2005/8/layout/orgChart1"/>
    <dgm:cxn modelId="{D0543DC1-58B7-4953-843D-69E0E1E79D44}" type="presParOf" srcId="{D2927028-C629-461A-9004-5C7520280775}" destId="{889B4F0B-1405-43EB-ABEE-DEAE71846039}" srcOrd="0" destOrd="0" presId="urn:microsoft.com/office/officeart/2005/8/layout/orgChart1"/>
    <dgm:cxn modelId="{93F9F1D7-6AE7-448A-ADF7-106605636627}" type="presParOf" srcId="{889B4F0B-1405-43EB-ABEE-DEAE71846039}" destId="{28D03CAC-E0EA-4234-96EB-896AF3567414}" srcOrd="0" destOrd="0" presId="urn:microsoft.com/office/officeart/2005/8/layout/orgChart1"/>
    <dgm:cxn modelId="{2E1F8287-803C-4FCE-B032-BCCFD9868E22}" type="presParOf" srcId="{28D03CAC-E0EA-4234-96EB-896AF3567414}" destId="{49B815B7-9114-44BD-834E-1F1DAA6B4715}" srcOrd="0" destOrd="0" presId="urn:microsoft.com/office/officeart/2005/8/layout/orgChart1"/>
    <dgm:cxn modelId="{B99745F0-8997-4819-A5C0-7DA852244B50}" type="presParOf" srcId="{28D03CAC-E0EA-4234-96EB-896AF3567414}" destId="{02ACCFBF-E86E-4E99-8CA9-D6C80726677F}" srcOrd="1" destOrd="0" presId="urn:microsoft.com/office/officeart/2005/8/layout/orgChart1"/>
    <dgm:cxn modelId="{030AAC60-7BAA-45C9-BD89-E0C9FCF2FE06}" type="presParOf" srcId="{889B4F0B-1405-43EB-ABEE-DEAE71846039}" destId="{AC94FF7A-6CED-4560-A76D-DAE8B514A5C0}" srcOrd="1" destOrd="0" presId="urn:microsoft.com/office/officeart/2005/8/layout/orgChart1"/>
    <dgm:cxn modelId="{2DB143E5-A171-4C64-A5E7-87E453D0AFE3}" type="presParOf" srcId="{AC94FF7A-6CED-4560-A76D-DAE8B514A5C0}" destId="{A77918ED-A015-449E-89A6-97966BE52055}" srcOrd="0" destOrd="0" presId="urn:microsoft.com/office/officeart/2005/8/layout/orgChart1"/>
    <dgm:cxn modelId="{0273B718-FF8D-4A24-A931-9C7FB8B9FA50}" type="presParOf" srcId="{AC94FF7A-6CED-4560-A76D-DAE8B514A5C0}" destId="{AA28BCC9-9B30-4F8C-8C9C-EB69CD6FCAF9}" srcOrd="1" destOrd="0" presId="urn:microsoft.com/office/officeart/2005/8/layout/orgChart1"/>
    <dgm:cxn modelId="{F40FB777-DEC5-4F35-A04A-30952F57C6C4}" type="presParOf" srcId="{AA28BCC9-9B30-4F8C-8C9C-EB69CD6FCAF9}" destId="{C1FFD721-A0AE-4D67-A67D-6820B14C0D82}" srcOrd="0" destOrd="0" presId="urn:microsoft.com/office/officeart/2005/8/layout/orgChart1"/>
    <dgm:cxn modelId="{13875239-F150-4763-A1BA-8CDE3411F64E}" type="presParOf" srcId="{C1FFD721-A0AE-4D67-A67D-6820B14C0D82}" destId="{4B848CEB-EDB3-41E2-942A-A888ABFD8403}" srcOrd="0" destOrd="0" presId="urn:microsoft.com/office/officeart/2005/8/layout/orgChart1"/>
    <dgm:cxn modelId="{2B6D2555-BDA2-4A2F-A761-1F72188E47D5}" type="presParOf" srcId="{C1FFD721-A0AE-4D67-A67D-6820B14C0D82}" destId="{E84F15E3-7B71-42D0-BB44-EA20BA056D57}" srcOrd="1" destOrd="0" presId="urn:microsoft.com/office/officeart/2005/8/layout/orgChart1"/>
    <dgm:cxn modelId="{41359160-D7CC-4069-8A10-1F78744B0395}" type="presParOf" srcId="{AA28BCC9-9B30-4F8C-8C9C-EB69CD6FCAF9}" destId="{D7A02E95-2199-4E18-B19C-48F09E384FC3}" srcOrd="1" destOrd="0" presId="urn:microsoft.com/office/officeart/2005/8/layout/orgChart1"/>
    <dgm:cxn modelId="{E80E3F9D-CF74-47D4-AF81-E8055434678A}" type="presParOf" srcId="{D7A02E95-2199-4E18-B19C-48F09E384FC3}" destId="{4A6DAB24-5703-4231-BAEB-6F022D7078C1}" srcOrd="0" destOrd="0" presId="urn:microsoft.com/office/officeart/2005/8/layout/orgChart1"/>
    <dgm:cxn modelId="{7F769F62-9DF8-4FD6-9407-09B24499D17B}" type="presParOf" srcId="{D7A02E95-2199-4E18-B19C-48F09E384FC3}" destId="{20675A1C-C1D6-4A0D-99CA-D6E9E95C68FB}" srcOrd="1" destOrd="0" presId="urn:microsoft.com/office/officeart/2005/8/layout/orgChart1"/>
    <dgm:cxn modelId="{3747E5C7-C569-449A-BE2C-D518616412D8}" type="presParOf" srcId="{20675A1C-C1D6-4A0D-99CA-D6E9E95C68FB}" destId="{CE3E027E-28B3-494E-9BCD-8BE8B8AF6D6E}" srcOrd="0" destOrd="0" presId="urn:microsoft.com/office/officeart/2005/8/layout/orgChart1"/>
    <dgm:cxn modelId="{DDBBC8F1-BF3A-43B4-8E3F-C919F1D33A5F}" type="presParOf" srcId="{CE3E027E-28B3-494E-9BCD-8BE8B8AF6D6E}" destId="{7B4A3403-088C-4938-988E-94351FBD0303}" srcOrd="0" destOrd="0" presId="urn:microsoft.com/office/officeart/2005/8/layout/orgChart1"/>
    <dgm:cxn modelId="{6FDAE1C5-B1CD-4BE4-8055-27F611A918C6}" type="presParOf" srcId="{CE3E027E-28B3-494E-9BCD-8BE8B8AF6D6E}" destId="{DD7DE716-4E25-4651-8242-11BA5146C53E}" srcOrd="1" destOrd="0" presId="urn:microsoft.com/office/officeart/2005/8/layout/orgChart1"/>
    <dgm:cxn modelId="{9E1DFCC3-B6BA-41CE-8429-588E6F566343}" type="presParOf" srcId="{20675A1C-C1D6-4A0D-99CA-D6E9E95C68FB}" destId="{653813DF-39E9-470A-8B11-7965CBB8990C}" srcOrd="1" destOrd="0" presId="urn:microsoft.com/office/officeart/2005/8/layout/orgChart1"/>
    <dgm:cxn modelId="{6EFE65DB-8220-4CDE-96E2-502FEE02E801}" type="presParOf" srcId="{20675A1C-C1D6-4A0D-99CA-D6E9E95C68FB}" destId="{FF0C710B-5CA8-4247-9A59-DB038B50FE76}" srcOrd="2" destOrd="0" presId="urn:microsoft.com/office/officeart/2005/8/layout/orgChart1"/>
    <dgm:cxn modelId="{5B1EAB9E-C7A6-4897-BB73-1F5A71BFAAA8}" type="presParOf" srcId="{D7A02E95-2199-4E18-B19C-48F09E384FC3}" destId="{7ED3AC4A-87D7-4514-9A3F-01DE8707133C}" srcOrd="2" destOrd="0" presId="urn:microsoft.com/office/officeart/2005/8/layout/orgChart1"/>
    <dgm:cxn modelId="{C850CC9F-715A-4285-91BE-E1408685A5D4}" type="presParOf" srcId="{D7A02E95-2199-4E18-B19C-48F09E384FC3}" destId="{50FAF659-D0A6-41A8-81A5-34267923D299}" srcOrd="3" destOrd="0" presId="urn:microsoft.com/office/officeart/2005/8/layout/orgChart1"/>
    <dgm:cxn modelId="{CBEE060E-2AFF-4BCF-8DBB-966069C608C6}" type="presParOf" srcId="{50FAF659-D0A6-41A8-81A5-34267923D299}" destId="{5E8FCA09-26BF-4BD5-9D67-13EE39678614}" srcOrd="0" destOrd="0" presId="urn:microsoft.com/office/officeart/2005/8/layout/orgChart1"/>
    <dgm:cxn modelId="{1A2A1F6C-A252-4541-B255-FF6DDF44FC9E}" type="presParOf" srcId="{5E8FCA09-26BF-4BD5-9D67-13EE39678614}" destId="{E53E566B-2E35-4C96-B7DD-40E358733F8C}" srcOrd="0" destOrd="0" presId="urn:microsoft.com/office/officeart/2005/8/layout/orgChart1"/>
    <dgm:cxn modelId="{381C4653-055D-4990-8A88-3A50E8FBBB9B}" type="presParOf" srcId="{5E8FCA09-26BF-4BD5-9D67-13EE39678614}" destId="{A76FD4BB-D63B-4467-BDAF-1E00A5221EFC}" srcOrd="1" destOrd="0" presId="urn:microsoft.com/office/officeart/2005/8/layout/orgChart1"/>
    <dgm:cxn modelId="{F4A97EE3-2C09-4489-AC56-18B057C69CD5}" type="presParOf" srcId="{50FAF659-D0A6-41A8-81A5-34267923D299}" destId="{43E77541-2B5E-411F-84C2-1CC1F9182735}" srcOrd="1" destOrd="0" presId="urn:microsoft.com/office/officeart/2005/8/layout/orgChart1"/>
    <dgm:cxn modelId="{E7B4B7C1-AE03-4918-8FBC-12AD1B8D48B5}" type="presParOf" srcId="{50FAF659-D0A6-41A8-81A5-34267923D299}" destId="{66FE9BD1-E919-48DC-8FE6-C6F63E58EE39}" srcOrd="2" destOrd="0" presId="urn:microsoft.com/office/officeart/2005/8/layout/orgChart1"/>
    <dgm:cxn modelId="{E70740E3-CBFC-4EBD-849D-B1E35F6714EB}" type="presParOf" srcId="{D7A02E95-2199-4E18-B19C-48F09E384FC3}" destId="{5F120689-058F-4BAF-B10E-BBDC265CEDE4}" srcOrd="4" destOrd="0" presId="urn:microsoft.com/office/officeart/2005/8/layout/orgChart1"/>
    <dgm:cxn modelId="{3A7FC582-8A45-47B9-93F6-A836AE1F673B}" type="presParOf" srcId="{D7A02E95-2199-4E18-B19C-48F09E384FC3}" destId="{182057D5-E5F6-4270-8CBC-0F7538330992}" srcOrd="5" destOrd="0" presId="urn:microsoft.com/office/officeart/2005/8/layout/orgChart1"/>
    <dgm:cxn modelId="{FCC91789-8CB0-40FE-BC02-A9C3678B0A4C}" type="presParOf" srcId="{182057D5-E5F6-4270-8CBC-0F7538330992}" destId="{116BD22C-9716-42B5-A224-CE785C9AAE57}" srcOrd="0" destOrd="0" presId="urn:microsoft.com/office/officeart/2005/8/layout/orgChart1"/>
    <dgm:cxn modelId="{02DA21D9-6948-4D31-A6B1-863A97F94C5E}" type="presParOf" srcId="{116BD22C-9716-42B5-A224-CE785C9AAE57}" destId="{E788BE58-104F-4938-A8AC-035F5FDB0891}" srcOrd="0" destOrd="0" presId="urn:microsoft.com/office/officeart/2005/8/layout/orgChart1"/>
    <dgm:cxn modelId="{1C7C1961-BAD7-4053-AB61-2DED866C5717}" type="presParOf" srcId="{116BD22C-9716-42B5-A224-CE785C9AAE57}" destId="{D8902A7C-B64B-4381-8983-4A7EE3AA4BE7}" srcOrd="1" destOrd="0" presId="urn:microsoft.com/office/officeart/2005/8/layout/orgChart1"/>
    <dgm:cxn modelId="{5468DA07-64E6-443D-9509-5F8FF55F4FA5}" type="presParOf" srcId="{182057D5-E5F6-4270-8CBC-0F7538330992}" destId="{34939036-3133-4BF3-9EEF-82E96EBC12A9}" srcOrd="1" destOrd="0" presId="urn:microsoft.com/office/officeart/2005/8/layout/orgChart1"/>
    <dgm:cxn modelId="{0FF55A10-BE22-4344-A107-4F752A06293E}" type="presParOf" srcId="{182057D5-E5F6-4270-8CBC-0F7538330992}" destId="{A931F498-CE6A-487D-A65B-9AC06BC11AC3}" srcOrd="2" destOrd="0" presId="urn:microsoft.com/office/officeart/2005/8/layout/orgChart1"/>
    <dgm:cxn modelId="{CAD9480D-7236-434A-828C-3F1EBDB3416F}" type="presParOf" srcId="{D7A02E95-2199-4E18-B19C-48F09E384FC3}" destId="{B9498302-2B27-4850-8871-C82ADCCC1BF1}" srcOrd="6" destOrd="0" presId="urn:microsoft.com/office/officeart/2005/8/layout/orgChart1"/>
    <dgm:cxn modelId="{F888806B-7385-4BBF-AB64-E9201D0DBCCA}" type="presParOf" srcId="{D7A02E95-2199-4E18-B19C-48F09E384FC3}" destId="{BE9FAD91-1361-42B7-AF59-E3FC90F53589}" srcOrd="7" destOrd="0" presId="urn:microsoft.com/office/officeart/2005/8/layout/orgChart1"/>
    <dgm:cxn modelId="{0FD05809-4A23-4EF5-B6A8-FDA4A30F4B58}" type="presParOf" srcId="{BE9FAD91-1361-42B7-AF59-E3FC90F53589}" destId="{0D6AB805-17F9-4252-BA31-52C041E62243}" srcOrd="0" destOrd="0" presId="urn:microsoft.com/office/officeart/2005/8/layout/orgChart1"/>
    <dgm:cxn modelId="{12875763-3550-4D41-82E6-4A77D71E63F7}" type="presParOf" srcId="{0D6AB805-17F9-4252-BA31-52C041E62243}" destId="{D1AAC8C5-02DE-4738-87B1-4A7D5B2C18BB}" srcOrd="0" destOrd="0" presId="urn:microsoft.com/office/officeart/2005/8/layout/orgChart1"/>
    <dgm:cxn modelId="{230FE3AB-40EC-4F34-8457-CCD7298CDD7C}" type="presParOf" srcId="{0D6AB805-17F9-4252-BA31-52C041E62243}" destId="{0410B82B-7056-4129-88EB-577686ACFD11}" srcOrd="1" destOrd="0" presId="urn:microsoft.com/office/officeart/2005/8/layout/orgChart1"/>
    <dgm:cxn modelId="{B9FE868E-0560-40E2-A0F9-73E968280050}" type="presParOf" srcId="{BE9FAD91-1361-42B7-AF59-E3FC90F53589}" destId="{431B4040-44A8-4C3B-9D97-A189D520310D}" srcOrd="1" destOrd="0" presId="urn:microsoft.com/office/officeart/2005/8/layout/orgChart1"/>
    <dgm:cxn modelId="{41FD3D8E-A61D-4EF1-A497-C3645469CCF3}" type="presParOf" srcId="{BE9FAD91-1361-42B7-AF59-E3FC90F53589}" destId="{CFB0B3C8-BCCC-433D-8DE4-408B109ABF8A}" srcOrd="2" destOrd="0" presId="urn:microsoft.com/office/officeart/2005/8/layout/orgChart1"/>
    <dgm:cxn modelId="{6C1F0B5A-1F2D-4DED-BFCE-2B5DC5F34DB9}" type="presParOf" srcId="{AA28BCC9-9B30-4F8C-8C9C-EB69CD6FCAF9}" destId="{A71DE347-B336-4060-B389-90B4D9155C55}" srcOrd="2" destOrd="0" presId="urn:microsoft.com/office/officeart/2005/8/layout/orgChart1"/>
    <dgm:cxn modelId="{4AE6E41C-2EF7-4FEB-ACE6-B76E94B5EDD5}" type="presParOf" srcId="{AC94FF7A-6CED-4560-A76D-DAE8B514A5C0}" destId="{A662E5E1-84F9-490A-A7D1-BC3C52830285}" srcOrd="2" destOrd="0" presId="urn:microsoft.com/office/officeart/2005/8/layout/orgChart1"/>
    <dgm:cxn modelId="{7CEE9531-6758-419A-913B-8933017F210A}" type="presParOf" srcId="{AC94FF7A-6CED-4560-A76D-DAE8B514A5C0}" destId="{4F5E80F8-D821-4F75-B01D-D253DE7F052C}" srcOrd="3" destOrd="0" presId="urn:microsoft.com/office/officeart/2005/8/layout/orgChart1"/>
    <dgm:cxn modelId="{91EB8712-D1EB-44AF-AA64-311162418AE7}" type="presParOf" srcId="{4F5E80F8-D821-4F75-B01D-D253DE7F052C}" destId="{51AD0301-6380-46A7-A50D-A1343D575D33}" srcOrd="0" destOrd="0" presId="urn:microsoft.com/office/officeart/2005/8/layout/orgChart1"/>
    <dgm:cxn modelId="{E702319A-55CA-489B-894B-C47B48DA304A}" type="presParOf" srcId="{51AD0301-6380-46A7-A50D-A1343D575D33}" destId="{C4B45F76-3483-450C-BDC8-4244440B061E}" srcOrd="0" destOrd="0" presId="urn:microsoft.com/office/officeart/2005/8/layout/orgChart1"/>
    <dgm:cxn modelId="{5785EBCE-5C89-4C5A-971B-DE3CA5F5F469}" type="presParOf" srcId="{51AD0301-6380-46A7-A50D-A1343D575D33}" destId="{B0BB4610-A955-44B5-999E-DF99E1CF8E65}" srcOrd="1" destOrd="0" presId="urn:microsoft.com/office/officeart/2005/8/layout/orgChart1"/>
    <dgm:cxn modelId="{CCBB73A4-C159-4002-965F-37919342BC2E}" type="presParOf" srcId="{4F5E80F8-D821-4F75-B01D-D253DE7F052C}" destId="{73ED7456-69C8-4B02-AD46-4DC576D6332E}" srcOrd="1" destOrd="0" presId="urn:microsoft.com/office/officeart/2005/8/layout/orgChart1"/>
    <dgm:cxn modelId="{4063EE04-0028-43EF-91AD-F2F270659DF0}" type="presParOf" srcId="{73ED7456-69C8-4B02-AD46-4DC576D6332E}" destId="{3CA66A2C-CB46-42D7-B89A-6366AE1790AD}" srcOrd="0" destOrd="0" presId="urn:microsoft.com/office/officeart/2005/8/layout/orgChart1"/>
    <dgm:cxn modelId="{6E877E24-2665-4B19-B509-E32F87905D1B}" type="presParOf" srcId="{73ED7456-69C8-4B02-AD46-4DC576D6332E}" destId="{2E6EED25-B63F-4571-AAEA-37F5B0C9C3D5}" srcOrd="1" destOrd="0" presId="urn:microsoft.com/office/officeart/2005/8/layout/orgChart1"/>
    <dgm:cxn modelId="{5C6F2DED-792A-451C-B368-D57F16A96ABF}" type="presParOf" srcId="{2E6EED25-B63F-4571-AAEA-37F5B0C9C3D5}" destId="{D1A31304-AB27-4E71-98F5-2C6D4C032749}" srcOrd="0" destOrd="0" presId="urn:microsoft.com/office/officeart/2005/8/layout/orgChart1"/>
    <dgm:cxn modelId="{0B0261AD-32FA-4614-BC66-25E31B277DC9}" type="presParOf" srcId="{D1A31304-AB27-4E71-98F5-2C6D4C032749}" destId="{9E3E24F9-39D5-4677-8308-702320BF4E7B}" srcOrd="0" destOrd="0" presId="urn:microsoft.com/office/officeart/2005/8/layout/orgChart1"/>
    <dgm:cxn modelId="{72D9B4FF-42BC-4AEC-B4F0-0A5399EC3711}" type="presParOf" srcId="{D1A31304-AB27-4E71-98F5-2C6D4C032749}" destId="{960F2193-7CA2-4ECF-AF13-C533557548EF}" srcOrd="1" destOrd="0" presId="urn:microsoft.com/office/officeart/2005/8/layout/orgChart1"/>
    <dgm:cxn modelId="{91098B51-1B84-47C9-BFBE-3711B31C6D1B}" type="presParOf" srcId="{2E6EED25-B63F-4571-AAEA-37F5B0C9C3D5}" destId="{7E0B3138-0C2E-48E6-BF11-B41AC0E59561}" srcOrd="1" destOrd="0" presId="urn:microsoft.com/office/officeart/2005/8/layout/orgChart1"/>
    <dgm:cxn modelId="{CFBEFE41-3069-4717-A815-75C8FB605B1F}" type="presParOf" srcId="{2E6EED25-B63F-4571-AAEA-37F5B0C9C3D5}" destId="{1726DD54-3E3E-4DDF-BC6B-C74273E81EDF}" srcOrd="2" destOrd="0" presId="urn:microsoft.com/office/officeart/2005/8/layout/orgChart1"/>
    <dgm:cxn modelId="{4073ED82-B3E3-4346-A923-49A2AE5E74A7}" type="presParOf" srcId="{73ED7456-69C8-4B02-AD46-4DC576D6332E}" destId="{080964F2-5CBD-4CEA-BD55-EBD38E09BE0E}" srcOrd="2" destOrd="0" presId="urn:microsoft.com/office/officeart/2005/8/layout/orgChart1"/>
    <dgm:cxn modelId="{D6E27022-8E4A-4647-9D31-A53D94326BE7}" type="presParOf" srcId="{73ED7456-69C8-4B02-AD46-4DC576D6332E}" destId="{A3E12FF1-5A1F-4F9D-A1B8-9704B6C84918}" srcOrd="3" destOrd="0" presId="urn:microsoft.com/office/officeart/2005/8/layout/orgChart1"/>
    <dgm:cxn modelId="{29AEA8DD-DD09-407C-A263-40973116045E}" type="presParOf" srcId="{A3E12FF1-5A1F-4F9D-A1B8-9704B6C84918}" destId="{E9B19D68-1774-44F2-A664-71FEAB3934DD}" srcOrd="0" destOrd="0" presId="urn:microsoft.com/office/officeart/2005/8/layout/orgChart1"/>
    <dgm:cxn modelId="{58C9FD8D-96D8-4384-B19E-F900835F7618}" type="presParOf" srcId="{E9B19D68-1774-44F2-A664-71FEAB3934DD}" destId="{2369BA42-DAAB-4540-8362-A30CE562C249}" srcOrd="0" destOrd="0" presId="urn:microsoft.com/office/officeart/2005/8/layout/orgChart1"/>
    <dgm:cxn modelId="{899D0EE4-EEE4-4315-AC47-505C04B63466}" type="presParOf" srcId="{E9B19D68-1774-44F2-A664-71FEAB3934DD}" destId="{F2E9368C-FC58-4E59-8847-9A605DC71C26}" srcOrd="1" destOrd="0" presId="urn:microsoft.com/office/officeart/2005/8/layout/orgChart1"/>
    <dgm:cxn modelId="{379D8539-BDFC-4981-A6E9-89F81BBEBB18}" type="presParOf" srcId="{A3E12FF1-5A1F-4F9D-A1B8-9704B6C84918}" destId="{E2FD5703-F2C6-437F-8ACE-291B4A52D8FB}" srcOrd="1" destOrd="0" presId="urn:microsoft.com/office/officeart/2005/8/layout/orgChart1"/>
    <dgm:cxn modelId="{B88C748C-4662-4253-B147-5077968F008D}" type="presParOf" srcId="{A3E12FF1-5A1F-4F9D-A1B8-9704B6C84918}" destId="{61B6EC8F-C77D-48D2-8CD9-378DCAD1640A}" srcOrd="2" destOrd="0" presId="urn:microsoft.com/office/officeart/2005/8/layout/orgChart1"/>
    <dgm:cxn modelId="{03861C71-1529-4108-8DD4-104F32138A6F}" type="presParOf" srcId="{73ED7456-69C8-4B02-AD46-4DC576D6332E}" destId="{88C20094-B781-40F1-BCEF-51CF3873A4BA}" srcOrd="4" destOrd="0" presId="urn:microsoft.com/office/officeart/2005/8/layout/orgChart1"/>
    <dgm:cxn modelId="{0DC9A6D0-58B2-4981-B7DC-F4CB558BB959}" type="presParOf" srcId="{73ED7456-69C8-4B02-AD46-4DC576D6332E}" destId="{EB923BA3-B9F2-48A3-A0C1-CD67436C04B7}" srcOrd="5" destOrd="0" presId="urn:microsoft.com/office/officeart/2005/8/layout/orgChart1"/>
    <dgm:cxn modelId="{392AE9AB-5F46-44A9-8004-D5F1CA2F3446}" type="presParOf" srcId="{EB923BA3-B9F2-48A3-A0C1-CD67436C04B7}" destId="{E601D565-74FF-40FA-9C13-F61932740B5C}" srcOrd="0" destOrd="0" presId="urn:microsoft.com/office/officeart/2005/8/layout/orgChart1"/>
    <dgm:cxn modelId="{6674434A-8DFA-4D5E-8700-8C29A669EE15}" type="presParOf" srcId="{E601D565-74FF-40FA-9C13-F61932740B5C}" destId="{88792363-1F88-4C83-B568-5B01852FE3BF}" srcOrd="0" destOrd="0" presId="urn:microsoft.com/office/officeart/2005/8/layout/orgChart1"/>
    <dgm:cxn modelId="{F4C90A97-05CB-4AE1-8437-5E5E6EC0ACE1}" type="presParOf" srcId="{E601D565-74FF-40FA-9C13-F61932740B5C}" destId="{DA7D1BF5-5059-4B35-8999-425E22EC1C58}" srcOrd="1" destOrd="0" presId="urn:microsoft.com/office/officeart/2005/8/layout/orgChart1"/>
    <dgm:cxn modelId="{E9D1696D-C2D4-4719-AA11-9E706C7B952B}" type="presParOf" srcId="{EB923BA3-B9F2-48A3-A0C1-CD67436C04B7}" destId="{00F0C736-AC4D-439F-824E-ED8ED925F781}" srcOrd="1" destOrd="0" presId="urn:microsoft.com/office/officeart/2005/8/layout/orgChart1"/>
    <dgm:cxn modelId="{76BDD748-D9BD-4D9C-A8D5-25621D7FB424}" type="presParOf" srcId="{EB923BA3-B9F2-48A3-A0C1-CD67436C04B7}" destId="{E7635DAB-D77E-4443-9538-F377A19E93FD}" srcOrd="2" destOrd="0" presId="urn:microsoft.com/office/officeart/2005/8/layout/orgChart1"/>
    <dgm:cxn modelId="{55A4658C-A8C5-4372-A697-7AC828AF77F6}" type="presParOf" srcId="{4F5E80F8-D821-4F75-B01D-D253DE7F052C}" destId="{971126EE-EA33-4BA5-8DB7-76EE7B026914}" srcOrd="2" destOrd="0" presId="urn:microsoft.com/office/officeart/2005/8/layout/orgChart1"/>
    <dgm:cxn modelId="{FC99C245-5C6F-41C8-8902-824A7F577ACB}" type="presParOf" srcId="{AC94FF7A-6CED-4560-A76D-DAE8B514A5C0}" destId="{E986F185-1317-4B62-9B14-0BA29B05B1D5}" srcOrd="4" destOrd="0" presId="urn:microsoft.com/office/officeart/2005/8/layout/orgChart1"/>
    <dgm:cxn modelId="{6CFCD7E4-A842-4176-A404-1430DD84FE3E}" type="presParOf" srcId="{AC94FF7A-6CED-4560-A76D-DAE8B514A5C0}" destId="{BF1F856B-8D2D-4316-98FD-CE8423B4635D}" srcOrd="5" destOrd="0" presId="urn:microsoft.com/office/officeart/2005/8/layout/orgChart1"/>
    <dgm:cxn modelId="{EE26FE89-EBA2-4B18-AD85-B469FADDB782}" type="presParOf" srcId="{BF1F856B-8D2D-4316-98FD-CE8423B4635D}" destId="{1816A38F-84AF-4180-A330-7AC48C8CF044}" srcOrd="0" destOrd="0" presId="urn:microsoft.com/office/officeart/2005/8/layout/orgChart1"/>
    <dgm:cxn modelId="{54FDE9BB-4C52-4C6D-8B00-C9E9B627A065}" type="presParOf" srcId="{1816A38F-84AF-4180-A330-7AC48C8CF044}" destId="{91181B8B-DE8D-4C9A-AD31-5CA05CD2D8CA}" srcOrd="0" destOrd="0" presId="urn:microsoft.com/office/officeart/2005/8/layout/orgChart1"/>
    <dgm:cxn modelId="{A08E9C7C-C787-4AA6-94AD-C2BE43D5C35E}" type="presParOf" srcId="{1816A38F-84AF-4180-A330-7AC48C8CF044}" destId="{6A5E6C57-AC43-404F-9CEC-DA7220B05243}" srcOrd="1" destOrd="0" presId="urn:microsoft.com/office/officeart/2005/8/layout/orgChart1"/>
    <dgm:cxn modelId="{BADF6FB5-892A-49F7-B6B1-DA34C781D195}" type="presParOf" srcId="{BF1F856B-8D2D-4316-98FD-CE8423B4635D}" destId="{2854C473-B6BD-493C-853E-02AA7946AB0F}" srcOrd="1" destOrd="0" presId="urn:microsoft.com/office/officeart/2005/8/layout/orgChart1"/>
    <dgm:cxn modelId="{7E23E562-9F87-4D5C-87D9-2DE0A21D2087}" type="presParOf" srcId="{2854C473-B6BD-493C-853E-02AA7946AB0F}" destId="{CF3E518C-4A78-4F9A-8266-433FC87181FF}" srcOrd="0" destOrd="0" presId="urn:microsoft.com/office/officeart/2005/8/layout/orgChart1"/>
    <dgm:cxn modelId="{103BD809-1271-493C-B237-35368DE88A28}" type="presParOf" srcId="{2854C473-B6BD-493C-853E-02AA7946AB0F}" destId="{1242B872-AD67-4CBC-9497-4DE34F21817D}" srcOrd="1" destOrd="0" presId="urn:microsoft.com/office/officeart/2005/8/layout/orgChart1"/>
    <dgm:cxn modelId="{3396E69F-889F-4C73-BE83-08AF27E995B4}" type="presParOf" srcId="{1242B872-AD67-4CBC-9497-4DE34F21817D}" destId="{65F0661A-DB54-4C09-8F3E-054568575AA9}" srcOrd="0" destOrd="0" presId="urn:microsoft.com/office/officeart/2005/8/layout/orgChart1"/>
    <dgm:cxn modelId="{B6BF4D62-1182-4B57-A47F-DCB78C9028C5}" type="presParOf" srcId="{65F0661A-DB54-4C09-8F3E-054568575AA9}" destId="{2EFD6A5B-5657-42F8-A0EA-6485EC14448C}" srcOrd="0" destOrd="0" presId="urn:microsoft.com/office/officeart/2005/8/layout/orgChart1"/>
    <dgm:cxn modelId="{7C1B6F3B-0820-4E75-9243-E9643CAF7BD7}" type="presParOf" srcId="{65F0661A-DB54-4C09-8F3E-054568575AA9}" destId="{822A047C-DA3B-4BCA-B43D-810519AE8C28}" srcOrd="1" destOrd="0" presId="urn:microsoft.com/office/officeart/2005/8/layout/orgChart1"/>
    <dgm:cxn modelId="{26FA34CC-67A9-47A8-B14A-D381E6A3A9E9}" type="presParOf" srcId="{1242B872-AD67-4CBC-9497-4DE34F21817D}" destId="{0F44BDC1-36DF-4840-A140-4C427F37D8A9}" srcOrd="1" destOrd="0" presId="urn:microsoft.com/office/officeart/2005/8/layout/orgChart1"/>
    <dgm:cxn modelId="{36DCD749-733D-47BF-9329-95653E2C2036}" type="presParOf" srcId="{1242B872-AD67-4CBC-9497-4DE34F21817D}" destId="{9E2FF248-FD49-44DC-A04D-4EE8F23E4861}" srcOrd="2" destOrd="0" presId="urn:microsoft.com/office/officeart/2005/8/layout/orgChart1"/>
    <dgm:cxn modelId="{98C7975B-E453-4197-8DDF-6EA225EB0D83}" type="presParOf" srcId="{2854C473-B6BD-493C-853E-02AA7946AB0F}" destId="{27DD337F-8D1F-4599-9F1E-351C3E5A04B3}" srcOrd="2" destOrd="0" presId="urn:microsoft.com/office/officeart/2005/8/layout/orgChart1"/>
    <dgm:cxn modelId="{BAECB01C-875E-4234-8A4E-BDA522C16427}" type="presParOf" srcId="{2854C473-B6BD-493C-853E-02AA7946AB0F}" destId="{122BD877-5845-4151-B5FE-290CD3F61F69}" srcOrd="3" destOrd="0" presId="urn:microsoft.com/office/officeart/2005/8/layout/orgChart1"/>
    <dgm:cxn modelId="{034C199F-2040-4051-AB72-8948A4854C22}" type="presParOf" srcId="{122BD877-5845-4151-B5FE-290CD3F61F69}" destId="{84AB03AF-2AC2-40D3-9BAC-FDFC22EA980A}" srcOrd="0" destOrd="0" presId="urn:microsoft.com/office/officeart/2005/8/layout/orgChart1"/>
    <dgm:cxn modelId="{38B3CDBD-8696-41B3-B0B9-4FB26ECE3740}" type="presParOf" srcId="{84AB03AF-2AC2-40D3-9BAC-FDFC22EA980A}" destId="{C46DD1A6-9E41-4FE1-B811-1CD584BF6298}" srcOrd="0" destOrd="0" presId="urn:microsoft.com/office/officeart/2005/8/layout/orgChart1"/>
    <dgm:cxn modelId="{1E880A8C-0AFE-41D5-8D4A-C42D73B0834D}" type="presParOf" srcId="{84AB03AF-2AC2-40D3-9BAC-FDFC22EA980A}" destId="{D76846CA-1724-4943-A563-7FE261FAAAA1}" srcOrd="1" destOrd="0" presId="urn:microsoft.com/office/officeart/2005/8/layout/orgChart1"/>
    <dgm:cxn modelId="{30A8883E-B191-4782-B7B5-1473FBE032D4}" type="presParOf" srcId="{122BD877-5845-4151-B5FE-290CD3F61F69}" destId="{E88C3BE4-53F2-44C8-90B2-D7B775F9F09D}" srcOrd="1" destOrd="0" presId="urn:microsoft.com/office/officeart/2005/8/layout/orgChart1"/>
    <dgm:cxn modelId="{45F7B1FB-BFE5-4D1F-853E-4B7F6429CCB0}" type="presParOf" srcId="{122BD877-5845-4151-B5FE-290CD3F61F69}" destId="{6EF6B92F-6895-4694-866C-01013EFE302F}" srcOrd="2" destOrd="0" presId="urn:microsoft.com/office/officeart/2005/8/layout/orgChart1"/>
    <dgm:cxn modelId="{31F6EA75-1D1B-496C-AFAE-5AB08CC893D0}" type="presParOf" srcId="{BF1F856B-8D2D-4316-98FD-CE8423B4635D}" destId="{2F72A73F-6834-44AB-A7CA-54FC8939E34F}" srcOrd="2" destOrd="0" presId="urn:microsoft.com/office/officeart/2005/8/layout/orgChart1"/>
    <dgm:cxn modelId="{6A8DA3D2-2664-4F7A-9B70-A3428DEFB7E6}" type="presParOf" srcId="{AC94FF7A-6CED-4560-A76D-DAE8B514A5C0}" destId="{E51B53BD-5C48-4573-8077-AB511AB3FC5B}" srcOrd="6" destOrd="0" presId="urn:microsoft.com/office/officeart/2005/8/layout/orgChart1"/>
    <dgm:cxn modelId="{11266678-914E-476F-8294-E5ED9DDE8946}" type="presParOf" srcId="{AC94FF7A-6CED-4560-A76D-DAE8B514A5C0}" destId="{E56E0D09-9232-4F4C-BB6F-9D75B0211422}" srcOrd="7" destOrd="0" presId="urn:microsoft.com/office/officeart/2005/8/layout/orgChart1"/>
    <dgm:cxn modelId="{DC84DCA8-E238-486F-B9DE-B5C78564D91C}" type="presParOf" srcId="{E56E0D09-9232-4F4C-BB6F-9D75B0211422}" destId="{24235B37-4AFD-4392-98D3-55303931D959}" srcOrd="0" destOrd="0" presId="urn:microsoft.com/office/officeart/2005/8/layout/orgChart1"/>
    <dgm:cxn modelId="{D8A643D6-C647-497B-BB19-509D304A6B6D}" type="presParOf" srcId="{24235B37-4AFD-4392-98D3-55303931D959}" destId="{36D40DD6-F080-4A2A-BF84-280D7927A4DE}" srcOrd="0" destOrd="0" presId="urn:microsoft.com/office/officeart/2005/8/layout/orgChart1"/>
    <dgm:cxn modelId="{619BB7BC-0ABA-4237-86CE-2F7B28FAA8DA}" type="presParOf" srcId="{24235B37-4AFD-4392-98D3-55303931D959}" destId="{A7E70A88-4E16-4506-B1AB-A09448686CCA}" srcOrd="1" destOrd="0" presId="urn:microsoft.com/office/officeart/2005/8/layout/orgChart1"/>
    <dgm:cxn modelId="{7F74B24C-32ED-4697-801F-C2E2389E48D1}" type="presParOf" srcId="{E56E0D09-9232-4F4C-BB6F-9D75B0211422}" destId="{74EB81EB-16AE-43CF-BE2E-2E7201E7DB95}" srcOrd="1" destOrd="0" presId="urn:microsoft.com/office/officeart/2005/8/layout/orgChart1"/>
    <dgm:cxn modelId="{056741D2-05DB-4D9B-A37E-316A89247284}" type="presParOf" srcId="{74EB81EB-16AE-43CF-BE2E-2E7201E7DB95}" destId="{8E3790C3-4896-4FFB-B691-DC163D4770A9}" srcOrd="0" destOrd="0" presId="urn:microsoft.com/office/officeart/2005/8/layout/orgChart1"/>
    <dgm:cxn modelId="{8D9188AA-84CB-40CB-9746-AFA845821CBC}" type="presParOf" srcId="{74EB81EB-16AE-43CF-BE2E-2E7201E7DB95}" destId="{31AE8661-332B-4D49-9C68-F35B3658FB18}" srcOrd="1" destOrd="0" presId="urn:microsoft.com/office/officeart/2005/8/layout/orgChart1"/>
    <dgm:cxn modelId="{9C4B5CE8-3808-4731-89EF-2A0F7CAACF41}" type="presParOf" srcId="{31AE8661-332B-4D49-9C68-F35B3658FB18}" destId="{450D4A98-907C-4717-A02C-66EFCC819300}" srcOrd="0" destOrd="0" presId="urn:microsoft.com/office/officeart/2005/8/layout/orgChart1"/>
    <dgm:cxn modelId="{1563AEEB-3E9B-4F66-9F5A-FB4DC3386138}" type="presParOf" srcId="{450D4A98-907C-4717-A02C-66EFCC819300}" destId="{53418EC2-DD2B-4779-A439-8C212BBC8B6B}" srcOrd="0" destOrd="0" presId="urn:microsoft.com/office/officeart/2005/8/layout/orgChart1"/>
    <dgm:cxn modelId="{99A39934-23C6-4AE3-A8A4-0769A0AA8C9F}" type="presParOf" srcId="{450D4A98-907C-4717-A02C-66EFCC819300}" destId="{0FC9061D-7220-4222-BB36-67077044974F}" srcOrd="1" destOrd="0" presId="urn:microsoft.com/office/officeart/2005/8/layout/orgChart1"/>
    <dgm:cxn modelId="{5BCE8B06-D1A9-4DB6-A372-2F874D6FC6AE}" type="presParOf" srcId="{31AE8661-332B-4D49-9C68-F35B3658FB18}" destId="{5EE36BEE-DCAF-46D1-BE2B-C2A64BD83F7D}" srcOrd="1" destOrd="0" presId="urn:microsoft.com/office/officeart/2005/8/layout/orgChart1"/>
    <dgm:cxn modelId="{71BFEB41-5B7E-4F6C-B9AA-724B83DDC48A}" type="presParOf" srcId="{31AE8661-332B-4D49-9C68-F35B3658FB18}" destId="{C1924E86-F658-4349-832D-8D1FB0807D50}" srcOrd="2" destOrd="0" presId="urn:microsoft.com/office/officeart/2005/8/layout/orgChart1"/>
    <dgm:cxn modelId="{8A0716FE-60D3-483B-AB2F-E8CAB0E0EC37}" type="presParOf" srcId="{74EB81EB-16AE-43CF-BE2E-2E7201E7DB95}" destId="{0AB6AE02-13D5-4523-86D8-1B6187B114DF}" srcOrd="2" destOrd="0" presId="urn:microsoft.com/office/officeart/2005/8/layout/orgChart1"/>
    <dgm:cxn modelId="{B14CC189-46B9-4A71-BCBB-3A99FBCEAE81}" type="presParOf" srcId="{74EB81EB-16AE-43CF-BE2E-2E7201E7DB95}" destId="{952D550A-AA82-408C-AF05-C96CDF877B59}" srcOrd="3" destOrd="0" presId="urn:microsoft.com/office/officeart/2005/8/layout/orgChart1"/>
    <dgm:cxn modelId="{8CE28B02-7EAE-4A1E-ADFA-07F129A0AFD0}" type="presParOf" srcId="{952D550A-AA82-408C-AF05-C96CDF877B59}" destId="{8938F032-FFAF-4ABA-A2CA-9618D7C9099D}" srcOrd="0" destOrd="0" presId="urn:microsoft.com/office/officeart/2005/8/layout/orgChart1"/>
    <dgm:cxn modelId="{9D815215-1C6B-42A7-AB1F-691960207179}" type="presParOf" srcId="{8938F032-FFAF-4ABA-A2CA-9618D7C9099D}" destId="{13A28826-5896-4566-A877-396C8726CDEF}" srcOrd="0" destOrd="0" presId="urn:microsoft.com/office/officeart/2005/8/layout/orgChart1"/>
    <dgm:cxn modelId="{2AF8B6A8-90B6-45D1-BF54-933C83A0041D}" type="presParOf" srcId="{8938F032-FFAF-4ABA-A2CA-9618D7C9099D}" destId="{95DE0F38-8869-494D-B799-6E7D802FDD24}" srcOrd="1" destOrd="0" presId="urn:microsoft.com/office/officeart/2005/8/layout/orgChart1"/>
    <dgm:cxn modelId="{0B2100A7-8CEA-4898-B9DF-6950A577A9F6}" type="presParOf" srcId="{952D550A-AA82-408C-AF05-C96CDF877B59}" destId="{8345962F-B0F0-48B4-93D0-79E6D8C6D4BA}" srcOrd="1" destOrd="0" presId="urn:microsoft.com/office/officeart/2005/8/layout/orgChart1"/>
    <dgm:cxn modelId="{5DC2F71A-C935-43A0-A92A-A6DCC7B06C50}" type="presParOf" srcId="{952D550A-AA82-408C-AF05-C96CDF877B59}" destId="{AF4DFBB5-4272-4545-A703-34803B96EA17}" srcOrd="2" destOrd="0" presId="urn:microsoft.com/office/officeart/2005/8/layout/orgChart1"/>
    <dgm:cxn modelId="{91313952-DF32-4F5F-A5C9-9A74380D4AEE}" type="presParOf" srcId="{74EB81EB-16AE-43CF-BE2E-2E7201E7DB95}" destId="{B432D497-E720-4E42-9304-14C0AD953B07}" srcOrd="4" destOrd="0" presId="urn:microsoft.com/office/officeart/2005/8/layout/orgChart1"/>
    <dgm:cxn modelId="{DB974ED0-F048-4DFE-A2FD-8B122684AEFB}" type="presParOf" srcId="{74EB81EB-16AE-43CF-BE2E-2E7201E7DB95}" destId="{FD49374A-BDD4-4AEF-81AF-D6C6622FD8FD}" srcOrd="5" destOrd="0" presId="urn:microsoft.com/office/officeart/2005/8/layout/orgChart1"/>
    <dgm:cxn modelId="{73FAD74B-08AD-4DB2-8EC8-9CF324C5DE27}" type="presParOf" srcId="{FD49374A-BDD4-4AEF-81AF-D6C6622FD8FD}" destId="{AEBC79C0-7E71-4CF9-AD1C-3F4C6ECBE602}" srcOrd="0" destOrd="0" presId="urn:microsoft.com/office/officeart/2005/8/layout/orgChart1"/>
    <dgm:cxn modelId="{6BE5804F-C013-4E4D-8101-FACECBA82AFD}" type="presParOf" srcId="{AEBC79C0-7E71-4CF9-AD1C-3F4C6ECBE602}" destId="{265F1AEF-A6F6-49CF-B488-BB29572C8AB6}" srcOrd="0" destOrd="0" presId="urn:microsoft.com/office/officeart/2005/8/layout/orgChart1"/>
    <dgm:cxn modelId="{4D19541C-36B3-4326-9DF4-C30D35210E1B}" type="presParOf" srcId="{AEBC79C0-7E71-4CF9-AD1C-3F4C6ECBE602}" destId="{35DF02CA-DD5A-4B60-98B7-EB3EDF53C368}" srcOrd="1" destOrd="0" presId="urn:microsoft.com/office/officeart/2005/8/layout/orgChart1"/>
    <dgm:cxn modelId="{4B224CAA-2F9E-44A7-BFA2-B481400AB554}" type="presParOf" srcId="{FD49374A-BDD4-4AEF-81AF-D6C6622FD8FD}" destId="{7EFFCD53-F8A2-40C0-AFC3-5E5DDE533944}" srcOrd="1" destOrd="0" presId="urn:microsoft.com/office/officeart/2005/8/layout/orgChart1"/>
    <dgm:cxn modelId="{56CD77EE-F2A1-4F8A-BC6C-C0ACC4FF3E6A}" type="presParOf" srcId="{FD49374A-BDD4-4AEF-81AF-D6C6622FD8FD}" destId="{C66C43DD-7509-4FB5-8C1C-74CD70BDA269}" srcOrd="2" destOrd="0" presId="urn:microsoft.com/office/officeart/2005/8/layout/orgChart1"/>
    <dgm:cxn modelId="{D4E89B3B-E9A1-4513-828E-A285BB1948CC}" type="presParOf" srcId="{74EB81EB-16AE-43CF-BE2E-2E7201E7DB95}" destId="{374E4A79-CE1C-43FA-827C-F1DC80080CE8}" srcOrd="6" destOrd="0" presId="urn:microsoft.com/office/officeart/2005/8/layout/orgChart1"/>
    <dgm:cxn modelId="{12220798-ABD8-455C-BC8E-57ED3B0AB3AF}" type="presParOf" srcId="{74EB81EB-16AE-43CF-BE2E-2E7201E7DB95}" destId="{9EA59403-5B78-4FDC-99D7-F7FE2B219234}" srcOrd="7" destOrd="0" presId="urn:microsoft.com/office/officeart/2005/8/layout/orgChart1"/>
    <dgm:cxn modelId="{DC62DECB-3467-4B1D-8C00-8B54DD71F29E}" type="presParOf" srcId="{9EA59403-5B78-4FDC-99D7-F7FE2B219234}" destId="{F4E6AF6A-877F-400C-A8BB-CB0B1611673E}" srcOrd="0" destOrd="0" presId="urn:microsoft.com/office/officeart/2005/8/layout/orgChart1"/>
    <dgm:cxn modelId="{ED2347F3-73F7-4956-9CDB-0B8717F7C1EF}" type="presParOf" srcId="{F4E6AF6A-877F-400C-A8BB-CB0B1611673E}" destId="{637E6BEA-2267-4CF5-9B44-5155EFD3B868}" srcOrd="0" destOrd="0" presId="urn:microsoft.com/office/officeart/2005/8/layout/orgChart1"/>
    <dgm:cxn modelId="{D43EF292-064F-4FF6-AAF8-FA8C80E30D22}" type="presParOf" srcId="{F4E6AF6A-877F-400C-A8BB-CB0B1611673E}" destId="{A792E8CD-178F-403C-93C9-00D336FDE4C4}" srcOrd="1" destOrd="0" presId="urn:microsoft.com/office/officeart/2005/8/layout/orgChart1"/>
    <dgm:cxn modelId="{0AD9857A-233D-4877-AEE3-62A322F0B365}" type="presParOf" srcId="{9EA59403-5B78-4FDC-99D7-F7FE2B219234}" destId="{199C28EE-7DCD-45DC-BED7-EAD97B4279C1}" srcOrd="1" destOrd="0" presId="urn:microsoft.com/office/officeart/2005/8/layout/orgChart1"/>
    <dgm:cxn modelId="{3C8190DE-602A-4850-9931-BBE76CB0F06C}" type="presParOf" srcId="{9EA59403-5B78-4FDC-99D7-F7FE2B219234}" destId="{7C7F87C3-0690-4839-9F92-7D9DD279D9B9}" srcOrd="2" destOrd="0" presId="urn:microsoft.com/office/officeart/2005/8/layout/orgChart1"/>
    <dgm:cxn modelId="{42E61D0B-9095-47A9-A25F-9D01D3C1AFDE}" type="presParOf" srcId="{E56E0D09-9232-4F4C-BB6F-9D75B0211422}" destId="{297A6C2A-A9E1-4481-B177-0CF9A350BCBF}" srcOrd="2" destOrd="0" presId="urn:microsoft.com/office/officeart/2005/8/layout/orgChart1"/>
    <dgm:cxn modelId="{D363E502-CB22-470F-B0D2-FA8353C61B58}" type="presParOf" srcId="{889B4F0B-1405-43EB-ABEE-DEAE71846039}" destId="{D242F92C-A411-4156-AE8A-5622A43DF397}"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4E4A79-CE1C-43FA-827C-F1DC80080CE8}">
      <dsp:nvSpPr>
        <dsp:cNvPr id="0" name=""/>
        <dsp:cNvSpPr/>
      </dsp:nvSpPr>
      <dsp:spPr>
        <a:xfrm>
          <a:off x="3718659"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32D497-E720-4E42-9304-14C0AD953B07}">
      <dsp:nvSpPr>
        <dsp:cNvPr id="0" name=""/>
        <dsp:cNvSpPr/>
      </dsp:nvSpPr>
      <dsp:spPr>
        <a:xfrm>
          <a:off x="3718659"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B6AE02-13D5-4523-86D8-1B6187B114DF}">
      <dsp:nvSpPr>
        <dsp:cNvPr id="0" name=""/>
        <dsp:cNvSpPr/>
      </dsp:nvSpPr>
      <dsp:spPr>
        <a:xfrm>
          <a:off x="3718659"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790C3-4896-4FFB-B691-DC163D4770A9}">
      <dsp:nvSpPr>
        <dsp:cNvPr id="0" name=""/>
        <dsp:cNvSpPr/>
      </dsp:nvSpPr>
      <dsp:spPr>
        <a:xfrm>
          <a:off x="3718659"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1B53BD-5C48-4573-8077-AB511AB3FC5B}">
      <dsp:nvSpPr>
        <dsp:cNvPr id="0" name=""/>
        <dsp:cNvSpPr/>
      </dsp:nvSpPr>
      <dsp:spPr>
        <a:xfrm>
          <a:off x="2533751" y="420651"/>
          <a:ext cx="1519864" cy="175852"/>
        </a:xfrm>
        <a:custGeom>
          <a:avLst/>
          <a:gdLst/>
          <a:ahLst/>
          <a:cxnLst/>
          <a:rect l="0" t="0" r="0" b="0"/>
          <a:pathLst>
            <a:path>
              <a:moveTo>
                <a:pt x="0" y="0"/>
              </a:moveTo>
              <a:lnTo>
                <a:pt x="0" y="87883"/>
              </a:lnTo>
              <a:lnTo>
                <a:pt x="1519132" y="87883"/>
              </a:lnTo>
              <a:lnTo>
                <a:pt x="1519132"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D337F-8D1F-4599-9F1E-351C3E5A04B3}">
      <dsp:nvSpPr>
        <dsp:cNvPr id="0" name=""/>
        <dsp:cNvSpPr/>
      </dsp:nvSpPr>
      <dsp:spPr>
        <a:xfrm>
          <a:off x="2705416"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3E518C-4A78-4F9A-8266-433FC87181FF}">
      <dsp:nvSpPr>
        <dsp:cNvPr id="0" name=""/>
        <dsp:cNvSpPr/>
      </dsp:nvSpPr>
      <dsp:spPr>
        <a:xfrm>
          <a:off x="2705416"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86F185-1317-4B62-9B14-0BA29B05B1D5}">
      <dsp:nvSpPr>
        <dsp:cNvPr id="0" name=""/>
        <dsp:cNvSpPr/>
      </dsp:nvSpPr>
      <dsp:spPr>
        <a:xfrm>
          <a:off x="2533751" y="420651"/>
          <a:ext cx="506621" cy="175852"/>
        </a:xfrm>
        <a:custGeom>
          <a:avLst/>
          <a:gdLst/>
          <a:ahLst/>
          <a:cxnLst/>
          <a:rect l="0" t="0" r="0" b="0"/>
          <a:pathLst>
            <a:path>
              <a:moveTo>
                <a:pt x="0" y="0"/>
              </a:moveTo>
              <a:lnTo>
                <a:pt x="0" y="87883"/>
              </a:lnTo>
              <a:lnTo>
                <a:pt x="506377" y="87883"/>
              </a:lnTo>
              <a:lnTo>
                <a:pt x="506377"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8C20094-B781-40F1-BCEF-51CF3873A4BA}">
      <dsp:nvSpPr>
        <dsp:cNvPr id="0" name=""/>
        <dsp:cNvSpPr/>
      </dsp:nvSpPr>
      <dsp:spPr>
        <a:xfrm>
          <a:off x="1692173"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0964F2-5CBD-4CEA-BD55-EBD38E09BE0E}">
      <dsp:nvSpPr>
        <dsp:cNvPr id="0" name=""/>
        <dsp:cNvSpPr/>
      </dsp:nvSpPr>
      <dsp:spPr>
        <a:xfrm>
          <a:off x="1692173"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CA66A2C-CB46-42D7-B89A-6366AE1790AD}">
      <dsp:nvSpPr>
        <dsp:cNvPr id="0" name=""/>
        <dsp:cNvSpPr/>
      </dsp:nvSpPr>
      <dsp:spPr>
        <a:xfrm>
          <a:off x="1692173"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62E5E1-84F9-490A-A7D1-BC3C52830285}">
      <dsp:nvSpPr>
        <dsp:cNvPr id="0" name=""/>
        <dsp:cNvSpPr/>
      </dsp:nvSpPr>
      <dsp:spPr>
        <a:xfrm>
          <a:off x="2027129" y="420651"/>
          <a:ext cx="506621" cy="175852"/>
        </a:xfrm>
        <a:custGeom>
          <a:avLst/>
          <a:gdLst/>
          <a:ahLst/>
          <a:cxnLst/>
          <a:rect l="0" t="0" r="0" b="0"/>
          <a:pathLst>
            <a:path>
              <a:moveTo>
                <a:pt x="506377" y="0"/>
              </a:moveTo>
              <a:lnTo>
                <a:pt x="506377"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498302-2B27-4850-8871-C82ADCCC1BF1}">
      <dsp:nvSpPr>
        <dsp:cNvPr id="0" name=""/>
        <dsp:cNvSpPr/>
      </dsp:nvSpPr>
      <dsp:spPr>
        <a:xfrm>
          <a:off x="678930"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0689-058F-4BAF-B10E-BBDC265CEDE4}">
      <dsp:nvSpPr>
        <dsp:cNvPr id="0" name=""/>
        <dsp:cNvSpPr/>
      </dsp:nvSpPr>
      <dsp:spPr>
        <a:xfrm>
          <a:off x="678930"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D3AC4A-87D7-4514-9A3F-01DE8707133C}">
      <dsp:nvSpPr>
        <dsp:cNvPr id="0" name=""/>
        <dsp:cNvSpPr/>
      </dsp:nvSpPr>
      <dsp:spPr>
        <a:xfrm>
          <a:off x="678930"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DAB24-5703-4231-BAEB-6F022D7078C1}">
      <dsp:nvSpPr>
        <dsp:cNvPr id="0" name=""/>
        <dsp:cNvSpPr/>
      </dsp:nvSpPr>
      <dsp:spPr>
        <a:xfrm>
          <a:off x="678930"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7918ED-A015-449E-89A6-97966BE52055}">
      <dsp:nvSpPr>
        <dsp:cNvPr id="0" name=""/>
        <dsp:cNvSpPr/>
      </dsp:nvSpPr>
      <dsp:spPr>
        <a:xfrm>
          <a:off x="1013886" y="420651"/>
          <a:ext cx="1519864" cy="175852"/>
        </a:xfrm>
        <a:custGeom>
          <a:avLst/>
          <a:gdLst/>
          <a:ahLst/>
          <a:cxnLst/>
          <a:rect l="0" t="0" r="0" b="0"/>
          <a:pathLst>
            <a:path>
              <a:moveTo>
                <a:pt x="1519132" y="0"/>
              </a:moveTo>
              <a:lnTo>
                <a:pt x="1519132"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B815B7-9114-44BD-834E-1F1DAA6B4715}">
      <dsp:nvSpPr>
        <dsp:cNvPr id="0" name=""/>
        <dsp:cNvSpPr/>
      </dsp:nvSpPr>
      <dsp:spPr>
        <a:xfrm>
          <a:off x="2115055" y="1956"/>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panose="020F0502020204030204"/>
              <a:ea typeface="宋体" panose="02010600030101010101" pitchFamily="2" charset="-122"/>
              <a:cs typeface="+mn-cs"/>
            </a:rPr>
            <a:t>Ultimate Note</a:t>
          </a:r>
          <a:r>
            <a:rPr lang="zh-CN" altLang="en-US" sz="1300" kern="1200" dirty="0" smtClean="0">
              <a:solidFill>
                <a:sysClr val="window" lastClr="FFFFFF"/>
              </a:solidFill>
              <a:latin typeface="Calibri" panose="020F0502020204030204"/>
              <a:ea typeface="宋体" panose="02010600030101010101" pitchFamily="2" charset="-122"/>
              <a:cs typeface="+mn-cs"/>
            </a:rPr>
            <a:t>应用</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115055" y="1956"/>
        <a:ext cx="837390" cy="418695"/>
      </dsp:txXfrm>
    </dsp:sp>
    <dsp:sp modelId="{4B848CEB-EDB3-41E2-942A-A888ABFD8403}">
      <dsp:nvSpPr>
        <dsp:cNvPr id="0" name=""/>
        <dsp:cNvSpPr/>
      </dsp:nvSpPr>
      <dsp:spPr>
        <a:xfrm>
          <a:off x="595191"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笔记管理</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595191" y="596503"/>
        <a:ext cx="837390" cy="418695"/>
      </dsp:txXfrm>
    </dsp:sp>
    <dsp:sp modelId="{7B4A3403-088C-4938-988E-94351FBD0303}">
      <dsp:nvSpPr>
        <dsp:cNvPr id="0" name=""/>
        <dsp:cNvSpPr/>
      </dsp:nvSpPr>
      <dsp:spPr>
        <a:xfrm>
          <a:off x="804539"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笔记増改删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191051"/>
        <a:ext cx="837390" cy="418695"/>
      </dsp:txXfrm>
    </dsp:sp>
    <dsp:sp modelId="{E53E566B-2E35-4C96-B7DD-40E358733F8C}">
      <dsp:nvSpPr>
        <dsp:cNvPr id="0" name=""/>
        <dsp:cNvSpPr/>
      </dsp:nvSpPr>
      <dsp:spPr>
        <a:xfrm>
          <a:off x="804539"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785598"/>
        <a:ext cx="837390" cy="418695"/>
      </dsp:txXfrm>
    </dsp:sp>
    <dsp:sp modelId="{E788BE58-104F-4938-A8AC-035F5FDB0891}">
      <dsp:nvSpPr>
        <dsp:cNvPr id="0" name=""/>
        <dsp:cNvSpPr/>
      </dsp:nvSpPr>
      <dsp:spPr>
        <a:xfrm>
          <a:off x="804539"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380145"/>
        <a:ext cx="837390" cy="418695"/>
      </dsp:txXfrm>
    </dsp:sp>
    <dsp:sp modelId="{D1AAC8C5-02DE-4738-87B1-4A7D5B2C18BB}">
      <dsp:nvSpPr>
        <dsp:cNvPr id="0" name=""/>
        <dsp:cNvSpPr/>
      </dsp:nvSpPr>
      <dsp:spPr>
        <a:xfrm>
          <a:off x="804539"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笔记搜索</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974693"/>
        <a:ext cx="837390" cy="418695"/>
      </dsp:txXfrm>
    </dsp:sp>
    <dsp:sp modelId="{C4B45F76-3483-450C-BDC8-4244440B061E}">
      <dsp:nvSpPr>
        <dsp:cNvPr id="0" name=""/>
        <dsp:cNvSpPr/>
      </dsp:nvSpPr>
      <dsp:spPr>
        <a:xfrm>
          <a:off x="1608434"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账号系统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608434" y="596503"/>
        <a:ext cx="837390" cy="418695"/>
      </dsp:txXfrm>
    </dsp:sp>
    <dsp:sp modelId="{9E3E24F9-39D5-4677-8308-702320BF4E7B}">
      <dsp:nvSpPr>
        <dsp:cNvPr id="0" name=""/>
        <dsp:cNvSpPr/>
      </dsp:nvSpPr>
      <dsp:spPr>
        <a:xfrm>
          <a:off x="1817782"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用户注册</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191051"/>
        <a:ext cx="837390" cy="418695"/>
      </dsp:txXfrm>
    </dsp:sp>
    <dsp:sp modelId="{2369BA42-DAAB-4540-8362-A30CE562C249}">
      <dsp:nvSpPr>
        <dsp:cNvPr id="0" name=""/>
        <dsp:cNvSpPr/>
      </dsp:nvSpPr>
      <dsp:spPr>
        <a:xfrm>
          <a:off x="1817782"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邮箱验证</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785598"/>
        <a:ext cx="837390" cy="418695"/>
      </dsp:txXfrm>
    </dsp:sp>
    <dsp:sp modelId="{88792363-1F88-4C83-B568-5B01852FE3BF}">
      <dsp:nvSpPr>
        <dsp:cNvPr id="0" name=""/>
        <dsp:cNvSpPr/>
      </dsp:nvSpPr>
      <dsp:spPr>
        <a:xfrm>
          <a:off x="1817782"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头像添加及修改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2380145"/>
        <a:ext cx="837390" cy="418695"/>
      </dsp:txXfrm>
    </dsp:sp>
    <dsp:sp modelId="{91181B8B-DE8D-4C9A-AD31-5CA05CD2D8CA}">
      <dsp:nvSpPr>
        <dsp:cNvPr id="0" name=""/>
        <dsp:cNvSpPr/>
      </dsp:nvSpPr>
      <dsp:spPr>
        <a:xfrm>
          <a:off x="2621677"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识别系统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621677" y="596503"/>
        <a:ext cx="837390" cy="418695"/>
      </dsp:txXfrm>
    </dsp:sp>
    <dsp:sp modelId="{2EFD6A5B-5657-42F8-A0EA-6485EC14448C}">
      <dsp:nvSpPr>
        <dsp:cNvPr id="0" name=""/>
        <dsp:cNvSpPr/>
      </dsp:nvSpPr>
      <dsp:spPr>
        <a:xfrm>
          <a:off x="2831024"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图片文字识别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191051"/>
        <a:ext cx="837390" cy="418695"/>
      </dsp:txXfrm>
    </dsp:sp>
    <dsp:sp modelId="{C46DD1A6-9E41-4FE1-B811-1CD584BF6298}">
      <dsp:nvSpPr>
        <dsp:cNvPr id="0" name=""/>
        <dsp:cNvSpPr/>
      </dsp:nvSpPr>
      <dsp:spPr>
        <a:xfrm>
          <a:off x="2831024"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785598"/>
        <a:ext cx="837390" cy="418695"/>
      </dsp:txXfrm>
    </dsp:sp>
    <dsp:sp modelId="{36D40DD6-F080-4A2A-BF84-280D7927A4DE}">
      <dsp:nvSpPr>
        <dsp:cNvPr id="0" name=""/>
        <dsp:cNvSpPr/>
      </dsp:nvSpPr>
      <dsp:spPr>
        <a:xfrm>
          <a:off x="3634919"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云端同步</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634919" y="596503"/>
        <a:ext cx="837390" cy="418695"/>
      </dsp:txXfrm>
    </dsp:sp>
    <dsp:sp modelId="{53418EC2-DD2B-4779-A439-8C212BBC8B6B}">
      <dsp:nvSpPr>
        <dsp:cNvPr id="0" name=""/>
        <dsp:cNvSpPr/>
      </dsp:nvSpPr>
      <dsp:spPr>
        <a:xfrm>
          <a:off x="3844267"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笔记上传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191051"/>
        <a:ext cx="837390" cy="418695"/>
      </dsp:txXfrm>
    </dsp:sp>
    <dsp:sp modelId="{13A28826-5896-4566-A877-396C8726CDEF}">
      <dsp:nvSpPr>
        <dsp:cNvPr id="0" name=""/>
        <dsp:cNvSpPr/>
      </dsp:nvSpPr>
      <dsp:spPr>
        <a:xfrm>
          <a:off x="3844267"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笔记下载</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785598"/>
        <a:ext cx="837390" cy="418695"/>
      </dsp:txXfrm>
    </dsp:sp>
    <dsp:sp modelId="{265F1AEF-A6F6-49CF-B488-BB29572C8AB6}">
      <dsp:nvSpPr>
        <dsp:cNvPr id="0" name=""/>
        <dsp:cNvSpPr/>
      </dsp:nvSpPr>
      <dsp:spPr>
        <a:xfrm>
          <a:off x="3844267"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笔记云端更改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380145"/>
        <a:ext cx="837390" cy="418695"/>
      </dsp:txXfrm>
    </dsp:sp>
    <dsp:sp modelId="{637E6BEA-2267-4CF5-9B44-5155EFD3B868}">
      <dsp:nvSpPr>
        <dsp:cNvPr id="0" name=""/>
        <dsp:cNvSpPr/>
      </dsp:nvSpPr>
      <dsp:spPr>
        <a:xfrm>
          <a:off x="3844267"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笔记云端删除</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974693"/>
        <a:ext cx="837390" cy="4186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4E4A79-CE1C-43FA-827C-F1DC80080CE8}">
      <dsp:nvSpPr>
        <dsp:cNvPr id="0" name=""/>
        <dsp:cNvSpPr/>
      </dsp:nvSpPr>
      <dsp:spPr>
        <a:xfrm>
          <a:off x="3718659"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32D497-E720-4E42-9304-14C0AD953B07}">
      <dsp:nvSpPr>
        <dsp:cNvPr id="0" name=""/>
        <dsp:cNvSpPr/>
      </dsp:nvSpPr>
      <dsp:spPr>
        <a:xfrm>
          <a:off x="3718659"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B6AE02-13D5-4523-86D8-1B6187B114DF}">
      <dsp:nvSpPr>
        <dsp:cNvPr id="0" name=""/>
        <dsp:cNvSpPr/>
      </dsp:nvSpPr>
      <dsp:spPr>
        <a:xfrm>
          <a:off x="3718659"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790C3-4896-4FFB-B691-DC163D4770A9}">
      <dsp:nvSpPr>
        <dsp:cNvPr id="0" name=""/>
        <dsp:cNvSpPr/>
      </dsp:nvSpPr>
      <dsp:spPr>
        <a:xfrm>
          <a:off x="3718659"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1B53BD-5C48-4573-8077-AB511AB3FC5B}">
      <dsp:nvSpPr>
        <dsp:cNvPr id="0" name=""/>
        <dsp:cNvSpPr/>
      </dsp:nvSpPr>
      <dsp:spPr>
        <a:xfrm>
          <a:off x="2533751" y="420651"/>
          <a:ext cx="1519864" cy="175852"/>
        </a:xfrm>
        <a:custGeom>
          <a:avLst/>
          <a:gdLst/>
          <a:ahLst/>
          <a:cxnLst/>
          <a:rect l="0" t="0" r="0" b="0"/>
          <a:pathLst>
            <a:path>
              <a:moveTo>
                <a:pt x="0" y="0"/>
              </a:moveTo>
              <a:lnTo>
                <a:pt x="0" y="87883"/>
              </a:lnTo>
              <a:lnTo>
                <a:pt x="1519132" y="87883"/>
              </a:lnTo>
              <a:lnTo>
                <a:pt x="1519132"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D337F-8D1F-4599-9F1E-351C3E5A04B3}">
      <dsp:nvSpPr>
        <dsp:cNvPr id="0" name=""/>
        <dsp:cNvSpPr/>
      </dsp:nvSpPr>
      <dsp:spPr>
        <a:xfrm>
          <a:off x="2705416"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3E518C-4A78-4F9A-8266-433FC87181FF}">
      <dsp:nvSpPr>
        <dsp:cNvPr id="0" name=""/>
        <dsp:cNvSpPr/>
      </dsp:nvSpPr>
      <dsp:spPr>
        <a:xfrm>
          <a:off x="2705416"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86F185-1317-4B62-9B14-0BA29B05B1D5}">
      <dsp:nvSpPr>
        <dsp:cNvPr id="0" name=""/>
        <dsp:cNvSpPr/>
      </dsp:nvSpPr>
      <dsp:spPr>
        <a:xfrm>
          <a:off x="2533751" y="420651"/>
          <a:ext cx="506621" cy="175852"/>
        </a:xfrm>
        <a:custGeom>
          <a:avLst/>
          <a:gdLst/>
          <a:ahLst/>
          <a:cxnLst/>
          <a:rect l="0" t="0" r="0" b="0"/>
          <a:pathLst>
            <a:path>
              <a:moveTo>
                <a:pt x="0" y="0"/>
              </a:moveTo>
              <a:lnTo>
                <a:pt x="0" y="87883"/>
              </a:lnTo>
              <a:lnTo>
                <a:pt x="506377" y="87883"/>
              </a:lnTo>
              <a:lnTo>
                <a:pt x="506377"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8C20094-B781-40F1-BCEF-51CF3873A4BA}">
      <dsp:nvSpPr>
        <dsp:cNvPr id="0" name=""/>
        <dsp:cNvSpPr/>
      </dsp:nvSpPr>
      <dsp:spPr>
        <a:xfrm>
          <a:off x="1692173"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0964F2-5CBD-4CEA-BD55-EBD38E09BE0E}">
      <dsp:nvSpPr>
        <dsp:cNvPr id="0" name=""/>
        <dsp:cNvSpPr/>
      </dsp:nvSpPr>
      <dsp:spPr>
        <a:xfrm>
          <a:off x="1692173"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CA66A2C-CB46-42D7-B89A-6366AE1790AD}">
      <dsp:nvSpPr>
        <dsp:cNvPr id="0" name=""/>
        <dsp:cNvSpPr/>
      </dsp:nvSpPr>
      <dsp:spPr>
        <a:xfrm>
          <a:off x="1692173"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62E5E1-84F9-490A-A7D1-BC3C52830285}">
      <dsp:nvSpPr>
        <dsp:cNvPr id="0" name=""/>
        <dsp:cNvSpPr/>
      </dsp:nvSpPr>
      <dsp:spPr>
        <a:xfrm>
          <a:off x="2027129" y="420651"/>
          <a:ext cx="506621" cy="175852"/>
        </a:xfrm>
        <a:custGeom>
          <a:avLst/>
          <a:gdLst/>
          <a:ahLst/>
          <a:cxnLst/>
          <a:rect l="0" t="0" r="0" b="0"/>
          <a:pathLst>
            <a:path>
              <a:moveTo>
                <a:pt x="506377" y="0"/>
              </a:moveTo>
              <a:lnTo>
                <a:pt x="506377"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498302-2B27-4850-8871-C82ADCCC1BF1}">
      <dsp:nvSpPr>
        <dsp:cNvPr id="0" name=""/>
        <dsp:cNvSpPr/>
      </dsp:nvSpPr>
      <dsp:spPr>
        <a:xfrm>
          <a:off x="678930" y="1015199"/>
          <a:ext cx="125608" cy="2168842"/>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0689-058F-4BAF-B10E-BBDC265CEDE4}">
      <dsp:nvSpPr>
        <dsp:cNvPr id="0" name=""/>
        <dsp:cNvSpPr/>
      </dsp:nvSpPr>
      <dsp:spPr>
        <a:xfrm>
          <a:off x="678930" y="1015199"/>
          <a:ext cx="125608" cy="1574294"/>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D3AC4A-87D7-4514-9A3F-01DE8707133C}">
      <dsp:nvSpPr>
        <dsp:cNvPr id="0" name=""/>
        <dsp:cNvSpPr/>
      </dsp:nvSpPr>
      <dsp:spPr>
        <a:xfrm>
          <a:off x="678930" y="1015199"/>
          <a:ext cx="125608" cy="97974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DAB24-5703-4231-BAEB-6F022D7078C1}">
      <dsp:nvSpPr>
        <dsp:cNvPr id="0" name=""/>
        <dsp:cNvSpPr/>
      </dsp:nvSpPr>
      <dsp:spPr>
        <a:xfrm>
          <a:off x="678930" y="1015199"/>
          <a:ext cx="125608" cy="385199"/>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7918ED-A015-449E-89A6-97966BE52055}">
      <dsp:nvSpPr>
        <dsp:cNvPr id="0" name=""/>
        <dsp:cNvSpPr/>
      </dsp:nvSpPr>
      <dsp:spPr>
        <a:xfrm>
          <a:off x="1013886" y="420651"/>
          <a:ext cx="1519864" cy="175852"/>
        </a:xfrm>
        <a:custGeom>
          <a:avLst/>
          <a:gdLst/>
          <a:ahLst/>
          <a:cxnLst/>
          <a:rect l="0" t="0" r="0" b="0"/>
          <a:pathLst>
            <a:path>
              <a:moveTo>
                <a:pt x="1519132" y="0"/>
              </a:moveTo>
              <a:lnTo>
                <a:pt x="1519132"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B815B7-9114-44BD-834E-1F1DAA6B4715}">
      <dsp:nvSpPr>
        <dsp:cNvPr id="0" name=""/>
        <dsp:cNvSpPr/>
      </dsp:nvSpPr>
      <dsp:spPr>
        <a:xfrm>
          <a:off x="2115055" y="1956"/>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panose="020F0502020204030204"/>
              <a:ea typeface="宋体" panose="02010600030101010101" pitchFamily="2" charset="-122"/>
              <a:cs typeface="+mn-cs"/>
            </a:rPr>
            <a:t>Ultimate Note</a:t>
          </a:r>
          <a:r>
            <a:rPr lang="zh-CN" altLang="en-US" sz="1300" kern="1200" dirty="0" smtClean="0">
              <a:solidFill>
                <a:sysClr val="window" lastClr="FFFFFF"/>
              </a:solidFill>
              <a:latin typeface="Calibri" panose="020F0502020204030204"/>
              <a:ea typeface="宋体" panose="02010600030101010101" pitchFamily="2" charset="-122"/>
              <a:cs typeface="+mn-cs"/>
            </a:rPr>
            <a:t>应用</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115055" y="1956"/>
        <a:ext cx="837390" cy="418695"/>
      </dsp:txXfrm>
    </dsp:sp>
    <dsp:sp modelId="{4B848CEB-EDB3-41E2-942A-A888ABFD8403}">
      <dsp:nvSpPr>
        <dsp:cNvPr id="0" name=""/>
        <dsp:cNvSpPr/>
      </dsp:nvSpPr>
      <dsp:spPr>
        <a:xfrm>
          <a:off x="595191"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笔记管理</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595191" y="596503"/>
        <a:ext cx="837390" cy="418695"/>
      </dsp:txXfrm>
    </dsp:sp>
    <dsp:sp modelId="{7B4A3403-088C-4938-988E-94351FBD0303}">
      <dsp:nvSpPr>
        <dsp:cNvPr id="0" name=""/>
        <dsp:cNvSpPr/>
      </dsp:nvSpPr>
      <dsp:spPr>
        <a:xfrm>
          <a:off x="804539"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笔记増改删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191051"/>
        <a:ext cx="837390" cy="418695"/>
      </dsp:txXfrm>
    </dsp:sp>
    <dsp:sp modelId="{E53E566B-2E35-4C96-B7DD-40E358733F8C}">
      <dsp:nvSpPr>
        <dsp:cNvPr id="0" name=""/>
        <dsp:cNvSpPr/>
      </dsp:nvSpPr>
      <dsp:spPr>
        <a:xfrm>
          <a:off x="804539"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1785598"/>
        <a:ext cx="837390" cy="418695"/>
      </dsp:txXfrm>
    </dsp:sp>
    <dsp:sp modelId="{E788BE58-104F-4938-A8AC-035F5FDB0891}">
      <dsp:nvSpPr>
        <dsp:cNvPr id="0" name=""/>
        <dsp:cNvSpPr/>
      </dsp:nvSpPr>
      <dsp:spPr>
        <a:xfrm>
          <a:off x="804539"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380145"/>
        <a:ext cx="837390" cy="418695"/>
      </dsp:txXfrm>
    </dsp:sp>
    <dsp:sp modelId="{D1AAC8C5-02DE-4738-87B1-4A7D5B2C18BB}">
      <dsp:nvSpPr>
        <dsp:cNvPr id="0" name=""/>
        <dsp:cNvSpPr/>
      </dsp:nvSpPr>
      <dsp:spPr>
        <a:xfrm>
          <a:off x="804539"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笔记搜索</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539" y="2974693"/>
        <a:ext cx="837390" cy="418695"/>
      </dsp:txXfrm>
    </dsp:sp>
    <dsp:sp modelId="{C4B45F76-3483-450C-BDC8-4244440B061E}">
      <dsp:nvSpPr>
        <dsp:cNvPr id="0" name=""/>
        <dsp:cNvSpPr/>
      </dsp:nvSpPr>
      <dsp:spPr>
        <a:xfrm>
          <a:off x="1608434"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账号系统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608434" y="596503"/>
        <a:ext cx="837390" cy="418695"/>
      </dsp:txXfrm>
    </dsp:sp>
    <dsp:sp modelId="{9E3E24F9-39D5-4677-8308-702320BF4E7B}">
      <dsp:nvSpPr>
        <dsp:cNvPr id="0" name=""/>
        <dsp:cNvSpPr/>
      </dsp:nvSpPr>
      <dsp:spPr>
        <a:xfrm>
          <a:off x="1817782"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用户注册</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191051"/>
        <a:ext cx="837390" cy="418695"/>
      </dsp:txXfrm>
    </dsp:sp>
    <dsp:sp modelId="{2369BA42-DAAB-4540-8362-A30CE562C249}">
      <dsp:nvSpPr>
        <dsp:cNvPr id="0" name=""/>
        <dsp:cNvSpPr/>
      </dsp:nvSpPr>
      <dsp:spPr>
        <a:xfrm>
          <a:off x="1817782"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邮箱验证</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1785598"/>
        <a:ext cx="837390" cy="418695"/>
      </dsp:txXfrm>
    </dsp:sp>
    <dsp:sp modelId="{88792363-1F88-4C83-B568-5B01852FE3BF}">
      <dsp:nvSpPr>
        <dsp:cNvPr id="0" name=""/>
        <dsp:cNvSpPr/>
      </dsp:nvSpPr>
      <dsp:spPr>
        <a:xfrm>
          <a:off x="1817782"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头像添加及修改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7782" y="2380145"/>
        <a:ext cx="837390" cy="418695"/>
      </dsp:txXfrm>
    </dsp:sp>
    <dsp:sp modelId="{91181B8B-DE8D-4C9A-AD31-5CA05CD2D8CA}">
      <dsp:nvSpPr>
        <dsp:cNvPr id="0" name=""/>
        <dsp:cNvSpPr/>
      </dsp:nvSpPr>
      <dsp:spPr>
        <a:xfrm>
          <a:off x="2621677"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识别系统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621677" y="596503"/>
        <a:ext cx="837390" cy="418695"/>
      </dsp:txXfrm>
    </dsp:sp>
    <dsp:sp modelId="{2EFD6A5B-5657-42F8-A0EA-6485EC14448C}">
      <dsp:nvSpPr>
        <dsp:cNvPr id="0" name=""/>
        <dsp:cNvSpPr/>
      </dsp:nvSpPr>
      <dsp:spPr>
        <a:xfrm>
          <a:off x="2831024"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图片文字识别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191051"/>
        <a:ext cx="837390" cy="418695"/>
      </dsp:txXfrm>
    </dsp:sp>
    <dsp:sp modelId="{C46DD1A6-9E41-4FE1-B811-1CD584BF6298}">
      <dsp:nvSpPr>
        <dsp:cNvPr id="0" name=""/>
        <dsp:cNvSpPr/>
      </dsp:nvSpPr>
      <dsp:spPr>
        <a:xfrm>
          <a:off x="2831024"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31024" y="1785598"/>
        <a:ext cx="837390" cy="418695"/>
      </dsp:txXfrm>
    </dsp:sp>
    <dsp:sp modelId="{36D40DD6-F080-4A2A-BF84-280D7927A4DE}">
      <dsp:nvSpPr>
        <dsp:cNvPr id="0" name=""/>
        <dsp:cNvSpPr/>
      </dsp:nvSpPr>
      <dsp:spPr>
        <a:xfrm>
          <a:off x="3634919" y="59650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云端同步</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634919" y="596503"/>
        <a:ext cx="837390" cy="418695"/>
      </dsp:txXfrm>
    </dsp:sp>
    <dsp:sp modelId="{53418EC2-DD2B-4779-A439-8C212BBC8B6B}">
      <dsp:nvSpPr>
        <dsp:cNvPr id="0" name=""/>
        <dsp:cNvSpPr/>
      </dsp:nvSpPr>
      <dsp:spPr>
        <a:xfrm>
          <a:off x="3844267" y="1191051"/>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笔记上传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191051"/>
        <a:ext cx="837390" cy="418695"/>
      </dsp:txXfrm>
    </dsp:sp>
    <dsp:sp modelId="{13A28826-5896-4566-A877-396C8726CDEF}">
      <dsp:nvSpPr>
        <dsp:cNvPr id="0" name=""/>
        <dsp:cNvSpPr/>
      </dsp:nvSpPr>
      <dsp:spPr>
        <a:xfrm>
          <a:off x="3844267" y="1785598"/>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笔记下载</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1785598"/>
        <a:ext cx="837390" cy="418695"/>
      </dsp:txXfrm>
    </dsp:sp>
    <dsp:sp modelId="{265F1AEF-A6F6-49CF-B488-BB29572C8AB6}">
      <dsp:nvSpPr>
        <dsp:cNvPr id="0" name=""/>
        <dsp:cNvSpPr/>
      </dsp:nvSpPr>
      <dsp:spPr>
        <a:xfrm>
          <a:off x="3844267" y="2380145"/>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笔记云端更改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380145"/>
        <a:ext cx="837390" cy="418695"/>
      </dsp:txXfrm>
    </dsp:sp>
    <dsp:sp modelId="{637E6BEA-2267-4CF5-9B44-5155EFD3B868}">
      <dsp:nvSpPr>
        <dsp:cNvPr id="0" name=""/>
        <dsp:cNvSpPr/>
      </dsp:nvSpPr>
      <dsp:spPr>
        <a:xfrm>
          <a:off x="3844267" y="2974693"/>
          <a:ext cx="837390" cy="418695"/>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笔记云端删除</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4267" y="2974693"/>
        <a:ext cx="837390" cy="4186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CAFB6A-9798-4B5E-9565-8D82269967B9}">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四、概要设计说明书.dot</Template>
  <TotalTime>8</TotalTime>
  <Pages>52</Pages>
  <Words>3022</Words>
  <Characters>17232</Characters>
  <Application>Microsoft Office Word</Application>
  <DocSecurity>0</DocSecurity>
  <Lines>143</Lines>
  <Paragraphs>40</Paragraphs>
  <ScaleCrop>false</ScaleCrop>
  <Manager/>
  <Company>北京北大天正科技发展有限公司</Company>
  <LinksUpToDate>false</LinksUpToDate>
  <CharactersWithSpaces>20214</CharactersWithSpaces>
  <SharedDoc>false</SharedDoc>
  <HLinks>
    <vt:vector size="288" baseType="variant">
      <vt:variant>
        <vt:i4>1310777</vt:i4>
      </vt:variant>
      <vt:variant>
        <vt:i4>290</vt:i4>
      </vt:variant>
      <vt:variant>
        <vt:i4>0</vt:i4>
      </vt:variant>
      <vt:variant>
        <vt:i4>5</vt:i4>
      </vt:variant>
      <vt:variant>
        <vt:lpwstr/>
      </vt:variant>
      <vt:variant>
        <vt:lpwstr>_Toc277146836</vt:lpwstr>
      </vt:variant>
      <vt:variant>
        <vt:i4>1310777</vt:i4>
      </vt:variant>
      <vt:variant>
        <vt:i4>284</vt:i4>
      </vt:variant>
      <vt:variant>
        <vt:i4>0</vt:i4>
      </vt:variant>
      <vt:variant>
        <vt:i4>5</vt:i4>
      </vt:variant>
      <vt:variant>
        <vt:lpwstr/>
      </vt:variant>
      <vt:variant>
        <vt:lpwstr>_Toc277146835</vt:lpwstr>
      </vt:variant>
      <vt:variant>
        <vt:i4>1310777</vt:i4>
      </vt:variant>
      <vt:variant>
        <vt:i4>278</vt:i4>
      </vt:variant>
      <vt:variant>
        <vt:i4>0</vt:i4>
      </vt:variant>
      <vt:variant>
        <vt:i4>5</vt:i4>
      </vt:variant>
      <vt:variant>
        <vt:lpwstr/>
      </vt:variant>
      <vt:variant>
        <vt:lpwstr>_Toc277146834</vt:lpwstr>
      </vt:variant>
      <vt:variant>
        <vt:i4>1310777</vt:i4>
      </vt:variant>
      <vt:variant>
        <vt:i4>272</vt:i4>
      </vt:variant>
      <vt:variant>
        <vt:i4>0</vt:i4>
      </vt:variant>
      <vt:variant>
        <vt:i4>5</vt:i4>
      </vt:variant>
      <vt:variant>
        <vt:lpwstr/>
      </vt:variant>
      <vt:variant>
        <vt:lpwstr>_Toc277146833</vt:lpwstr>
      </vt:variant>
      <vt:variant>
        <vt:i4>1310777</vt:i4>
      </vt:variant>
      <vt:variant>
        <vt:i4>266</vt:i4>
      </vt:variant>
      <vt:variant>
        <vt:i4>0</vt:i4>
      </vt:variant>
      <vt:variant>
        <vt:i4>5</vt:i4>
      </vt:variant>
      <vt:variant>
        <vt:lpwstr/>
      </vt:variant>
      <vt:variant>
        <vt:lpwstr>_Toc277146832</vt:lpwstr>
      </vt:variant>
      <vt:variant>
        <vt:i4>1310777</vt:i4>
      </vt:variant>
      <vt:variant>
        <vt:i4>260</vt:i4>
      </vt:variant>
      <vt:variant>
        <vt:i4>0</vt:i4>
      </vt:variant>
      <vt:variant>
        <vt:i4>5</vt:i4>
      </vt:variant>
      <vt:variant>
        <vt:lpwstr/>
      </vt:variant>
      <vt:variant>
        <vt:lpwstr>_Toc277146831</vt:lpwstr>
      </vt:variant>
      <vt:variant>
        <vt:i4>1310777</vt:i4>
      </vt:variant>
      <vt:variant>
        <vt:i4>254</vt:i4>
      </vt:variant>
      <vt:variant>
        <vt:i4>0</vt:i4>
      </vt:variant>
      <vt:variant>
        <vt:i4>5</vt:i4>
      </vt:variant>
      <vt:variant>
        <vt:lpwstr/>
      </vt:variant>
      <vt:variant>
        <vt:lpwstr>_Toc277146830</vt:lpwstr>
      </vt:variant>
      <vt:variant>
        <vt:i4>1376313</vt:i4>
      </vt:variant>
      <vt:variant>
        <vt:i4>248</vt:i4>
      </vt:variant>
      <vt:variant>
        <vt:i4>0</vt:i4>
      </vt:variant>
      <vt:variant>
        <vt:i4>5</vt:i4>
      </vt:variant>
      <vt:variant>
        <vt:lpwstr/>
      </vt:variant>
      <vt:variant>
        <vt:lpwstr>_Toc277146829</vt:lpwstr>
      </vt:variant>
      <vt:variant>
        <vt:i4>1376313</vt:i4>
      </vt:variant>
      <vt:variant>
        <vt:i4>242</vt:i4>
      </vt:variant>
      <vt:variant>
        <vt:i4>0</vt:i4>
      </vt:variant>
      <vt:variant>
        <vt:i4>5</vt:i4>
      </vt:variant>
      <vt:variant>
        <vt:lpwstr/>
      </vt:variant>
      <vt:variant>
        <vt:lpwstr>_Toc277146828</vt:lpwstr>
      </vt:variant>
      <vt:variant>
        <vt:i4>1376313</vt:i4>
      </vt:variant>
      <vt:variant>
        <vt:i4>236</vt:i4>
      </vt:variant>
      <vt:variant>
        <vt:i4>0</vt:i4>
      </vt:variant>
      <vt:variant>
        <vt:i4>5</vt:i4>
      </vt:variant>
      <vt:variant>
        <vt:lpwstr/>
      </vt:variant>
      <vt:variant>
        <vt:lpwstr>_Toc277146827</vt:lpwstr>
      </vt:variant>
      <vt:variant>
        <vt:i4>1376313</vt:i4>
      </vt:variant>
      <vt:variant>
        <vt:i4>230</vt:i4>
      </vt:variant>
      <vt:variant>
        <vt:i4>0</vt:i4>
      </vt:variant>
      <vt:variant>
        <vt:i4>5</vt:i4>
      </vt:variant>
      <vt:variant>
        <vt:lpwstr/>
      </vt:variant>
      <vt:variant>
        <vt:lpwstr>_Toc277146826</vt:lpwstr>
      </vt:variant>
      <vt:variant>
        <vt:i4>1376313</vt:i4>
      </vt:variant>
      <vt:variant>
        <vt:i4>224</vt:i4>
      </vt:variant>
      <vt:variant>
        <vt:i4>0</vt:i4>
      </vt:variant>
      <vt:variant>
        <vt:i4>5</vt:i4>
      </vt:variant>
      <vt:variant>
        <vt:lpwstr/>
      </vt:variant>
      <vt:variant>
        <vt:lpwstr>_Toc277146825</vt:lpwstr>
      </vt:variant>
      <vt:variant>
        <vt:i4>1376313</vt:i4>
      </vt:variant>
      <vt:variant>
        <vt:i4>218</vt:i4>
      </vt:variant>
      <vt:variant>
        <vt:i4>0</vt:i4>
      </vt:variant>
      <vt:variant>
        <vt:i4>5</vt:i4>
      </vt:variant>
      <vt:variant>
        <vt:lpwstr/>
      </vt:variant>
      <vt:variant>
        <vt:lpwstr>_Toc277146824</vt:lpwstr>
      </vt:variant>
      <vt:variant>
        <vt:i4>1376313</vt:i4>
      </vt:variant>
      <vt:variant>
        <vt:i4>212</vt:i4>
      </vt:variant>
      <vt:variant>
        <vt:i4>0</vt:i4>
      </vt:variant>
      <vt:variant>
        <vt:i4>5</vt:i4>
      </vt:variant>
      <vt:variant>
        <vt:lpwstr/>
      </vt:variant>
      <vt:variant>
        <vt:lpwstr>_Toc277146823</vt:lpwstr>
      </vt:variant>
      <vt:variant>
        <vt:i4>1376313</vt:i4>
      </vt:variant>
      <vt:variant>
        <vt:i4>206</vt:i4>
      </vt:variant>
      <vt:variant>
        <vt:i4>0</vt:i4>
      </vt:variant>
      <vt:variant>
        <vt:i4>5</vt:i4>
      </vt:variant>
      <vt:variant>
        <vt:lpwstr/>
      </vt:variant>
      <vt:variant>
        <vt:lpwstr>_Toc277146822</vt:lpwstr>
      </vt:variant>
      <vt:variant>
        <vt:i4>1376313</vt:i4>
      </vt:variant>
      <vt:variant>
        <vt:i4>200</vt:i4>
      </vt:variant>
      <vt:variant>
        <vt:i4>0</vt:i4>
      </vt:variant>
      <vt:variant>
        <vt:i4>5</vt:i4>
      </vt:variant>
      <vt:variant>
        <vt:lpwstr/>
      </vt:variant>
      <vt:variant>
        <vt:lpwstr>_Toc277146821</vt:lpwstr>
      </vt:variant>
      <vt:variant>
        <vt:i4>1376313</vt:i4>
      </vt:variant>
      <vt:variant>
        <vt:i4>194</vt:i4>
      </vt:variant>
      <vt:variant>
        <vt:i4>0</vt:i4>
      </vt:variant>
      <vt:variant>
        <vt:i4>5</vt:i4>
      </vt:variant>
      <vt:variant>
        <vt:lpwstr/>
      </vt:variant>
      <vt:variant>
        <vt:lpwstr>_Toc277146820</vt:lpwstr>
      </vt:variant>
      <vt:variant>
        <vt:i4>1441849</vt:i4>
      </vt:variant>
      <vt:variant>
        <vt:i4>188</vt:i4>
      </vt:variant>
      <vt:variant>
        <vt:i4>0</vt:i4>
      </vt:variant>
      <vt:variant>
        <vt:i4>5</vt:i4>
      </vt:variant>
      <vt:variant>
        <vt:lpwstr/>
      </vt:variant>
      <vt:variant>
        <vt:lpwstr>_Toc277146819</vt:lpwstr>
      </vt:variant>
      <vt:variant>
        <vt:i4>1441849</vt:i4>
      </vt:variant>
      <vt:variant>
        <vt:i4>182</vt:i4>
      </vt:variant>
      <vt:variant>
        <vt:i4>0</vt:i4>
      </vt:variant>
      <vt:variant>
        <vt:i4>5</vt:i4>
      </vt:variant>
      <vt:variant>
        <vt:lpwstr/>
      </vt:variant>
      <vt:variant>
        <vt:lpwstr>_Toc277146818</vt:lpwstr>
      </vt:variant>
      <vt:variant>
        <vt:i4>1441849</vt:i4>
      </vt:variant>
      <vt:variant>
        <vt:i4>176</vt:i4>
      </vt:variant>
      <vt:variant>
        <vt:i4>0</vt:i4>
      </vt:variant>
      <vt:variant>
        <vt:i4>5</vt:i4>
      </vt:variant>
      <vt:variant>
        <vt:lpwstr/>
      </vt:variant>
      <vt:variant>
        <vt:lpwstr>_Toc277146817</vt:lpwstr>
      </vt:variant>
      <vt:variant>
        <vt:i4>1441849</vt:i4>
      </vt:variant>
      <vt:variant>
        <vt:i4>170</vt:i4>
      </vt:variant>
      <vt:variant>
        <vt:i4>0</vt:i4>
      </vt:variant>
      <vt:variant>
        <vt:i4>5</vt:i4>
      </vt:variant>
      <vt:variant>
        <vt:lpwstr/>
      </vt:variant>
      <vt:variant>
        <vt:lpwstr>_Toc277146816</vt:lpwstr>
      </vt:variant>
      <vt:variant>
        <vt:i4>1441849</vt:i4>
      </vt:variant>
      <vt:variant>
        <vt:i4>164</vt:i4>
      </vt:variant>
      <vt:variant>
        <vt:i4>0</vt:i4>
      </vt:variant>
      <vt:variant>
        <vt:i4>5</vt:i4>
      </vt:variant>
      <vt:variant>
        <vt:lpwstr/>
      </vt:variant>
      <vt:variant>
        <vt:lpwstr>_Toc277146815</vt:lpwstr>
      </vt:variant>
      <vt:variant>
        <vt:i4>1441849</vt:i4>
      </vt:variant>
      <vt:variant>
        <vt:i4>158</vt:i4>
      </vt:variant>
      <vt:variant>
        <vt:i4>0</vt:i4>
      </vt:variant>
      <vt:variant>
        <vt:i4>5</vt:i4>
      </vt:variant>
      <vt:variant>
        <vt:lpwstr/>
      </vt:variant>
      <vt:variant>
        <vt:lpwstr>_Toc277146814</vt:lpwstr>
      </vt:variant>
      <vt:variant>
        <vt:i4>1441849</vt:i4>
      </vt:variant>
      <vt:variant>
        <vt:i4>152</vt:i4>
      </vt:variant>
      <vt:variant>
        <vt:i4>0</vt:i4>
      </vt:variant>
      <vt:variant>
        <vt:i4>5</vt:i4>
      </vt:variant>
      <vt:variant>
        <vt:lpwstr/>
      </vt:variant>
      <vt:variant>
        <vt:lpwstr>_Toc277146813</vt:lpwstr>
      </vt:variant>
      <vt:variant>
        <vt:i4>1441849</vt:i4>
      </vt:variant>
      <vt:variant>
        <vt:i4>146</vt:i4>
      </vt:variant>
      <vt:variant>
        <vt:i4>0</vt:i4>
      </vt:variant>
      <vt:variant>
        <vt:i4>5</vt:i4>
      </vt:variant>
      <vt:variant>
        <vt:lpwstr/>
      </vt:variant>
      <vt:variant>
        <vt:lpwstr>_Toc277146812</vt:lpwstr>
      </vt:variant>
      <vt:variant>
        <vt:i4>1441849</vt:i4>
      </vt:variant>
      <vt:variant>
        <vt:i4>140</vt:i4>
      </vt:variant>
      <vt:variant>
        <vt:i4>0</vt:i4>
      </vt:variant>
      <vt:variant>
        <vt:i4>5</vt:i4>
      </vt:variant>
      <vt:variant>
        <vt:lpwstr/>
      </vt:variant>
      <vt:variant>
        <vt:lpwstr>_Toc277146811</vt:lpwstr>
      </vt:variant>
      <vt:variant>
        <vt:i4>1441849</vt:i4>
      </vt:variant>
      <vt:variant>
        <vt:i4>134</vt:i4>
      </vt:variant>
      <vt:variant>
        <vt:i4>0</vt:i4>
      </vt:variant>
      <vt:variant>
        <vt:i4>5</vt:i4>
      </vt:variant>
      <vt:variant>
        <vt:lpwstr/>
      </vt:variant>
      <vt:variant>
        <vt:lpwstr>_Toc277146810</vt:lpwstr>
      </vt:variant>
      <vt:variant>
        <vt:i4>1507385</vt:i4>
      </vt:variant>
      <vt:variant>
        <vt:i4>128</vt:i4>
      </vt:variant>
      <vt:variant>
        <vt:i4>0</vt:i4>
      </vt:variant>
      <vt:variant>
        <vt:i4>5</vt:i4>
      </vt:variant>
      <vt:variant>
        <vt:lpwstr/>
      </vt:variant>
      <vt:variant>
        <vt:lpwstr>_Toc277146809</vt:lpwstr>
      </vt:variant>
      <vt:variant>
        <vt:i4>1507385</vt:i4>
      </vt:variant>
      <vt:variant>
        <vt:i4>122</vt:i4>
      </vt:variant>
      <vt:variant>
        <vt:i4>0</vt:i4>
      </vt:variant>
      <vt:variant>
        <vt:i4>5</vt:i4>
      </vt:variant>
      <vt:variant>
        <vt:lpwstr/>
      </vt:variant>
      <vt:variant>
        <vt:lpwstr>_Toc277146808</vt:lpwstr>
      </vt:variant>
      <vt:variant>
        <vt:i4>1507385</vt:i4>
      </vt:variant>
      <vt:variant>
        <vt:i4>116</vt:i4>
      </vt:variant>
      <vt:variant>
        <vt:i4>0</vt:i4>
      </vt:variant>
      <vt:variant>
        <vt:i4>5</vt:i4>
      </vt:variant>
      <vt:variant>
        <vt:lpwstr/>
      </vt:variant>
      <vt:variant>
        <vt:lpwstr>_Toc277146807</vt:lpwstr>
      </vt:variant>
      <vt:variant>
        <vt:i4>1507385</vt:i4>
      </vt:variant>
      <vt:variant>
        <vt:i4>110</vt:i4>
      </vt:variant>
      <vt:variant>
        <vt:i4>0</vt:i4>
      </vt:variant>
      <vt:variant>
        <vt:i4>5</vt:i4>
      </vt:variant>
      <vt:variant>
        <vt:lpwstr/>
      </vt:variant>
      <vt:variant>
        <vt:lpwstr>_Toc277146806</vt:lpwstr>
      </vt:variant>
      <vt:variant>
        <vt:i4>1507385</vt:i4>
      </vt:variant>
      <vt:variant>
        <vt:i4>104</vt:i4>
      </vt:variant>
      <vt:variant>
        <vt:i4>0</vt:i4>
      </vt:variant>
      <vt:variant>
        <vt:i4>5</vt:i4>
      </vt:variant>
      <vt:variant>
        <vt:lpwstr/>
      </vt:variant>
      <vt:variant>
        <vt:lpwstr>_Toc277146805</vt:lpwstr>
      </vt:variant>
      <vt:variant>
        <vt:i4>1507385</vt:i4>
      </vt:variant>
      <vt:variant>
        <vt:i4>98</vt:i4>
      </vt:variant>
      <vt:variant>
        <vt:i4>0</vt:i4>
      </vt:variant>
      <vt:variant>
        <vt:i4>5</vt:i4>
      </vt:variant>
      <vt:variant>
        <vt:lpwstr/>
      </vt:variant>
      <vt:variant>
        <vt:lpwstr>_Toc277146804</vt:lpwstr>
      </vt:variant>
      <vt:variant>
        <vt:i4>1507385</vt:i4>
      </vt:variant>
      <vt:variant>
        <vt:i4>92</vt:i4>
      </vt:variant>
      <vt:variant>
        <vt:i4>0</vt:i4>
      </vt:variant>
      <vt:variant>
        <vt:i4>5</vt:i4>
      </vt:variant>
      <vt:variant>
        <vt:lpwstr/>
      </vt:variant>
      <vt:variant>
        <vt:lpwstr>_Toc277146803</vt:lpwstr>
      </vt:variant>
      <vt:variant>
        <vt:i4>1507385</vt:i4>
      </vt:variant>
      <vt:variant>
        <vt:i4>86</vt:i4>
      </vt:variant>
      <vt:variant>
        <vt:i4>0</vt:i4>
      </vt:variant>
      <vt:variant>
        <vt:i4>5</vt:i4>
      </vt:variant>
      <vt:variant>
        <vt:lpwstr/>
      </vt:variant>
      <vt:variant>
        <vt:lpwstr>_Toc277146802</vt:lpwstr>
      </vt:variant>
      <vt:variant>
        <vt:i4>1507385</vt:i4>
      </vt:variant>
      <vt:variant>
        <vt:i4>80</vt:i4>
      </vt:variant>
      <vt:variant>
        <vt:i4>0</vt:i4>
      </vt:variant>
      <vt:variant>
        <vt:i4>5</vt:i4>
      </vt:variant>
      <vt:variant>
        <vt:lpwstr/>
      </vt:variant>
      <vt:variant>
        <vt:lpwstr>_Toc277146801</vt:lpwstr>
      </vt:variant>
      <vt:variant>
        <vt:i4>1507385</vt:i4>
      </vt:variant>
      <vt:variant>
        <vt:i4>74</vt:i4>
      </vt:variant>
      <vt:variant>
        <vt:i4>0</vt:i4>
      </vt:variant>
      <vt:variant>
        <vt:i4>5</vt:i4>
      </vt:variant>
      <vt:variant>
        <vt:lpwstr/>
      </vt:variant>
      <vt:variant>
        <vt:lpwstr>_Toc277146800</vt:lpwstr>
      </vt:variant>
      <vt:variant>
        <vt:i4>1966134</vt:i4>
      </vt:variant>
      <vt:variant>
        <vt:i4>68</vt:i4>
      </vt:variant>
      <vt:variant>
        <vt:i4>0</vt:i4>
      </vt:variant>
      <vt:variant>
        <vt:i4>5</vt:i4>
      </vt:variant>
      <vt:variant>
        <vt:lpwstr/>
      </vt:variant>
      <vt:variant>
        <vt:lpwstr>_Toc277146799</vt:lpwstr>
      </vt:variant>
      <vt:variant>
        <vt:i4>1966134</vt:i4>
      </vt:variant>
      <vt:variant>
        <vt:i4>62</vt:i4>
      </vt:variant>
      <vt:variant>
        <vt:i4>0</vt:i4>
      </vt:variant>
      <vt:variant>
        <vt:i4>5</vt:i4>
      </vt:variant>
      <vt:variant>
        <vt:lpwstr/>
      </vt:variant>
      <vt:variant>
        <vt:lpwstr>_Toc277146798</vt:lpwstr>
      </vt:variant>
      <vt:variant>
        <vt:i4>1966134</vt:i4>
      </vt:variant>
      <vt:variant>
        <vt:i4>56</vt:i4>
      </vt:variant>
      <vt:variant>
        <vt:i4>0</vt:i4>
      </vt:variant>
      <vt:variant>
        <vt:i4>5</vt:i4>
      </vt:variant>
      <vt:variant>
        <vt:lpwstr/>
      </vt:variant>
      <vt:variant>
        <vt:lpwstr>_Toc277146797</vt:lpwstr>
      </vt:variant>
      <vt:variant>
        <vt:i4>1966134</vt:i4>
      </vt:variant>
      <vt:variant>
        <vt:i4>50</vt:i4>
      </vt:variant>
      <vt:variant>
        <vt:i4>0</vt:i4>
      </vt:variant>
      <vt:variant>
        <vt:i4>5</vt:i4>
      </vt:variant>
      <vt:variant>
        <vt:lpwstr/>
      </vt:variant>
      <vt:variant>
        <vt:lpwstr>_Toc277146796</vt:lpwstr>
      </vt:variant>
      <vt:variant>
        <vt:i4>1966134</vt:i4>
      </vt:variant>
      <vt:variant>
        <vt:i4>44</vt:i4>
      </vt:variant>
      <vt:variant>
        <vt:i4>0</vt:i4>
      </vt:variant>
      <vt:variant>
        <vt:i4>5</vt:i4>
      </vt:variant>
      <vt:variant>
        <vt:lpwstr/>
      </vt:variant>
      <vt:variant>
        <vt:lpwstr>_Toc277146795</vt:lpwstr>
      </vt:variant>
      <vt:variant>
        <vt:i4>1966134</vt:i4>
      </vt:variant>
      <vt:variant>
        <vt:i4>38</vt:i4>
      </vt:variant>
      <vt:variant>
        <vt:i4>0</vt:i4>
      </vt:variant>
      <vt:variant>
        <vt:i4>5</vt:i4>
      </vt:variant>
      <vt:variant>
        <vt:lpwstr/>
      </vt:variant>
      <vt:variant>
        <vt:lpwstr>_Toc277146794</vt:lpwstr>
      </vt:variant>
      <vt:variant>
        <vt:i4>1966134</vt:i4>
      </vt:variant>
      <vt:variant>
        <vt:i4>32</vt:i4>
      </vt:variant>
      <vt:variant>
        <vt:i4>0</vt:i4>
      </vt:variant>
      <vt:variant>
        <vt:i4>5</vt:i4>
      </vt:variant>
      <vt:variant>
        <vt:lpwstr/>
      </vt:variant>
      <vt:variant>
        <vt:lpwstr>_Toc277146793</vt:lpwstr>
      </vt:variant>
      <vt:variant>
        <vt:i4>1966134</vt:i4>
      </vt:variant>
      <vt:variant>
        <vt:i4>26</vt:i4>
      </vt:variant>
      <vt:variant>
        <vt:i4>0</vt:i4>
      </vt:variant>
      <vt:variant>
        <vt:i4>5</vt:i4>
      </vt:variant>
      <vt:variant>
        <vt:lpwstr/>
      </vt:variant>
      <vt:variant>
        <vt:lpwstr>_Toc277146792</vt:lpwstr>
      </vt:variant>
      <vt:variant>
        <vt:i4>1966134</vt:i4>
      </vt:variant>
      <vt:variant>
        <vt:i4>20</vt:i4>
      </vt:variant>
      <vt:variant>
        <vt:i4>0</vt:i4>
      </vt:variant>
      <vt:variant>
        <vt:i4>5</vt:i4>
      </vt:variant>
      <vt:variant>
        <vt:lpwstr/>
      </vt:variant>
      <vt:variant>
        <vt:lpwstr>_Toc277146791</vt:lpwstr>
      </vt:variant>
      <vt:variant>
        <vt:i4>1966134</vt:i4>
      </vt:variant>
      <vt:variant>
        <vt:i4>14</vt:i4>
      </vt:variant>
      <vt:variant>
        <vt:i4>0</vt:i4>
      </vt:variant>
      <vt:variant>
        <vt:i4>5</vt:i4>
      </vt:variant>
      <vt:variant>
        <vt:lpwstr/>
      </vt:variant>
      <vt:variant>
        <vt:lpwstr>_Toc277146790</vt:lpwstr>
      </vt:variant>
      <vt:variant>
        <vt:i4>2031670</vt:i4>
      </vt:variant>
      <vt:variant>
        <vt:i4>8</vt:i4>
      </vt:variant>
      <vt:variant>
        <vt:i4>0</vt:i4>
      </vt:variant>
      <vt:variant>
        <vt:i4>5</vt:i4>
      </vt:variant>
      <vt:variant>
        <vt:lpwstr/>
      </vt:variant>
      <vt:variant>
        <vt:lpwstr>_Toc277146789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subject/>
  <dc:creator>User</dc:creator>
  <cp:keywords/>
  <dc:description/>
  <cp:lastModifiedBy>Lynn Obelisk</cp:lastModifiedBy>
  <cp:revision>6</cp:revision>
  <cp:lastPrinted>2001-02-09T04:16:00Z</cp:lastPrinted>
  <dcterms:created xsi:type="dcterms:W3CDTF">2016-04-23T17:26:00Z</dcterms:created>
  <dcterms:modified xsi:type="dcterms:W3CDTF">2016-04-28T13:01:00Z</dcterms:modified>
</cp:coreProperties>
</file>