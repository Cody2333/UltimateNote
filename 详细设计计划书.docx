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98"/>
        <w:gridCol w:w="2554"/>
        <w:gridCol w:w="1688"/>
        <w:gridCol w:w="1260"/>
      </w:tblGrid>
      <w:tr w:rsidR="00A10FF8" w14:paraId="34C68EA4" w14:textId="77777777" w:rsidTr="006E7CC9">
        <w:trPr>
          <w:cantSplit/>
          <w:trHeight w:val="100"/>
        </w:trPr>
        <w:tc>
          <w:tcPr>
            <w:tcW w:w="3498" w:type="dxa"/>
            <w:vMerge w:val="restart"/>
            <w:tcBorders>
              <w:top w:val="doub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14:paraId="08F498AB" w14:textId="77777777" w:rsidR="00A10FF8" w:rsidRPr="0073235C" w:rsidRDefault="001B3121" w:rsidP="006E7CC9">
            <w:pPr>
              <w:jc w:val="center"/>
              <w:rPr>
                <w:rFonts w:ascii="华文彩云" w:eastAsia="华文彩云"/>
                <w:b/>
                <w:sz w:val="32"/>
              </w:rPr>
            </w:pPr>
            <w:r>
              <w:rPr>
                <w:rFonts w:ascii="华文彩云" w:eastAsia="华文彩云" w:hint="eastAsia"/>
                <w:b/>
                <w:noProof/>
                <w:sz w:val="32"/>
              </w:rPr>
              <w:drawing>
                <wp:anchor distT="0" distB="0" distL="114300" distR="114300" simplePos="0" relativeHeight="251657216" behindDoc="0" locked="0" layoutInCell="1" allowOverlap="1" wp14:anchorId="22BBF9D0" wp14:editId="206B67E6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83185</wp:posOffset>
                  </wp:positionV>
                  <wp:extent cx="2057400" cy="494665"/>
                  <wp:effectExtent l="0" t="0" r="0" b="0"/>
                  <wp:wrapNone/>
                  <wp:docPr id="28" name="图片 28" descr="上海交通大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上海交通大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494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10FF8" w:rsidRPr="0073235C">
              <w:rPr>
                <w:rFonts w:ascii="华文彩云" w:eastAsia="华文彩云" w:hint="eastAsia"/>
                <w:b/>
                <w:sz w:val="32"/>
              </w:rPr>
              <w:t xml:space="preserve"> </w:t>
            </w:r>
          </w:p>
        </w:tc>
        <w:tc>
          <w:tcPr>
            <w:tcW w:w="2554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9197D0" w14:textId="77777777" w:rsidR="00A10FF8" w:rsidRDefault="00A10FF8" w:rsidP="006E7C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档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编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号</w:t>
            </w:r>
          </w:p>
        </w:tc>
        <w:tc>
          <w:tcPr>
            <w:tcW w:w="1688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79C92D" w14:textId="77777777" w:rsidR="00A10FF8" w:rsidRDefault="00A10FF8" w:rsidP="006E7C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产品版本</w:t>
            </w:r>
          </w:p>
        </w:tc>
        <w:tc>
          <w:tcPr>
            <w:tcW w:w="126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1127892F" w14:textId="77777777" w:rsidR="00A10FF8" w:rsidRDefault="00A10FF8" w:rsidP="006E7C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密级</w:t>
            </w:r>
          </w:p>
        </w:tc>
      </w:tr>
      <w:tr w:rsidR="00A10FF8" w14:paraId="13B3F8B2" w14:textId="77777777" w:rsidTr="006E7CC9">
        <w:trPr>
          <w:cantSplit/>
          <w:trHeight w:val="100"/>
        </w:trPr>
        <w:tc>
          <w:tcPr>
            <w:tcW w:w="3498" w:type="dxa"/>
            <w:vMerge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14:paraId="405AF6C1" w14:textId="77777777" w:rsidR="00A10FF8" w:rsidRDefault="00A10FF8" w:rsidP="006E7CC9">
            <w:pPr>
              <w:jc w:val="center"/>
            </w:pP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B92765" w14:textId="77777777" w:rsidR="00A10FF8" w:rsidRDefault="00A10FF8" w:rsidP="006E7CC9">
            <w:pPr>
              <w:pStyle w:val="a9"/>
              <w:rPr>
                <w:b/>
              </w:rPr>
            </w:pPr>
            <w:r>
              <w:rPr>
                <w:rFonts w:hint="eastAsia"/>
              </w:rPr>
              <w:t>SJTU</w:t>
            </w:r>
            <w:r>
              <w:t>-</w:t>
            </w:r>
            <w:r>
              <w:rPr>
                <w:rFonts w:hint="eastAsia"/>
              </w:rPr>
              <w:t>RJ</w:t>
            </w:r>
            <w:r>
              <w:t>-200</w:t>
            </w:r>
            <w:r>
              <w:rPr>
                <w:rFonts w:hint="eastAsia"/>
              </w:rPr>
              <w:t>9</w:t>
            </w:r>
            <w:r>
              <w:t>-</w:t>
            </w:r>
            <w:r>
              <w:rPr>
                <w:rFonts w:hint="eastAsia"/>
              </w:rPr>
              <w:t>2</w:t>
            </w:r>
            <w:r>
              <w:t>-</w:t>
            </w:r>
            <w:r>
              <w:rPr>
                <w:rFonts w:hint="eastAsia"/>
              </w:rPr>
              <w:t>22</w:t>
            </w:r>
            <w:r>
              <w:t>-0</w:t>
            </w:r>
            <w:r w:rsidR="007730C7">
              <w:rPr>
                <w:rFonts w:hint="eastAsia"/>
              </w:rPr>
              <w:t>7</w:t>
            </w:r>
          </w:p>
        </w:tc>
        <w:tc>
          <w:tcPr>
            <w:tcW w:w="16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29535D" w14:textId="77777777" w:rsidR="00A10FF8" w:rsidRDefault="00A10FF8" w:rsidP="006E7CC9">
            <w:pPr>
              <w:jc w:val="center"/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x.x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5A6FF26C" w14:textId="77777777" w:rsidR="00A10FF8" w:rsidRDefault="00A10FF8" w:rsidP="006E7CC9">
            <w:pPr>
              <w:rPr>
                <w:b/>
              </w:rPr>
            </w:pPr>
          </w:p>
        </w:tc>
      </w:tr>
      <w:tr w:rsidR="00A10FF8" w14:paraId="42097EE2" w14:textId="77777777" w:rsidTr="006E7CC9">
        <w:trPr>
          <w:cantSplit/>
          <w:trHeight w:val="100"/>
        </w:trPr>
        <w:tc>
          <w:tcPr>
            <w:tcW w:w="3498" w:type="dxa"/>
            <w:vMerge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</w:tcPr>
          <w:p w14:paraId="7A5887DF" w14:textId="77777777" w:rsidR="00A10FF8" w:rsidRDefault="00A10FF8" w:rsidP="006E7CC9">
            <w:pPr>
              <w:jc w:val="center"/>
            </w:pPr>
          </w:p>
        </w:tc>
        <w:tc>
          <w:tcPr>
            <w:tcW w:w="4242" w:type="dxa"/>
            <w:gridSpan w:val="2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14:paraId="31617398" w14:textId="77777777" w:rsidR="00A10FF8" w:rsidRDefault="00A10FF8" w:rsidP="006E7CC9">
            <w:pPr>
              <w:rPr>
                <w:b/>
              </w:rPr>
            </w:pPr>
            <w:r>
              <w:rPr>
                <w:rFonts w:hint="eastAsia"/>
                <w:b/>
              </w:rPr>
              <w:t>项目名称：</w:t>
            </w:r>
            <w:r>
              <w:rPr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</w:tcPr>
          <w:p w14:paraId="029C522F" w14:textId="77777777" w:rsidR="00A10FF8" w:rsidRDefault="00A10FF8" w:rsidP="006E7CC9">
            <w:pPr>
              <w:rPr>
                <w:b/>
              </w:rPr>
            </w:pPr>
            <w:r>
              <w:rPr>
                <w:rFonts w:hint="eastAsia"/>
                <w:b/>
              </w:rPr>
              <w:t>共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页</w:t>
            </w:r>
          </w:p>
        </w:tc>
      </w:tr>
    </w:tbl>
    <w:p w14:paraId="01558B96" w14:textId="77777777" w:rsidR="00A10FF8" w:rsidRDefault="00A10FF8" w:rsidP="00A10FF8"/>
    <w:p w14:paraId="49D897B0" w14:textId="77777777" w:rsidR="00A10FF8" w:rsidRDefault="00A10FF8" w:rsidP="00A10FF8"/>
    <w:p w14:paraId="15401C80" w14:textId="77777777" w:rsidR="00A10FF8" w:rsidRDefault="00A10FF8" w:rsidP="00A10FF8"/>
    <w:p w14:paraId="5792061B" w14:textId="77777777" w:rsidR="00A10FF8" w:rsidRDefault="00A10FF8" w:rsidP="00A10FF8">
      <w:pPr>
        <w:jc w:val="center"/>
        <w:rPr>
          <w:rFonts w:ascii="黑体" w:eastAsia="黑体"/>
          <w:b/>
          <w:sz w:val="52"/>
        </w:rPr>
      </w:pPr>
      <w:r>
        <w:rPr>
          <w:rFonts w:ascii="黑体" w:eastAsia="黑体" w:hint="eastAsia"/>
          <w:b/>
          <w:sz w:val="52"/>
        </w:rPr>
        <w:t>XXX项目</w:t>
      </w:r>
    </w:p>
    <w:p w14:paraId="18012F13" w14:textId="77777777" w:rsidR="00A10FF8" w:rsidRDefault="00E412A8" w:rsidP="00A10FF8">
      <w:pPr>
        <w:jc w:val="center"/>
        <w:rPr>
          <w:rFonts w:ascii="黑体" w:eastAsia="黑体"/>
          <w:b/>
          <w:sz w:val="52"/>
        </w:rPr>
      </w:pPr>
      <w:r>
        <w:rPr>
          <w:rFonts w:ascii="黑体" w:eastAsia="黑体" w:hint="eastAsia"/>
          <w:b/>
          <w:sz w:val="52"/>
        </w:rPr>
        <w:t>详细</w:t>
      </w:r>
      <w:r w:rsidR="002275BF">
        <w:rPr>
          <w:rFonts w:ascii="黑体" w:eastAsia="黑体" w:hint="eastAsia"/>
          <w:b/>
          <w:sz w:val="52"/>
        </w:rPr>
        <w:t>设计</w:t>
      </w:r>
      <w:r w:rsidR="00082385">
        <w:rPr>
          <w:rFonts w:ascii="黑体" w:eastAsia="黑体" w:hint="eastAsia"/>
          <w:b/>
          <w:sz w:val="52"/>
        </w:rPr>
        <w:t>说明书</w:t>
      </w:r>
    </w:p>
    <w:p w14:paraId="0077A9A6" w14:textId="77777777" w:rsidR="00A10FF8" w:rsidRDefault="00A10FF8" w:rsidP="00A10FF8">
      <w:pPr>
        <w:jc w:val="center"/>
        <w:rPr>
          <w:rFonts w:ascii="黑体"/>
          <w:b/>
          <w:sz w:val="52"/>
        </w:rPr>
      </w:pPr>
      <w:r>
        <w:rPr>
          <w:rFonts w:ascii="黑体"/>
          <w:b/>
        </w:rPr>
        <w:t>(</w:t>
      </w:r>
      <w:r>
        <w:rPr>
          <w:rFonts w:ascii="黑体" w:hint="eastAsia"/>
          <w:b/>
        </w:rPr>
        <w:t>仅供内部使用</w:t>
      </w:r>
      <w:r>
        <w:rPr>
          <w:rFonts w:ascii="黑体"/>
          <w:b/>
        </w:rPr>
        <w:t>)</w:t>
      </w:r>
    </w:p>
    <w:p w14:paraId="09B3EC32" w14:textId="77777777" w:rsidR="00A10FF8" w:rsidRDefault="00A10FF8" w:rsidP="00A10FF8">
      <w:pPr>
        <w:jc w:val="center"/>
        <w:rPr>
          <w:rFonts w:ascii="黑体"/>
          <w:b/>
          <w:sz w:val="52"/>
        </w:rPr>
      </w:pPr>
    </w:p>
    <w:p w14:paraId="5678F80E" w14:textId="77777777" w:rsidR="00A10FF8" w:rsidRDefault="00A10FF8" w:rsidP="00A10FF8">
      <w:pPr>
        <w:rPr>
          <w:b/>
        </w:rPr>
      </w:pPr>
      <w:r>
        <w:rPr>
          <w:rFonts w:hint="eastAsia"/>
          <w:b/>
        </w:rPr>
        <w:t>文</w:t>
      </w:r>
      <w:r>
        <w:rPr>
          <w:b/>
        </w:rPr>
        <w:t xml:space="preserve"> </w:t>
      </w:r>
      <w:r>
        <w:rPr>
          <w:rFonts w:hint="eastAsia"/>
          <w:b/>
        </w:rPr>
        <w:t>档</w:t>
      </w:r>
      <w:r>
        <w:rPr>
          <w:b/>
        </w:rPr>
        <w:t xml:space="preserve"> </w:t>
      </w:r>
      <w:r>
        <w:rPr>
          <w:rFonts w:hint="eastAsia"/>
          <w:b/>
        </w:rPr>
        <w:t>作</w:t>
      </w:r>
      <w:r>
        <w:rPr>
          <w:b/>
        </w:rPr>
        <w:t xml:space="preserve"> </w:t>
      </w:r>
      <w:r>
        <w:rPr>
          <w:rFonts w:hint="eastAsia"/>
          <w:b/>
        </w:rPr>
        <w:t>者：</w:t>
      </w:r>
      <w:r>
        <w:rPr>
          <w:b/>
        </w:rPr>
        <w:tab/>
        <w:t>______________________</w:t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>
        <w:rPr>
          <w:rFonts w:hint="eastAsia"/>
          <w:b/>
        </w:rPr>
        <w:t>日期：</w:t>
      </w:r>
      <w:r>
        <w:rPr>
          <w:b/>
        </w:rPr>
        <w:t>___/___/___</w:t>
      </w:r>
    </w:p>
    <w:p w14:paraId="79D117C6" w14:textId="77777777" w:rsidR="00A10FF8" w:rsidRDefault="00A10FF8" w:rsidP="00A10FF8">
      <w:pPr>
        <w:rPr>
          <w:b/>
        </w:rPr>
      </w:pPr>
      <w:r>
        <w:rPr>
          <w:rFonts w:hint="eastAsia"/>
          <w:b/>
        </w:rPr>
        <w:t>审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核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人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员：</w:t>
      </w:r>
      <w:r>
        <w:rPr>
          <w:b/>
        </w:rPr>
        <w:tab/>
        <w:t>______________________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>
        <w:rPr>
          <w:rFonts w:hint="eastAsia"/>
          <w:b/>
        </w:rPr>
        <w:t>日期：</w:t>
      </w:r>
      <w:r>
        <w:rPr>
          <w:b/>
        </w:rPr>
        <w:t>___/___/___</w:t>
      </w:r>
    </w:p>
    <w:p w14:paraId="6589F1A0" w14:textId="77777777" w:rsidR="00A10FF8" w:rsidRDefault="00A10FF8" w:rsidP="00A10FF8">
      <w:pPr>
        <w:rPr>
          <w:b/>
        </w:rPr>
      </w:pPr>
      <w:r>
        <w:rPr>
          <w:rFonts w:hint="eastAsia"/>
          <w:b/>
        </w:rPr>
        <w:t>批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准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人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员：</w:t>
      </w:r>
      <w:r>
        <w:rPr>
          <w:b/>
        </w:rPr>
        <w:t xml:space="preserve">   ______________________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>
        <w:rPr>
          <w:rFonts w:hint="eastAsia"/>
          <w:b/>
        </w:rPr>
        <w:t>日期：</w:t>
      </w:r>
      <w:r>
        <w:rPr>
          <w:b/>
        </w:rPr>
        <w:t>___/___/___</w:t>
      </w:r>
    </w:p>
    <w:p w14:paraId="78077A23" w14:textId="77777777" w:rsidR="00A10FF8" w:rsidRDefault="00A10FF8" w:rsidP="00A10FF8">
      <w:pPr>
        <w:rPr>
          <w:b/>
        </w:rPr>
      </w:pPr>
    </w:p>
    <w:p w14:paraId="51E589F3" w14:textId="77777777" w:rsidR="00A10FF8" w:rsidRDefault="00A10FF8" w:rsidP="00A10FF8"/>
    <w:p w14:paraId="6DEA0538" w14:textId="77777777" w:rsidR="00A10FF8" w:rsidRDefault="00A10FF8" w:rsidP="00A10FF8"/>
    <w:p w14:paraId="45D71C4C" w14:textId="77777777" w:rsidR="00A10FF8" w:rsidRDefault="00A10FF8" w:rsidP="00A10FF8"/>
    <w:p w14:paraId="68655943" w14:textId="77777777" w:rsidR="00A10FF8" w:rsidRDefault="00A10FF8" w:rsidP="00A10FF8"/>
    <w:p w14:paraId="131E4E63" w14:textId="77777777" w:rsidR="00A10FF8" w:rsidRDefault="001B3121" w:rsidP="00A10FF8">
      <w:pPr>
        <w:widowControl/>
        <w:autoSpaceDE w:val="0"/>
        <w:autoSpaceDN w:val="0"/>
        <w:spacing w:line="360" w:lineRule="atLeast"/>
        <w:jc w:val="center"/>
        <w:textAlignment w:val="bottom"/>
        <w:rPr>
          <w:b/>
        </w:rPr>
      </w:pPr>
      <w:r>
        <w:rPr>
          <w:b/>
          <w:noProof/>
        </w:rPr>
        <w:drawing>
          <wp:inline distT="0" distB="0" distL="0" distR="0" wp14:anchorId="537D9308" wp14:editId="137E87C1">
            <wp:extent cx="1862455" cy="2075180"/>
            <wp:effectExtent l="0" t="0" r="0" b="7620"/>
            <wp:docPr id="27" name="图片 27" descr="校徽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校徽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207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B1E6C9" w14:textId="77777777" w:rsidR="00A10FF8" w:rsidRDefault="00A10FF8" w:rsidP="00A10FF8">
      <w:pPr>
        <w:widowControl/>
        <w:autoSpaceDE w:val="0"/>
        <w:autoSpaceDN w:val="0"/>
        <w:spacing w:line="360" w:lineRule="atLeast"/>
        <w:jc w:val="center"/>
        <w:textAlignment w:val="bottom"/>
        <w:rPr>
          <w:b/>
        </w:rPr>
      </w:pPr>
    </w:p>
    <w:p w14:paraId="1FEF770D" w14:textId="77777777" w:rsidR="00A10FF8" w:rsidRDefault="00A10FF8" w:rsidP="00A10FF8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/>
          <w:b/>
          <w:sz w:val="32"/>
        </w:rPr>
        <w:fldChar w:fldCharType="begin"/>
      </w:r>
      <w:r>
        <w:rPr>
          <w:rFonts w:ascii="黑体" w:eastAsia="黑体"/>
          <w:b/>
          <w:sz w:val="32"/>
        </w:rPr>
        <w:instrText xml:space="preserve"> </w:instrText>
      </w:r>
      <w:r>
        <w:rPr>
          <w:rFonts w:ascii="黑体" w:eastAsia="黑体" w:hint="eastAsia"/>
          <w:b/>
          <w:sz w:val="32"/>
        </w:rPr>
        <w:instrText>QUOTE "请在这里输入公司名称" \* MERGEFORMAT</w:instrText>
      </w:r>
      <w:r>
        <w:rPr>
          <w:rFonts w:ascii="黑体" w:eastAsia="黑体"/>
          <w:b/>
          <w:sz w:val="32"/>
        </w:rPr>
        <w:instrText xml:space="preserve"> </w:instrText>
      </w:r>
      <w:r>
        <w:rPr>
          <w:rFonts w:ascii="黑体" w:eastAsia="黑体"/>
          <w:b/>
          <w:sz w:val="32"/>
        </w:rPr>
        <w:fldChar w:fldCharType="separate"/>
      </w:r>
      <w:r>
        <w:rPr>
          <w:rFonts w:ascii="黑体" w:eastAsia="黑体" w:hint="eastAsia"/>
          <w:b/>
          <w:sz w:val="32"/>
        </w:rPr>
        <w:t>上海交通大学</w:t>
      </w:r>
      <w:r>
        <w:rPr>
          <w:rFonts w:ascii="黑体" w:eastAsia="黑体"/>
          <w:b/>
          <w:sz w:val="32"/>
        </w:rPr>
        <w:fldChar w:fldCharType="end"/>
      </w:r>
      <w:r>
        <w:rPr>
          <w:rFonts w:ascii="黑体" w:eastAsia="黑体" w:hint="eastAsia"/>
          <w:b/>
          <w:sz w:val="32"/>
        </w:rPr>
        <w:t>信息安全工程学院</w:t>
      </w:r>
    </w:p>
    <w:p w14:paraId="40B6F2E2" w14:textId="77777777" w:rsidR="00A10FF8" w:rsidRDefault="00A10FF8" w:rsidP="00A10FF8">
      <w:pPr>
        <w:jc w:val="center"/>
        <w:rPr>
          <w:b/>
        </w:rPr>
      </w:pPr>
      <w:r>
        <w:rPr>
          <w:rFonts w:hint="eastAsia"/>
          <w:b/>
        </w:rPr>
        <w:t>版权所有</w:t>
      </w:r>
      <w:r>
        <w:rPr>
          <w:b/>
        </w:rPr>
        <w:t xml:space="preserve">  </w:t>
      </w:r>
      <w:r>
        <w:rPr>
          <w:rFonts w:hint="eastAsia"/>
          <w:b/>
        </w:rPr>
        <w:t>不得复制</w:t>
      </w:r>
    </w:p>
    <w:p w14:paraId="459094AE" w14:textId="77777777" w:rsidR="00A10FF8" w:rsidRPr="00694F1A" w:rsidRDefault="00A10FF8" w:rsidP="00A10FF8">
      <w:pPr>
        <w:pStyle w:val="a8"/>
        <w:rPr>
          <w:sz w:val="36"/>
          <w:szCs w:val="36"/>
        </w:rPr>
      </w:pPr>
      <w:r>
        <w:br w:type="page"/>
      </w:r>
      <w:bookmarkStart w:id="0" w:name="_Toc223535647"/>
      <w:bookmarkStart w:id="1" w:name="_Toc223618251"/>
      <w:bookmarkStart w:id="2" w:name="_Toc277146165"/>
      <w:r w:rsidRPr="00694F1A">
        <w:rPr>
          <w:rFonts w:hint="eastAsia"/>
          <w:sz w:val="36"/>
          <w:szCs w:val="36"/>
        </w:rPr>
        <w:lastRenderedPageBreak/>
        <w:t>目录</w:t>
      </w:r>
      <w:bookmarkEnd w:id="0"/>
      <w:bookmarkEnd w:id="1"/>
      <w:bookmarkEnd w:id="2"/>
    </w:p>
    <w:p w14:paraId="56A4A31D" w14:textId="77777777" w:rsidR="00A10FF8" w:rsidRDefault="00A10FF8" w:rsidP="00A10FF8">
      <w:pPr>
        <w:rPr>
          <w:sz w:val="52"/>
        </w:rPr>
      </w:pPr>
    </w:p>
    <w:p w14:paraId="05126974" w14:textId="77777777" w:rsidR="00561276" w:rsidRDefault="00A10FF8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277146165" w:history="1">
        <w:r w:rsidR="00561276" w:rsidRPr="00FF1D08">
          <w:rPr>
            <w:rStyle w:val="a3"/>
            <w:rFonts w:hint="eastAsia"/>
            <w:noProof/>
          </w:rPr>
          <w:t>目录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_Toc277146165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2</w:t>
        </w:r>
        <w:r w:rsidR="00561276">
          <w:rPr>
            <w:noProof/>
            <w:webHidden/>
          </w:rPr>
          <w:fldChar w:fldCharType="end"/>
        </w:r>
      </w:hyperlink>
    </w:p>
    <w:p w14:paraId="2E64396B" w14:textId="77777777" w:rsidR="00561276" w:rsidRDefault="00E237B4">
      <w:pPr>
        <w:pStyle w:val="10"/>
        <w:tabs>
          <w:tab w:val="right" w:leader="dot" w:pos="8296"/>
        </w:tabs>
        <w:rPr>
          <w:noProof/>
        </w:rPr>
      </w:pPr>
      <w:hyperlink w:anchor="_Toc277146166" w:history="1">
        <w:r w:rsidR="00561276" w:rsidRPr="00FF1D08">
          <w:rPr>
            <w:rStyle w:val="a3"/>
            <w:rFonts w:hint="eastAsia"/>
            <w:noProof/>
          </w:rPr>
          <w:t>摘要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_Toc277146166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3</w:t>
        </w:r>
        <w:r w:rsidR="00561276">
          <w:rPr>
            <w:noProof/>
            <w:webHidden/>
          </w:rPr>
          <w:fldChar w:fldCharType="end"/>
        </w:r>
      </w:hyperlink>
    </w:p>
    <w:p w14:paraId="55FB9323" w14:textId="77777777" w:rsidR="00561276" w:rsidRDefault="00E237B4">
      <w:pPr>
        <w:pStyle w:val="10"/>
        <w:tabs>
          <w:tab w:val="right" w:leader="dot" w:pos="8296"/>
        </w:tabs>
        <w:rPr>
          <w:noProof/>
        </w:rPr>
      </w:pPr>
      <w:hyperlink w:anchor="_Toc277146167" w:history="1">
        <w:r w:rsidR="00561276" w:rsidRPr="00FF1D08">
          <w:rPr>
            <w:rStyle w:val="a3"/>
            <w:rFonts w:hint="eastAsia"/>
            <w:noProof/>
          </w:rPr>
          <w:t>版本历史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_Toc277146167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4</w:t>
        </w:r>
        <w:r w:rsidR="00561276">
          <w:rPr>
            <w:noProof/>
            <w:webHidden/>
          </w:rPr>
          <w:fldChar w:fldCharType="end"/>
        </w:r>
      </w:hyperlink>
    </w:p>
    <w:p w14:paraId="2F489AAE" w14:textId="77777777" w:rsidR="00561276" w:rsidRDefault="00E237B4">
      <w:pPr>
        <w:pStyle w:val="10"/>
        <w:tabs>
          <w:tab w:val="right" w:leader="dot" w:pos="8296"/>
        </w:tabs>
        <w:rPr>
          <w:noProof/>
        </w:rPr>
      </w:pPr>
      <w:hyperlink w:anchor="_Toc277146168" w:history="1">
        <w:r w:rsidR="00561276" w:rsidRPr="00FF1D08">
          <w:rPr>
            <w:rStyle w:val="a3"/>
            <w:rFonts w:hint="eastAsia"/>
            <w:noProof/>
          </w:rPr>
          <w:t>项目小组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_Toc277146168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4</w:t>
        </w:r>
        <w:r w:rsidR="00561276">
          <w:rPr>
            <w:noProof/>
            <w:webHidden/>
          </w:rPr>
          <w:fldChar w:fldCharType="end"/>
        </w:r>
      </w:hyperlink>
    </w:p>
    <w:p w14:paraId="0F62CD72" w14:textId="77777777" w:rsidR="00561276" w:rsidRDefault="00E237B4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277146169" w:history="1">
        <w:r w:rsidR="00561276" w:rsidRPr="00FF1D08">
          <w:rPr>
            <w:rStyle w:val="a3"/>
            <w:noProof/>
          </w:rPr>
          <w:t>1.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引言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_Toc277146169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5</w:t>
        </w:r>
        <w:r w:rsidR="00561276">
          <w:rPr>
            <w:noProof/>
            <w:webHidden/>
          </w:rPr>
          <w:fldChar w:fldCharType="end"/>
        </w:r>
      </w:hyperlink>
    </w:p>
    <w:p w14:paraId="5C7045C9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70" w:history="1">
        <w:r w:rsidR="00561276" w:rsidRPr="00FF1D08">
          <w:rPr>
            <w:rStyle w:val="a3"/>
            <w:noProof/>
          </w:rPr>
          <w:t>1.1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编写目的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_Toc277146170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5</w:t>
        </w:r>
        <w:r w:rsidR="00561276">
          <w:rPr>
            <w:noProof/>
            <w:webHidden/>
          </w:rPr>
          <w:fldChar w:fldCharType="end"/>
        </w:r>
      </w:hyperlink>
    </w:p>
    <w:p w14:paraId="5A3212C6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71" w:history="1">
        <w:r w:rsidR="00561276" w:rsidRPr="00FF1D08">
          <w:rPr>
            <w:rStyle w:val="a3"/>
            <w:noProof/>
          </w:rPr>
          <w:t>1.2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背景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_Toc277146171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5</w:t>
        </w:r>
        <w:r w:rsidR="00561276">
          <w:rPr>
            <w:noProof/>
            <w:webHidden/>
          </w:rPr>
          <w:fldChar w:fldCharType="end"/>
        </w:r>
      </w:hyperlink>
    </w:p>
    <w:p w14:paraId="4E071F34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72" w:history="1">
        <w:r w:rsidR="00561276" w:rsidRPr="00FF1D08">
          <w:rPr>
            <w:rStyle w:val="a3"/>
            <w:noProof/>
          </w:rPr>
          <w:t>1.3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定义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_Toc277146172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5</w:t>
        </w:r>
        <w:r w:rsidR="00561276">
          <w:rPr>
            <w:noProof/>
            <w:webHidden/>
          </w:rPr>
          <w:fldChar w:fldCharType="end"/>
        </w:r>
      </w:hyperlink>
    </w:p>
    <w:p w14:paraId="0244EF9A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73" w:history="1">
        <w:r w:rsidR="00561276" w:rsidRPr="00FF1D08">
          <w:rPr>
            <w:rStyle w:val="a3"/>
            <w:noProof/>
          </w:rPr>
          <w:t>1.4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参考资料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_Toc277146173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5</w:t>
        </w:r>
        <w:r w:rsidR="00561276">
          <w:rPr>
            <w:noProof/>
            <w:webHidden/>
          </w:rPr>
          <w:fldChar w:fldCharType="end"/>
        </w:r>
      </w:hyperlink>
    </w:p>
    <w:p w14:paraId="29A89507" w14:textId="77777777" w:rsidR="00561276" w:rsidRDefault="00E237B4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277146174" w:history="1">
        <w:r w:rsidR="00561276" w:rsidRPr="00FF1D08">
          <w:rPr>
            <w:rStyle w:val="a3"/>
            <w:noProof/>
          </w:rPr>
          <w:t>2.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系统架构</w:t>
        </w:r>
        <w:r w:rsidR="00561276" w:rsidRPr="00FF1D08">
          <w:rPr>
            <w:rStyle w:val="a3"/>
            <w:noProof/>
          </w:rPr>
          <w:t>/</w:t>
        </w:r>
        <w:r w:rsidR="00561276" w:rsidRPr="00FF1D08">
          <w:rPr>
            <w:rStyle w:val="a3"/>
            <w:rFonts w:hint="eastAsia"/>
            <w:noProof/>
          </w:rPr>
          <w:t>结构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_Toc277146174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5</w:t>
        </w:r>
        <w:r w:rsidR="00561276">
          <w:rPr>
            <w:noProof/>
            <w:webHidden/>
          </w:rPr>
          <w:fldChar w:fldCharType="end"/>
        </w:r>
      </w:hyperlink>
    </w:p>
    <w:p w14:paraId="4369FC38" w14:textId="77777777" w:rsidR="00561276" w:rsidRDefault="00E237B4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277146175" w:history="1">
        <w:r w:rsidR="00561276" w:rsidRPr="00FF1D08">
          <w:rPr>
            <w:rStyle w:val="a3"/>
            <w:noProof/>
          </w:rPr>
          <w:t>3.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用例设计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_Toc277146175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5</w:t>
        </w:r>
        <w:r w:rsidR="00561276">
          <w:rPr>
            <w:noProof/>
            <w:webHidden/>
          </w:rPr>
          <w:fldChar w:fldCharType="end"/>
        </w:r>
      </w:hyperlink>
    </w:p>
    <w:p w14:paraId="53FDD68C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76" w:history="1">
        <w:r w:rsidR="00561276" w:rsidRPr="00FF1D08">
          <w:rPr>
            <w:rStyle w:val="a3"/>
            <w:noProof/>
          </w:rPr>
          <w:t>3.1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系统角色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_Toc277146176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5</w:t>
        </w:r>
        <w:r w:rsidR="00561276">
          <w:rPr>
            <w:noProof/>
            <w:webHidden/>
          </w:rPr>
          <w:fldChar w:fldCharType="end"/>
        </w:r>
      </w:hyperlink>
    </w:p>
    <w:p w14:paraId="4C1C8968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77" w:history="1">
        <w:r w:rsidR="00561276" w:rsidRPr="00FF1D08">
          <w:rPr>
            <w:rStyle w:val="a3"/>
            <w:noProof/>
          </w:rPr>
          <w:t>3.2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用例索引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_Toc277146177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6</w:t>
        </w:r>
        <w:r w:rsidR="00561276">
          <w:rPr>
            <w:noProof/>
            <w:webHidden/>
          </w:rPr>
          <w:fldChar w:fldCharType="end"/>
        </w:r>
      </w:hyperlink>
    </w:p>
    <w:p w14:paraId="7DD03EBB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78" w:history="1">
        <w:r w:rsidR="00561276" w:rsidRPr="00FF1D08">
          <w:rPr>
            <w:rStyle w:val="a3"/>
            <w:noProof/>
          </w:rPr>
          <w:t>3.3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用例描述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_Toc277146178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6</w:t>
        </w:r>
        <w:r w:rsidR="00561276">
          <w:rPr>
            <w:noProof/>
            <w:webHidden/>
          </w:rPr>
          <w:fldChar w:fldCharType="end"/>
        </w:r>
      </w:hyperlink>
    </w:p>
    <w:p w14:paraId="390397FA" w14:textId="77777777" w:rsidR="00561276" w:rsidRDefault="00E237B4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277146179" w:history="1">
        <w:r w:rsidR="00561276" w:rsidRPr="00FF1D08">
          <w:rPr>
            <w:rStyle w:val="a3"/>
            <w:noProof/>
          </w:rPr>
          <w:t>3.3.1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用例</w:t>
        </w:r>
        <w:r w:rsidR="00561276" w:rsidRPr="00FF1D08">
          <w:rPr>
            <w:rStyle w:val="a3"/>
            <w:noProof/>
          </w:rPr>
          <w:t>1 /</w:t>
        </w:r>
        <w:r w:rsidR="00561276" w:rsidRPr="00FF1D08">
          <w:rPr>
            <w:rStyle w:val="a3"/>
            <w:rFonts w:hint="eastAsia"/>
            <w:noProof/>
          </w:rPr>
          <w:t>【</w:t>
        </w:r>
        <w:r w:rsidR="00561276" w:rsidRPr="00FF1D08">
          <w:rPr>
            <w:rStyle w:val="a3"/>
            <w:noProof/>
          </w:rPr>
          <w:t>U01-01-01-01</w:t>
        </w:r>
        <w:r w:rsidR="00561276" w:rsidRPr="00FF1D08">
          <w:rPr>
            <w:rStyle w:val="a3"/>
            <w:rFonts w:hint="eastAsia"/>
            <w:noProof/>
          </w:rPr>
          <w:t>办公管理】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_Toc277146179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6</w:t>
        </w:r>
        <w:r w:rsidR="00561276">
          <w:rPr>
            <w:noProof/>
            <w:webHidden/>
          </w:rPr>
          <w:fldChar w:fldCharType="end"/>
        </w:r>
      </w:hyperlink>
    </w:p>
    <w:p w14:paraId="59EA1807" w14:textId="77777777" w:rsidR="00561276" w:rsidRDefault="00E237B4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277146180" w:history="1">
        <w:r w:rsidR="00561276" w:rsidRPr="00FF1D08">
          <w:rPr>
            <w:rStyle w:val="a3"/>
            <w:noProof/>
          </w:rPr>
          <w:t>3.3.2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用例</w:t>
        </w:r>
        <w:r w:rsidR="00561276" w:rsidRPr="00FF1D08">
          <w:rPr>
            <w:rStyle w:val="a3"/>
            <w:noProof/>
          </w:rPr>
          <w:t>2 /</w:t>
        </w:r>
        <w:r w:rsidR="00561276" w:rsidRPr="00FF1D08">
          <w:rPr>
            <w:rStyle w:val="a3"/>
            <w:rFonts w:hint="eastAsia"/>
            <w:noProof/>
          </w:rPr>
          <w:t>【</w:t>
        </w:r>
        <w:r w:rsidR="00561276" w:rsidRPr="00FF1D08">
          <w:rPr>
            <w:rStyle w:val="a3"/>
            <w:noProof/>
          </w:rPr>
          <w:t>U01-01-01-02</w:t>
        </w:r>
        <w:r w:rsidR="00561276" w:rsidRPr="00FF1D08">
          <w:rPr>
            <w:rStyle w:val="a3"/>
            <w:rFonts w:hint="eastAsia"/>
            <w:noProof/>
          </w:rPr>
          <w:t>信件管理】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_Toc277146180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04A8A5F4" w14:textId="77777777" w:rsidR="00561276" w:rsidRDefault="00E237B4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277146181" w:history="1">
        <w:r w:rsidR="00561276" w:rsidRPr="00FF1D08">
          <w:rPr>
            <w:rStyle w:val="a3"/>
            <w:noProof/>
          </w:rPr>
          <w:t>4.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编程协定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_Toc277146181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54F33A36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82" w:history="1">
        <w:r w:rsidR="00561276" w:rsidRPr="00FF1D08">
          <w:rPr>
            <w:rStyle w:val="a3"/>
            <w:noProof/>
          </w:rPr>
          <w:t>4.1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操作系统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_Toc277146182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120D08C7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83" w:history="1">
        <w:r w:rsidR="00561276" w:rsidRPr="00FF1D08">
          <w:rPr>
            <w:rStyle w:val="a3"/>
            <w:noProof/>
          </w:rPr>
          <w:t>4.2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编程工具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_Toc277146183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191687FF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84" w:history="1">
        <w:r w:rsidR="00561276" w:rsidRPr="00FF1D08">
          <w:rPr>
            <w:rStyle w:val="a3"/>
            <w:noProof/>
          </w:rPr>
          <w:t>4.3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编辑、调试、联接程序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_Toc277146184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106C02FA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85" w:history="1">
        <w:r w:rsidR="00561276" w:rsidRPr="00FF1D08">
          <w:rPr>
            <w:rStyle w:val="a3"/>
            <w:noProof/>
          </w:rPr>
          <w:t>4.4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编译工具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_Toc277146185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1ABAF349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86" w:history="1">
        <w:r w:rsidR="00561276" w:rsidRPr="00FF1D08">
          <w:rPr>
            <w:rStyle w:val="a3"/>
            <w:noProof/>
          </w:rPr>
          <w:t>4.5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模拟、仿真数据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_Toc277146186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1113EF6B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87" w:history="1">
        <w:r w:rsidR="00561276" w:rsidRPr="00FF1D08">
          <w:rPr>
            <w:rStyle w:val="a3"/>
            <w:noProof/>
          </w:rPr>
          <w:t>4.6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诊断、测试程序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_Toc277146187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44D4A2AE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88" w:history="1">
        <w:r w:rsidR="00561276" w:rsidRPr="00FF1D08">
          <w:rPr>
            <w:rStyle w:val="a3"/>
            <w:noProof/>
          </w:rPr>
          <w:t>4.7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检测程序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_Toc277146188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9</w:t>
        </w:r>
        <w:r w:rsidR="00561276">
          <w:rPr>
            <w:noProof/>
            <w:webHidden/>
          </w:rPr>
          <w:fldChar w:fldCharType="end"/>
        </w:r>
      </w:hyperlink>
    </w:p>
    <w:p w14:paraId="2C71B9A4" w14:textId="77777777" w:rsidR="00561276" w:rsidRDefault="00E237B4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277146189" w:history="1">
        <w:r w:rsidR="00561276" w:rsidRPr="00FF1D08">
          <w:rPr>
            <w:rStyle w:val="a3"/>
            <w:noProof/>
          </w:rPr>
          <w:t>5.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数据结构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_Toc277146189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21EB868C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0" w:history="1">
        <w:r w:rsidR="00561276" w:rsidRPr="00FF1D08">
          <w:rPr>
            <w:rStyle w:val="a3"/>
            <w:noProof/>
          </w:rPr>
          <w:t>5.1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物理结构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_Toc277146190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639564A6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1" w:history="1">
        <w:r w:rsidR="00561276" w:rsidRPr="00FF1D08">
          <w:rPr>
            <w:rStyle w:val="a3"/>
            <w:noProof/>
          </w:rPr>
          <w:t>5.2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库结构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_Toc277146191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7543328E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2" w:history="1">
        <w:r w:rsidR="00561276" w:rsidRPr="00FF1D08">
          <w:rPr>
            <w:rStyle w:val="a3"/>
            <w:noProof/>
          </w:rPr>
          <w:t>5.3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链路结构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_Toc277146192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2DF77443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3" w:history="1">
        <w:r w:rsidR="00561276" w:rsidRPr="00FF1D08">
          <w:rPr>
            <w:rStyle w:val="a3"/>
            <w:noProof/>
          </w:rPr>
          <w:t>5.4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表结构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_Toc277146193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0933FFCA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4" w:history="1">
        <w:r w:rsidR="00561276" w:rsidRPr="00FF1D08">
          <w:rPr>
            <w:rStyle w:val="a3"/>
            <w:noProof/>
          </w:rPr>
          <w:t>5.5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内部存贮区分配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_Toc277146194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2AE8ACDE" w14:textId="77777777" w:rsidR="00561276" w:rsidRDefault="00E237B4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277146195" w:history="1">
        <w:r w:rsidR="00561276" w:rsidRPr="00FF1D08">
          <w:rPr>
            <w:rStyle w:val="a3"/>
            <w:noProof/>
          </w:rPr>
          <w:t>6.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逻辑结构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_Toc277146195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3B3C9B3D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6" w:history="1">
        <w:r w:rsidR="00561276" w:rsidRPr="00FF1D08">
          <w:rPr>
            <w:rStyle w:val="a3"/>
            <w:noProof/>
          </w:rPr>
          <w:t>6.1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常量定义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_Toc277146196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1F1C3DCB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7" w:history="1">
        <w:r w:rsidR="00561276" w:rsidRPr="00FF1D08">
          <w:rPr>
            <w:rStyle w:val="a3"/>
            <w:noProof/>
          </w:rPr>
          <w:t>6.2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变量定义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_Toc277146197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197B44ED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8" w:history="1">
        <w:r w:rsidR="00561276" w:rsidRPr="00FF1D08">
          <w:rPr>
            <w:rStyle w:val="a3"/>
            <w:noProof/>
          </w:rPr>
          <w:t>6.3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结构定义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_Toc277146198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10</w:t>
        </w:r>
        <w:r w:rsidR="00561276">
          <w:rPr>
            <w:noProof/>
            <w:webHidden/>
          </w:rPr>
          <w:fldChar w:fldCharType="end"/>
        </w:r>
      </w:hyperlink>
    </w:p>
    <w:p w14:paraId="29100A12" w14:textId="77777777" w:rsidR="00561276" w:rsidRDefault="00E237B4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277146199" w:history="1">
        <w:r w:rsidR="00561276" w:rsidRPr="00FF1D08">
          <w:rPr>
            <w:rStyle w:val="a3"/>
            <w:noProof/>
          </w:rPr>
          <w:t>6.4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全局定义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_Toc277146199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11</w:t>
        </w:r>
        <w:r w:rsidR="00561276">
          <w:rPr>
            <w:noProof/>
            <w:webHidden/>
          </w:rPr>
          <w:fldChar w:fldCharType="end"/>
        </w:r>
      </w:hyperlink>
    </w:p>
    <w:p w14:paraId="675F2370" w14:textId="77777777" w:rsidR="00561276" w:rsidRDefault="00E237B4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277146200" w:history="1">
        <w:r w:rsidR="00561276" w:rsidRPr="00FF1D08">
          <w:rPr>
            <w:rStyle w:val="a3"/>
            <w:noProof/>
          </w:rPr>
          <w:t>7.</w:t>
        </w:r>
        <w:r w:rsidR="00561276">
          <w:rPr>
            <w:noProof/>
          </w:rPr>
          <w:tab/>
        </w:r>
        <w:r w:rsidR="00561276" w:rsidRPr="00FF1D08">
          <w:rPr>
            <w:rStyle w:val="a3"/>
            <w:rFonts w:hint="eastAsia"/>
            <w:noProof/>
          </w:rPr>
          <w:t>源文件列表</w:t>
        </w:r>
        <w:r w:rsidR="00561276">
          <w:rPr>
            <w:noProof/>
            <w:webHidden/>
          </w:rPr>
          <w:tab/>
        </w:r>
        <w:r w:rsidR="00561276">
          <w:rPr>
            <w:noProof/>
            <w:webHidden/>
          </w:rPr>
          <w:fldChar w:fldCharType="begin"/>
        </w:r>
        <w:r w:rsidR="00561276">
          <w:rPr>
            <w:noProof/>
            <w:webHidden/>
          </w:rPr>
          <w:instrText xml:space="preserve"> PAGEREF _Toc277146200 \h </w:instrText>
        </w:r>
        <w:r w:rsidR="00561276">
          <w:rPr>
            <w:noProof/>
            <w:webHidden/>
          </w:rPr>
        </w:r>
        <w:r w:rsidR="00561276">
          <w:rPr>
            <w:noProof/>
            <w:webHidden/>
          </w:rPr>
          <w:fldChar w:fldCharType="separate"/>
        </w:r>
        <w:r w:rsidR="00561276">
          <w:rPr>
            <w:noProof/>
            <w:webHidden/>
          </w:rPr>
          <w:t>11</w:t>
        </w:r>
        <w:r w:rsidR="00561276">
          <w:rPr>
            <w:noProof/>
            <w:webHidden/>
          </w:rPr>
          <w:fldChar w:fldCharType="end"/>
        </w:r>
      </w:hyperlink>
    </w:p>
    <w:p w14:paraId="47DF63CB" w14:textId="77777777" w:rsidR="00A10FF8" w:rsidRDefault="00A10FF8" w:rsidP="00A10FF8">
      <w:r>
        <w:fldChar w:fldCharType="end"/>
      </w:r>
    </w:p>
    <w:p w14:paraId="60042FFF" w14:textId="77777777" w:rsidR="00A10FF8" w:rsidRDefault="00A10FF8" w:rsidP="0003695F">
      <w:pPr>
        <w:pStyle w:val="1"/>
        <w:numPr>
          <w:ilvl w:val="0"/>
          <w:numId w:val="0"/>
        </w:numPr>
        <w:jc w:val="center"/>
      </w:pPr>
      <w:r>
        <w:br w:type="page"/>
      </w:r>
      <w:bookmarkStart w:id="3" w:name="_Toc223535648"/>
      <w:bookmarkStart w:id="4" w:name="_Toc223618252"/>
      <w:bookmarkStart w:id="5" w:name="_Toc277146166"/>
      <w:r>
        <w:rPr>
          <w:rFonts w:hint="eastAsia"/>
        </w:rPr>
        <w:t>摘要</w:t>
      </w:r>
      <w:bookmarkEnd w:id="3"/>
      <w:bookmarkEnd w:id="4"/>
      <w:bookmarkEnd w:id="5"/>
    </w:p>
    <w:p w14:paraId="1BB22DE5" w14:textId="77777777" w:rsidR="00A10FF8" w:rsidRDefault="00A10FF8" w:rsidP="00A10FF8">
      <w:r>
        <w:rPr>
          <w:rFonts w:hint="eastAsia"/>
        </w:rPr>
        <w:t>摘</w:t>
      </w:r>
      <w:r>
        <w:t xml:space="preserve">  </w:t>
      </w:r>
      <w:r>
        <w:rPr>
          <w:rFonts w:hint="eastAsia"/>
        </w:rPr>
        <w:t>要</w:t>
      </w:r>
      <w:r>
        <w:t xml:space="preserve">:  </w:t>
      </w:r>
    </w:p>
    <w:p w14:paraId="1D975F05" w14:textId="77777777" w:rsidR="00A10FF8" w:rsidRDefault="00A10FF8" w:rsidP="00A10FF8">
      <w:r>
        <w:rPr>
          <w:rFonts w:hint="eastAsia"/>
        </w:rPr>
        <w:t>关键词</w:t>
      </w:r>
      <w:r>
        <w:t>:</w:t>
      </w:r>
      <w:r w:rsidR="00EE6418">
        <w:t>【</w:t>
      </w:r>
      <w:r>
        <w:rPr>
          <w:rFonts w:hint="eastAsia"/>
        </w:rPr>
        <w:t>此处加入关键词】</w:t>
      </w:r>
    </w:p>
    <w:p w14:paraId="5324F877" w14:textId="77777777" w:rsidR="00A10FF8" w:rsidRDefault="00A10FF8" w:rsidP="00A10FF8">
      <w:r>
        <w:rPr>
          <w:rFonts w:hint="eastAsia"/>
        </w:rPr>
        <w:t>缩略语说明：略</w:t>
      </w:r>
    </w:p>
    <w:p w14:paraId="4C5CC92B" w14:textId="77777777" w:rsidR="00A10FF8" w:rsidRDefault="00A10FF8" w:rsidP="00A10FF8"/>
    <w:p w14:paraId="1E9E4B98" w14:textId="77777777" w:rsidR="00A10FF8" w:rsidRDefault="00A10FF8" w:rsidP="00A10FF8"/>
    <w:p w14:paraId="39C6B8F2" w14:textId="77777777" w:rsidR="00A10FF8" w:rsidRDefault="00A10FF8" w:rsidP="00A10FF8"/>
    <w:p w14:paraId="17B1F4A2" w14:textId="77777777" w:rsidR="00A10FF8" w:rsidRDefault="00A10FF8" w:rsidP="00A10FF8"/>
    <w:p w14:paraId="2102A0BA" w14:textId="77777777" w:rsidR="00A10FF8" w:rsidRDefault="00A10FF8" w:rsidP="00A10FF8"/>
    <w:p w14:paraId="7CDCCA0C" w14:textId="77777777" w:rsidR="00A10FF8" w:rsidRDefault="00A10FF8" w:rsidP="00A10FF8"/>
    <w:p w14:paraId="3D401D54" w14:textId="77777777" w:rsidR="00A10FF8" w:rsidRDefault="00A10FF8" w:rsidP="00A10FF8"/>
    <w:p w14:paraId="5FB1F9CD" w14:textId="77777777" w:rsidR="00A10FF8" w:rsidRDefault="00A10FF8" w:rsidP="00A10FF8"/>
    <w:p w14:paraId="49C928F4" w14:textId="77777777" w:rsidR="00A10FF8" w:rsidRDefault="00A10FF8" w:rsidP="00A10FF8"/>
    <w:p w14:paraId="4534FFAB" w14:textId="77777777" w:rsidR="00A10FF8" w:rsidRDefault="00A10FF8" w:rsidP="00A10FF8"/>
    <w:p w14:paraId="1D411399" w14:textId="77777777" w:rsidR="00A10FF8" w:rsidRDefault="00A10FF8" w:rsidP="00A10FF8"/>
    <w:p w14:paraId="64998B34" w14:textId="77777777" w:rsidR="00A10FF8" w:rsidRDefault="00A10FF8" w:rsidP="00A10FF8"/>
    <w:p w14:paraId="717E33B0" w14:textId="77777777" w:rsidR="00A10FF8" w:rsidRDefault="00A10FF8" w:rsidP="00A10FF8"/>
    <w:p w14:paraId="1191D310" w14:textId="77777777" w:rsidR="00A10FF8" w:rsidRDefault="00A10FF8" w:rsidP="00A10FF8"/>
    <w:p w14:paraId="225AC47D" w14:textId="77777777" w:rsidR="00A10FF8" w:rsidRDefault="00A10FF8" w:rsidP="00A10FF8"/>
    <w:p w14:paraId="0F30A151" w14:textId="77777777" w:rsidR="00A10FF8" w:rsidRDefault="00A10FF8" w:rsidP="00A10FF8"/>
    <w:p w14:paraId="57A952DA" w14:textId="77777777" w:rsidR="00A10FF8" w:rsidRDefault="00A10FF8" w:rsidP="00A10FF8"/>
    <w:p w14:paraId="15DC5867" w14:textId="77777777" w:rsidR="00A10FF8" w:rsidRDefault="00A10FF8" w:rsidP="00A10FF8"/>
    <w:p w14:paraId="41382DC7" w14:textId="77777777" w:rsidR="00A10FF8" w:rsidRDefault="00A10FF8" w:rsidP="00A10FF8"/>
    <w:p w14:paraId="2340F446" w14:textId="77777777" w:rsidR="00A10FF8" w:rsidRDefault="00A10FF8" w:rsidP="00A10FF8"/>
    <w:p w14:paraId="0DE7F820" w14:textId="77777777" w:rsidR="00A10FF8" w:rsidRDefault="00A10FF8" w:rsidP="00A10FF8"/>
    <w:p w14:paraId="17269D2C" w14:textId="77777777" w:rsidR="00A10FF8" w:rsidRDefault="00A10FF8" w:rsidP="00A10FF8"/>
    <w:p w14:paraId="3F6867A4" w14:textId="77777777" w:rsidR="00A10FF8" w:rsidRDefault="00A10FF8" w:rsidP="00A10FF8"/>
    <w:p w14:paraId="235CE36F" w14:textId="77777777" w:rsidR="00A10FF8" w:rsidRDefault="00A10FF8" w:rsidP="00A10FF8"/>
    <w:p w14:paraId="3D8DDF88" w14:textId="77777777" w:rsidR="00A10FF8" w:rsidRDefault="00A10FF8" w:rsidP="00A10FF8"/>
    <w:p w14:paraId="06C545D1" w14:textId="77777777" w:rsidR="00A10FF8" w:rsidRDefault="00A10FF8" w:rsidP="00A10FF8"/>
    <w:p w14:paraId="59141B7F" w14:textId="77777777" w:rsidR="00A10FF8" w:rsidRDefault="00A10FF8" w:rsidP="00A10FF8"/>
    <w:p w14:paraId="736FB64B" w14:textId="77777777" w:rsidR="00A10FF8" w:rsidRDefault="00A10FF8" w:rsidP="00A10FF8"/>
    <w:p w14:paraId="1FB14F50" w14:textId="77777777" w:rsidR="00A10FF8" w:rsidRDefault="00A10FF8" w:rsidP="00A10FF8"/>
    <w:p w14:paraId="703C7179" w14:textId="77777777" w:rsidR="00A10FF8" w:rsidRDefault="00A10FF8" w:rsidP="00A10FF8">
      <w:r>
        <w:br w:type="page"/>
      </w:r>
    </w:p>
    <w:p w14:paraId="59DA1EC0" w14:textId="77777777" w:rsidR="00A10FF8" w:rsidRPr="00B652BF" w:rsidRDefault="00A10FF8" w:rsidP="0003695F">
      <w:pPr>
        <w:pStyle w:val="1"/>
        <w:numPr>
          <w:ilvl w:val="0"/>
          <w:numId w:val="0"/>
        </w:numPr>
        <w:jc w:val="center"/>
      </w:pPr>
      <w:bookmarkStart w:id="6" w:name="_Toc223535649"/>
      <w:bookmarkStart w:id="7" w:name="_Toc223618253"/>
      <w:bookmarkStart w:id="8" w:name="_Toc277146167"/>
      <w:r w:rsidRPr="00B652BF">
        <w:rPr>
          <w:rFonts w:hint="eastAsia"/>
        </w:rPr>
        <w:t>版本历史</w:t>
      </w:r>
      <w:bookmarkEnd w:id="6"/>
      <w:bookmarkEnd w:id="7"/>
      <w:bookmarkEnd w:id="8"/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728"/>
        <w:gridCol w:w="1260"/>
        <w:gridCol w:w="3403"/>
        <w:gridCol w:w="2131"/>
      </w:tblGrid>
      <w:tr w:rsidR="00A10FF8" w:rsidRPr="0001645C" w14:paraId="4E5E7D73" w14:textId="77777777" w:rsidTr="0001645C">
        <w:tc>
          <w:tcPr>
            <w:tcW w:w="1728" w:type="dxa"/>
            <w:shd w:val="clear" w:color="auto" w:fill="auto"/>
          </w:tcPr>
          <w:p w14:paraId="1FDA85E4" w14:textId="77777777" w:rsidR="00A10FF8" w:rsidRPr="0001645C" w:rsidRDefault="00A10FF8" w:rsidP="0001645C">
            <w:pPr>
              <w:spacing w:beforeLines="25" w:before="78" w:afterLines="25" w:after="78"/>
              <w:jc w:val="center"/>
              <w:rPr>
                <w:caps/>
                <w:sz w:val="24"/>
              </w:rPr>
            </w:pPr>
            <w:r w:rsidRPr="0001645C">
              <w:rPr>
                <w:rFonts w:hint="eastAsia"/>
                <w:caps/>
                <w:sz w:val="24"/>
              </w:rPr>
              <w:t>姓名</w:t>
            </w:r>
          </w:p>
        </w:tc>
        <w:tc>
          <w:tcPr>
            <w:tcW w:w="1260" w:type="dxa"/>
            <w:shd w:val="clear" w:color="auto" w:fill="auto"/>
          </w:tcPr>
          <w:p w14:paraId="1D4F4303" w14:textId="77777777" w:rsidR="00A10FF8" w:rsidRPr="0001645C" w:rsidRDefault="00A10FF8" w:rsidP="0001645C">
            <w:pPr>
              <w:spacing w:beforeLines="25" w:before="78" w:afterLines="25" w:after="78"/>
              <w:jc w:val="center"/>
              <w:rPr>
                <w:caps/>
                <w:sz w:val="24"/>
              </w:rPr>
            </w:pPr>
            <w:r w:rsidRPr="0001645C">
              <w:rPr>
                <w:rFonts w:hint="eastAsia"/>
                <w:caps/>
                <w:sz w:val="24"/>
              </w:rPr>
              <w:t>日期</w:t>
            </w:r>
          </w:p>
        </w:tc>
        <w:tc>
          <w:tcPr>
            <w:tcW w:w="3403" w:type="dxa"/>
            <w:shd w:val="clear" w:color="auto" w:fill="auto"/>
          </w:tcPr>
          <w:p w14:paraId="04CA9300" w14:textId="77777777" w:rsidR="00A10FF8" w:rsidRPr="0001645C" w:rsidRDefault="00A10FF8" w:rsidP="0001645C">
            <w:pPr>
              <w:spacing w:beforeLines="25" w:before="78" w:afterLines="25" w:after="78"/>
              <w:jc w:val="center"/>
              <w:rPr>
                <w:caps/>
                <w:sz w:val="24"/>
              </w:rPr>
            </w:pPr>
            <w:r w:rsidRPr="0001645C">
              <w:rPr>
                <w:rFonts w:hint="eastAsia"/>
                <w:caps/>
                <w:sz w:val="24"/>
              </w:rPr>
              <w:t>更改内容</w:t>
            </w:r>
          </w:p>
        </w:tc>
        <w:tc>
          <w:tcPr>
            <w:tcW w:w="2131" w:type="dxa"/>
            <w:shd w:val="clear" w:color="auto" w:fill="auto"/>
          </w:tcPr>
          <w:p w14:paraId="6A76105C" w14:textId="77777777" w:rsidR="00A10FF8" w:rsidRPr="0001645C" w:rsidRDefault="00A10FF8" w:rsidP="0001645C">
            <w:pPr>
              <w:spacing w:beforeLines="25" w:before="78" w:afterLines="25" w:after="78"/>
              <w:jc w:val="center"/>
              <w:rPr>
                <w:caps/>
                <w:sz w:val="24"/>
              </w:rPr>
            </w:pPr>
            <w:r w:rsidRPr="0001645C">
              <w:rPr>
                <w:rFonts w:hint="eastAsia"/>
                <w:caps/>
                <w:sz w:val="24"/>
              </w:rPr>
              <w:t>版本</w:t>
            </w:r>
          </w:p>
        </w:tc>
      </w:tr>
      <w:tr w:rsidR="00A10FF8" w:rsidRPr="0001645C" w14:paraId="184F6950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19FF916D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7C7AC49B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0CD56F7D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7322C794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5E1A21E4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3987CEF2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2A1AEC30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65E3B1D8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6B2AA573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2DBC1698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2B92FE12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4129D500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7CDD4061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4EFBD235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6A46566D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23BB88CE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6C7C1A87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7012A91F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16EF02AD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2D76F0B6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276E7A8D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54603CBA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0B068CAE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154FB246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3B17EB6E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46FD4252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7CE61336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217BED23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2A452E8F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306038F0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1FAFBFBE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345B9B44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39603EDE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3C58A935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5F737313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76750B21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0338D6D2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3695E412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2F5B5FB5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43E79063" w14:textId="77777777" w:rsidTr="0001645C">
        <w:trPr>
          <w:trHeight w:val="239"/>
        </w:trPr>
        <w:tc>
          <w:tcPr>
            <w:tcW w:w="1728" w:type="dxa"/>
            <w:shd w:val="clear" w:color="auto" w:fill="auto"/>
          </w:tcPr>
          <w:p w14:paraId="6B129550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42F7101B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3403" w:type="dxa"/>
            <w:shd w:val="clear" w:color="auto" w:fill="auto"/>
          </w:tcPr>
          <w:p w14:paraId="1B31A0F8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2131" w:type="dxa"/>
            <w:shd w:val="clear" w:color="auto" w:fill="auto"/>
          </w:tcPr>
          <w:p w14:paraId="59F916AB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</w:tbl>
    <w:p w14:paraId="259AFFE1" w14:textId="77777777" w:rsidR="00A10FF8" w:rsidRDefault="00A10FF8" w:rsidP="00A10FF8"/>
    <w:p w14:paraId="46573361" w14:textId="77777777" w:rsidR="00A10FF8" w:rsidRDefault="00A10FF8" w:rsidP="00A10FF8"/>
    <w:p w14:paraId="1A5AE582" w14:textId="77777777" w:rsidR="00A10FF8" w:rsidRDefault="00A10FF8" w:rsidP="00A10FF8"/>
    <w:p w14:paraId="2C237AD4" w14:textId="77777777" w:rsidR="00A10FF8" w:rsidRDefault="00A10FF8" w:rsidP="0003695F">
      <w:pPr>
        <w:pStyle w:val="1"/>
        <w:numPr>
          <w:ilvl w:val="0"/>
          <w:numId w:val="0"/>
        </w:numPr>
        <w:jc w:val="center"/>
      </w:pPr>
      <w:bookmarkStart w:id="9" w:name="_Toc223535650"/>
      <w:bookmarkStart w:id="10" w:name="_Toc223618254"/>
      <w:bookmarkStart w:id="11" w:name="_Toc277146168"/>
      <w:r>
        <w:rPr>
          <w:rFonts w:hint="eastAsia"/>
        </w:rPr>
        <w:t>项目小组</w:t>
      </w:r>
      <w:bookmarkEnd w:id="9"/>
      <w:bookmarkEnd w:id="10"/>
      <w:bookmarkEnd w:id="11"/>
    </w:p>
    <w:tbl>
      <w:tblPr>
        <w:tblW w:w="874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800"/>
        <w:gridCol w:w="4500"/>
      </w:tblGrid>
      <w:tr w:rsidR="00A10FF8" w:rsidRPr="0001645C" w14:paraId="555C1A84" w14:textId="77777777" w:rsidTr="0001645C">
        <w:tc>
          <w:tcPr>
            <w:tcW w:w="1008" w:type="dxa"/>
            <w:shd w:val="clear" w:color="auto" w:fill="auto"/>
          </w:tcPr>
          <w:p w14:paraId="682BDF3F" w14:textId="77777777" w:rsidR="00A10FF8" w:rsidRPr="0001645C" w:rsidRDefault="00A10FF8" w:rsidP="0001645C">
            <w:pPr>
              <w:spacing w:beforeLines="25" w:before="78" w:afterLines="25" w:after="78"/>
              <w:jc w:val="center"/>
              <w:rPr>
                <w:sz w:val="24"/>
              </w:rPr>
            </w:pPr>
            <w:r w:rsidRPr="0001645C">
              <w:rPr>
                <w:rFonts w:hint="eastAsia"/>
                <w:sz w:val="24"/>
              </w:rPr>
              <w:t>职务</w:t>
            </w:r>
          </w:p>
        </w:tc>
        <w:tc>
          <w:tcPr>
            <w:tcW w:w="1440" w:type="dxa"/>
            <w:shd w:val="clear" w:color="auto" w:fill="auto"/>
          </w:tcPr>
          <w:p w14:paraId="7620519E" w14:textId="77777777" w:rsidR="00A10FF8" w:rsidRPr="0001645C" w:rsidRDefault="00A10FF8" w:rsidP="0001645C">
            <w:pPr>
              <w:spacing w:beforeLines="25" w:before="78" w:afterLines="25" w:after="78"/>
              <w:jc w:val="center"/>
              <w:rPr>
                <w:sz w:val="24"/>
              </w:rPr>
            </w:pPr>
            <w:r w:rsidRPr="0001645C">
              <w:rPr>
                <w:rFonts w:hint="eastAsia"/>
                <w:sz w:val="24"/>
              </w:rPr>
              <w:t>姓名</w:t>
            </w:r>
          </w:p>
        </w:tc>
        <w:tc>
          <w:tcPr>
            <w:tcW w:w="1800" w:type="dxa"/>
            <w:shd w:val="clear" w:color="auto" w:fill="auto"/>
          </w:tcPr>
          <w:p w14:paraId="50E82384" w14:textId="77777777" w:rsidR="00A10FF8" w:rsidRPr="0001645C" w:rsidRDefault="00A10FF8" w:rsidP="0001645C">
            <w:pPr>
              <w:spacing w:beforeLines="25" w:before="78" w:afterLines="25" w:after="78"/>
              <w:jc w:val="center"/>
              <w:rPr>
                <w:sz w:val="24"/>
              </w:rPr>
            </w:pPr>
            <w:r w:rsidRPr="0001645C">
              <w:rPr>
                <w:rFonts w:hint="eastAsia"/>
                <w:sz w:val="24"/>
              </w:rPr>
              <w:t>学号</w:t>
            </w:r>
          </w:p>
        </w:tc>
        <w:tc>
          <w:tcPr>
            <w:tcW w:w="4500" w:type="dxa"/>
            <w:shd w:val="clear" w:color="auto" w:fill="auto"/>
          </w:tcPr>
          <w:p w14:paraId="74A76860" w14:textId="77777777" w:rsidR="00A10FF8" w:rsidRPr="0001645C" w:rsidRDefault="00A10FF8" w:rsidP="0001645C">
            <w:pPr>
              <w:spacing w:beforeLines="25" w:before="78" w:afterLines="25" w:after="78"/>
              <w:jc w:val="center"/>
              <w:rPr>
                <w:sz w:val="24"/>
              </w:rPr>
            </w:pPr>
            <w:r w:rsidRPr="0001645C">
              <w:rPr>
                <w:rFonts w:hint="eastAsia"/>
                <w:sz w:val="24"/>
              </w:rPr>
              <w:t>职责</w:t>
            </w:r>
          </w:p>
        </w:tc>
      </w:tr>
      <w:tr w:rsidR="00A10FF8" w:rsidRPr="0001645C" w14:paraId="7BE472EE" w14:textId="77777777" w:rsidTr="0001645C">
        <w:tc>
          <w:tcPr>
            <w:tcW w:w="1008" w:type="dxa"/>
            <w:shd w:val="clear" w:color="auto" w:fill="auto"/>
          </w:tcPr>
          <w:p w14:paraId="49722CAB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  <w:r w:rsidRPr="0001645C">
              <w:rPr>
                <w:rFonts w:hint="eastAsia"/>
                <w:sz w:val="24"/>
              </w:rPr>
              <w:t>组长</w:t>
            </w:r>
          </w:p>
        </w:tc>
        <w:tc>
          <w:tcPr>
            <w:tcW w:w="1440" w:type="dxa"/>
            <w:shd w:val="clear" w:color="auto" w:fill="auto"/>
          </w:tcPr>
          <w:p w14:paraId="3C28797B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7C949F5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4500" w:type="dxa"/>
            <w:shd w:val="clear" w:color="auto" w:fill="auto"/>
          </w:tcPr>
          <w:p w14:paraId="002739E3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25D4DB91" w14:textId="77777777" w:rsidTr="0001645C">
        <w:tc>
          <w:tcPr>
            <w:tcW w:w="1008" w:type="dxa"/>
            <w:shd w:val="clear" w:color="auto" w:fill="auto"/>
          </w:tcPr>
          <w:p w14:paraId="061A20E2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  <w:r w:rsidRPr="0001645C">
              <w:rPr>
                <w:rFonts w:hint="eastAsia"/>
                <w:sz w:val="24"/>
              </w:rPr>
              <w:t>组员</w:t>
            </w:r>
          </w:p>
        </w:tc>
        <w:tc>
          <w:tcPr>
            <w:tcW w:w="1440" w:type="dxa"/>
            <w:shd w:val="clear" w:color="auto" w:fill="auto"/>
          </w:tcPr>
          <w:p w14:paraId="336C28BD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7639BB2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4500" w:type="dxa"/>
            <w:shd w:val="clear" w:color="auto" w:fill="auto"/>
          </w:tcPr>
          <w:p w14:paraId="2358EEFB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7C8CE65B" w14:textId="77777777" w:rsidTr="0001645C">
        <w:tc>
          <w:tcPr>
            <w:tcW w:w="1008" w:type="dxa"/>
            <w:shd w:val="clear" w:color="auto" w:fill="auto"/>
          </w:tcPr>
          <w:p w14:paraId="71F80EFB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5463B40F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0FFF8D7A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4500" w:type="dxa"/>
            <w:shd w:val="clear" w:color="auto" w:fill="auto"/>
          </w:tcPr>
          <w:p w14:paraId="59E3359E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55C931DE" w14:textId="77777777" w:rsidTr="0001645C">
        <w:tc>
          <w:tcPr>
            <w:tcW w:w="1008" w:type="dxa"/>
            <w:shd w:val="clear" w:color="auto" w:fill="auto"/>
          </w:tcPr>
          <w:p w14:paraId="446E29D8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514815D0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579BE4D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4500" w:type="dxa"/>
            <w:shd w:val="clear" w:color="auto" w:fill="auto"/>
          </w:tcPr>
          <w:p w14:paraId="3A8685D6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224D1754" w14:textId="77777777" w:rsidTr="0001645C">
        <w:tc>
          <w:tcPr>
            <w:tcW w:w="1008" w:type="dxa"/>
            <w:shd w:val="clear" w:color="auto" w:fill="auto"/>
          </w:tcPr>
          <w:p w14:paraId="228AE44C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4564F87F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4D9E0584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4500" w:type="dxa"/>
            <w:shd w:val="clear" w:color="auto" w:fill="auto"/>
          </w:tcPr>
          <w:p w14:paraId="42466993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29EA535F" w14:textId="77777777" w:rsidTr="0001645C">
        <w:tc>
          <w:tcPr>
            <w:tcW w:w="1008" w:type="dxa"/>
            <w:shd w:val="clear" w:color="auto" w:fill="auto"/>
          </w:tcPr>
          <w:p w14:paraId="0284ACB7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36E288A0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2BA0390C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4500" w:type="dxa"/>
            <w:shd w:val="clear" w:color="auto" w:fill="auto"/>
          </w:tcPr>
          <w:p w14:paraId="3CB94073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15956916" w14:textId="77777777" w:rsidTr="0001645C">
        <w:tc>
          <w:tcPr>
            <w:tcW w:w="1008" w:type="dxa"/>
            <w:shd w:val="clear" w:color="auto" w:fill="auto"/>
          </w:tcPr>
          <w:p w14:paraId="1D8D23F4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4AA90335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0ECF19A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4500" w:type="dxa"/>
            <w:shd w:val="clear" w:color="auto" w:fill="auto"/>
          </w:tcPr>
          <w:p w14:paraId="2CFD899F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  <w:tr w:rsidR="00A10FF8" w:rsidRPr="0001645C" w14:paraId="2CD3D454" w14:textId="77777777" w:rsidTr="0001645C">
        <w:tc>
          <w:tcPr>
            <w:tcW w:w="1008" w:type="dxa"/>
            <w:shd w:val="clear" w:color="auto" w:fill="auto"/>
          </w:tcPr>
          <w:p w14:paraId="1FED400B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6BBEB1AC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0DB2FEDC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  <w:tc>
          <w:tcPr>
            <w:tcW w:w="4500" w:type="dxa"/>
            <w:shd w:val="clear" w:color="auto" w:fill="auto"/>
          </w:tcPr>
          <w:p w14:paraId="26E7FCA4" w14:textId="77777777" w:rsidR="00A10FF8" w:rsidRPr="0001645C" w:rsidRDefault="00A10FF8" w:rsidP="0001645C">
            <w:pPr>
              <w:spacing w:beforeLines="25" w:before="78" w:afterLines="25" w:after="78"/>
              <w:rPr>
                <w:sz w:val="24"/>
              </w:rPr>
            </w:pPr>
          </w:p>
        </w:tc>
      </w:tr>
    </w:tbl>
    <w:p w14:paraId="55856F8F" w14:textId="77777777" w:rsidR="006E7CC9" w:rsidRDefault="00A10FF8">
      <w:r>
        <w:br w:type="page"/>
      </w:r>
    </w:p>
    <w:p w14:paraId="7B15A101" w14:textId="77777777" w:rsidR="003F6E22" w:rsidRDefault="003F6E22" w:rsidP="003F6E22">
      <w:pPr>
        <w:pStyle w:val="1"/>
      </w:pPr>
      <w:bookmarkStart w:id="12" w:name="_Toc277146169"/>
      <w:r>
        <w:rPr>
          <w:rFonts w:hint="eastAsia"/>
        </w:rPr>
        <w:t>引言</w:t>
      </w:r>
      <w:bookmarkEnd w:id="12"/>
    </w:p>
    <w:p w14:paraId="07CE9E53" w14:textId="77777777" w:rsidR="003F6E22" w:rsidRPr="003F6E22" w:rsidRDefault="003F6E22" w:rsidP="003F6E22">
      <w:pPr>
        <w:pStyle w:val="2"/>
      </w:pPr>
      <w:bookmarkStart w:id="13" w:name="_Toc277146170"/>
      <w:r w:rsidRPr="003F6E22">
        <w:rPr>
          <w:rFonts w:hint="eastAsia"/>
        </w:rPr>
        <w:t>编写目的</w:t>
      </w:r>
      <w:bookmarkEnd w:id="13"/>
    </w:p>
    <w:p w14:paraId="1C9C8C7A" w14:textId="77777777" w:rsidR="003F6E22" w:rsidRDefault="00EE6418" w:rsidP="003F6E22">
      <w:pPr>
        <w:pStyle w:val="ac"/>
      </w:pPr>
      <w:r>
        <w:rPr>
          <w:rFonts w:hint="eastAsia"/>
        </w:rPr>
        <w:t>【</w:t>
      </w:r>
      <w:r w:rsidR="003F6E22">
        <w:rPr>
          <w:rFonts w:hint="eastAsia"/>
        </w:rPr>
        <w:t>说明编写这份详细设计说明书的目的，指出预期的读者。</w:t>
      </w:r>
      <w:r>
        <w:t>】</w:t>
      </w:r>
    </w:p>
    <w:p w14:paraId="3CC5F23F" w14:textId="77777777" w:rsidR="003F6E22" w:rsidRPr="003F6E22" w:rsidRDefault="003F6E22" w:rsidP="003F6E22">
      <w:pPr>
        <w:pStyle w:val="2"/>
      </w:pPr>
      <w:bookmarkStart w:id="14" w:name="_Toc277146171"/>
      <w:r w:rsidRPr="003F6E22">
        <w:rPr>
          <w:rFonts w:hint="eastAsia"/>
        </w:rPr>
        <w:t>背景</w:t>
      </w:r>
      <w:bookmarkEnd w:id="14"/>
    </w:p>
    <w:p w14:paraId="10EB3122" w14:textId="77777777" w:rsidR="003F6E22" w:rsidRDefault="00EE6418" w:rsidP="003F6E22">
      <w:pPr>
        <w:pStyle w:val="ac"/>
        <w:numPr>
          <w:ilvl w:val="0"/>
          <w:numId w:val="24"/>
        </w:numPr>
        <w:tabs>
          <w:tab w:val="clear" w:pos="885"/>
          <w:tab w:val="num" w:pos="540"/>
        </w:tabs>
        <w:ind w:left="540"/>
      </w:pPr>
      <w:r>
        <w:t>【</w:t>
      </w:r>
      <w:r w:rsidR="003F6E22">
        <w:rPr>
          <w:rFonts w:hint="eastAsia"/>
        </w:rPr>
        <w:t>待开发系统的名称；</w:t>
      </w:r>
      <w:r>
        <w:t>】</w:t>
      </w:r>
    </w:p>
    <w:p w14:paraId="29C89B74" w14:textId="77777777" w:rsidR="003F6E22" w:rsidRDefault="00EE6418" w:rsidP="003F6E22">
      <w:pPr>
        <w:pStyle w:val="ac"/>
        <w:numPr>
          <w:ilvl w:val="0"/>
          <w:numId w:val="24"/>
        </w:numPr>
        <w:tabs>
          <w:tab w:val="clear" w:pos="885"/>
          <w:tab w:val="num" w:pos="540"/>
        </w:tabs>
        <w:ind w:left="540"/>
      </w:pPr>
      <w:r>
        <w:t>【</w:t>
      </w:r>
      <w:r w:rsidR="003F6E22">
        <w:rPr>
          <w:rFonts w:hint="eastAsia"/>
        </w:rPr>
        <w:t>列出本项目的任务提出者、开发者、用户。</w:t>
      </w:r>
      <w:r>
        <w:t>】</w:t>
      </w:r>
    </w:p>
    <w:p w14:paraId="10006A2A" w14:textId="77777777" w:rsidR="003F6E22" w:rsidRPr="003F6E22" w:rsidRDefault="003F6E22" w:rsidP="003F6E22">
      <w:pPr>
        <w:pStyle w:val="2"/>
      </w:pPr>
      <w:bookmarkStart w:id="15" w:name="_Toc277146172"/>
      <w:r w:rsidRPr="003F6E22">
        <w:rPr>
          <w:rFonts w:hint="eastAsia"/>
        </w:rPr>
        <w:t>定义</w:t>
      </w:r>
      <w:bookmarkEnd w:id="15"/>
    </w:p>
    <w:p w14:paraId="7AF5897F" w14:textId="77777777" w:rsidR="003F6E22" w:rsidRDefault="00EE6418" w:rsidP="003F6E22">
      <w:pPr>
        <w:pStyle w:val="ac"/>
      </w:pPr>
      <w:r>
        <w:rPr>
          <w:rFonts w:hint="eastAsia"/>
        </w:rPr>
        <w:t>【</w:t>
      </w:r>
      <w:r w:rsidR="003F6E22">
        <w:rPr>
          <w:rFonts w:hint="eastAsia"/>
        </w:rPr>
        <w:t>列出本文件中用到的专门术语的定义和外文首字母组词的原词组。</w:t>
      </w:r>
      <w:r>
        <w:t>】</w:t>
      </w:r>
    </w:p>
    <w:p w14:paraId="38A8CED7" w14:textId="77777777" w:rsidR="003F6E22" w:rsidRPr="003F6E22" w:rsidRDefault="003F6E22" w:rsidP="003F6E22">
      <w:pPr>
        <w:pStyle w:val="2"/>
      </w:pPr>
      <w:bookmarkStart w:id="16" w:name="_Toc277146173"/>
      <w:r w:rsidRPr="003F6E22">
        <w:rPr>
          <w:rFonts w:hint="eastAsia"/>
        </w:rPr>
        <w:t>参考资料</w:t>
      </w:r>
      <w:bookmarkEnd w:id="16"/>
    </w:p>
    <w:p w14:paraId="3F13D1C4" w14:textId="77777777" w:rsidR="003F6E22" w:rsidRDefault="00EE6418" w:rsidP="003F6E22">
      <w:pPr>
        <w:pStyle w:val="ac"/>
      </w:pPr>
      <w:r>
        <w:rPr>
          <w:rFonts w:hint="eastAsia"/>
          <w:b/>
        </w:rPr>
        <w:t>【</w:t>
      </w:r>
      <w:r w:rsidR="003F6E22">
        <w:rPr>
          <w:rFonts w:hint="eastAsia"/>
        </w:rPr>
        <w:t>列出有关的参考资料。</w:t>
      </w:r>
      <w:r>
        <w:t>】</w:t>
      </w:r>
    </w:p>
    <w:p w14:paraId="766326DD" w14:textId="77777777" w:rsidR="003F6E22" w:rsidRPr="00FD7D7D" w:rsidRDefault="003F6E22" w:rsidP="00FD7D7D">
      <w:pPr>
        <w:pStyle w:val="1"/>
      </w:pPr>
      <w:bookmarkStart w:id="17" w:name="_Toc277146174"/>
      <w:r w:rsidRPr="00FD7D7D">
        <w:rPr>
          <w:rFonts w:hint="eastAsia"/>
        </w:rPr>
        <w:t>系统</w:t>
      </w:r>
      <w:r w:rsidR="0003695F">
        <w:rPr>
          <w:rFonts w:hint="eastAsia"/>
        </w:rPr>
        <w:t>架构</w:t>
      </w:r>
      <w:r w:rsidR="0003695F">
        <w:rPr>
          <w:rFonts w:hint="eastAsia"/>
        </w:rPr>
        <w:t>/</w:t>
      </w:r>
      <w:r w:rsidRPr="00FD7D7D">
        <w:rPr>
          <w:rFonts w:hint="eastAsia"/>
        </w:rPr>
        <w:t>结构</w:t>
      </w:r>
      <w:bookmarkEnd w:id="17"/>
    </w:p>
    <w:p w14:paraId="54D6E43F" w14:textId="77777777" w:rsidR="003F6E22" w:rsidRDefault="00EE6418" w:rsidP="003F6E22">
      <w:pPr>
        <w:pStyle w:val="ac"/>
      </w:pPr>
      <w:r>
        <w:rPr>
          <w:rFonts w:hint="eastAsia"/>
        </w:rPr>
        <w:t>【</w:t>
      </w:r>
      <w:r w:rsidR="003F6E22">
        <w:rPr>
          <w:rFonts w:hint="eastAsia"/>
        </w:rPr>
        <w:t>给出系统的结构框图，包括软件结构、硬件结构框图。用一系列图表列出系统内的每个</w:t>
      </w:r>
      <w:r w:rsidR="00B83085">
        <w:rPr>
          <w:rFonts w:hint="eastAsia"/>
        </w:rPr>
        <w:t>用例</w:t>
      </w:r>
      <w:r w:rsidR="003F6E22">
        <w:rPr>
          <w:rFonts w:hint="eastAsia"/>
        </w:rPr>
        <w:t>的名称、标识符和它们之间的层次结构关系。</w:t>
      </w:r>
      <w:r>
        <w:t>】</w:t>
      </w:r>
    </w:p>
    <w:p w14:paraId="52FF1762" w14:textId="77777777" w:rsidR="00EC27EA" w:rsidRDefault="00623265" w:rsidP="0003695F">
      <w:pPr>
        <w:pStyle w:val="1"/>
      </w:pPr>
      <w:r>
        <w:rPr>
          <w:rFonts w:hint="eastAsia"/>
        </w:rPr>
        <w:t>系统模块设定</w:t>
      </w:r>
    </w:p>
    <w:p w14:paraId="1F30E3EB" w14:textId="77777777" w:rsidR="0003695F" w:rsidRDefault="00623265" w:rsidP="0003695F">
      <w:pPr>
        <w:pStyle w:val="2"/>
      </w:pPr>
      <w:r>
        <w:rPr>
          <w:rFonts w:hint="eastAsia"/>
        </w:rPr>
        <w:t>注册和登录模块设计说明</w:t>
      </w:r>
    </w:p>
    <w:p w14:paraId="31A475A1" w14:textId="77777777" w:rsidR="00623265" w:rsidRDefault="00623265" w:rsidP="00623265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18" w:name="_Toc258752461"/>
      <w:bookmarkStart w:id="19" w:name="_Toc419010173"/>
      <w:r>
        <w:t>3.1.1</w:t>
      </w:r>
      <w:r>
        <w:t>模块描述</w:t>
      </w:r>
      <w:bookmarkEnd w:id="18"/>
      <w:bookmarkEnd w:id="19"/>
    </w:p>
    <w:p w14:paraId="0D41715E" w14:textId="77777777" w:rsidR="00623265" w:rsidRDefault="00623265" w:rsidP="00623265">
      <w:pPr>
        <w:ind w:firstLine="420"/>
      </w:pPr>
      <w:r>
        <w:rPr>
          <w:rFonts w:hint="eastAsia"/>
        </w:rPr>
        <w:t>本模块用于创建账户，验证登录信息以及从云端获取账户的笔记。</w:t>
      </w:r>
    </w:p>
    <w:p w14:paraId="22A6C864" w14:textId="77777777" w:rsidR="00623265" w:rsidRDefault="00623265" w:rsidP="00623265"/>
    <w:p w14:paraId="7362625E" w14:textId="77777777" w:rsidR="00623265" w:rsidRDefault="00623265" w:rsidP="00623265"/>
    <w:p w14:paraId="20649946" w14:textId="77777777" w:rsidR="00623265" w:rsidRDefault="00623265" w:rsidP="00623265">
      <w:r>
        <w:rPr>
          <w:rFonts w:hint="eastAsia"/>
        </w:rPr>
        <w:tab/>
      </w:r>
      <w:r>
        <w:rPr>
          <w:rFonts w:hint="eastAsia"/>
        </w:rPr>
        <w:t>登录后的界面如下图所示。</w:t>
      </w:r>
    </w:p>
    <w:p w14:paraId="4E58E646" w14:textId="77777777" w:rsidR="00623265" w:rsidRDefault="001B3121" w:rsidP="00C151B3">
      <w:pPr>
        <w:jc w:val="center"/>
      </w:pPr>
      <w:r>
        <w:rPr>
          <w:noProof/>
        </w:rPr>
        <w:drawing>
          <wp:inline distT="0" distB="0" distL="0" distR="0" wp14:anchorId="782AB587" wp14:editId="1982E1A6">
            <wp:extent cx="2353945" cy="3757295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EF16" w14:textId="77777777" w:rsidR="00C151B3" w:rsidRDefault="00C151B3" w:rsidP="00C151B3">
      <w:r>
        <w:rPr>
          <w:rFonts w:hint="eastAsia"/>
        </w:rPr>
        <w:tab/>
      </w:r>
      <w:r>
        <w:rPr>
          <w:rFonts w:hint="eastAsia"/>
        </w:rPr>
        <w:t>本模块包含以下三部分功能：</w:t>
      </w:r>
    </w:p>
    <w:p w14:paraId="2A8EE8CC" w14:textId="77777777" w:rsidR="00C151B3" w:rsidRDefault="00C151B3" w:rsidP="00C151B3">
      <w:pPr>
        <w:numPr>
          <w:ilvl w:val="0"/>
          <w:numId w:val="45"/>
        </w:numPr>
      </w:pPr>
      <w:r>
        <w:rPr>
          <w:rFonts w:hint="eastAsia"/>
        </w:rPr>
        <w:t>账户注册</w:t>
      </w:r>
    </w:p>
    <w:p w14:paraId="4785B0BA" w14:textId="77777777" w:rsidR="00C151B3" w:rsidRDefault="00C151B3" w:rsidP="00C151B3">
      <w:pPr>
        <w:numPr>
          <w:ilvl w:val="0"/>
          <w:numId w:val="45"/>
        </w:numPr>
      </w:pPr>
      <w:r>
        <w:rPr>
          <w:rFonts w:hint="eastAsia"/>
        </w:rPr>
        <w:t>账户登录</w:t>
      </w:r>
    </w:p>
    <w:p w14:paraId="6ED9A882" w14:textId="77777777" w:rsidR="00C151B3" w:rsidRDefault="00C151B3" w:rsidP="00C151B3">
      <w:pPr>
        <w:numPr>
          <w:ilvl w:val="0"/>
          <w:numId w:val="45"/>
        </w:numPr>
      </w:pPr>
      <w:r>
        <w:rPr>
          <w:rFonts w:hint="eastAsia"/>
        </w:rPr>
        <w:t>密码重置</w:t>
      </w:r>
    </w:p>
    <w:p w14:paraId="2F22745F" w14:textId="77777777" w:rsidR="0030241F" w:rsidRDefault="0030241F" w:rsidP="00C151B3">
      <w:pPr>
        <w:numPr>
          <w:ilvl w:val="0"/>
          <w:numId w:val="45"/>
        </w:numPr>
      </w:pPr>
      <w:r>
        <w:rPr>
          <w:rFonts w:hint="eastAsia"/>
        </w:rPr>
        <w:t>个人信息查看</w:t>
      </w:r>
    </w:p>
    <w:p w14:paraId="57D71EC7" w14:textId="77777777" w:rsidR="00C151B3" w:rsidRDefault="00C151B3" w:rsidP="000B330B">
      <w:pPr>
        <w:ind w:left="420"/>
      </w:pPr>
      <w:r>
        <w:rPr>
          <w:rFonts w:hint="eastAsia"/>
        </w:rPr>
        <w:t>下面结合图例展示对应的功能。</w:t>
      </w:r>
    </w:p>
    <w:p w14:paraId="72C48FF5" w14:textId="77777777" w:rsidR="000B330B" w:rsidRDefault="000B330B" w:rsidP="000B330B">
      <w:pPr>
        <w:numPr>
          <w:ilvl w:val="0"/>
          <w:numId w:val="46"/>
        </w:numPr>
      </w:pPr>
      <w:r>
        <w:rPr>
          <w:rFonts w:hint="eastAsia"/>
        </w:rPr>
        <w:t>账户注册</w:t>
      </w:r>
    </w:p>
    <w:p w14:paraId="79D397C5" w14:textId="2336EC16" w:rsidR="0053712C" w:rsidRDefault="004039EB" w:rsidP="0053712C">
      <w:pPr>
        <w:jc w:val="center"/>
      </w:pPr>
      <w:r>
        <w:rPr>
          <w:noProof/>
        </w:rPr>
        <w:drawing>
          <wp:inline distT="0" distB="0" distL="0" distR="0" wp14:anchorId="06F36E10" wp14:editId="21D3B4CA">
            <wp:extent cx="2328499" cy="355680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499" cy="35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64D1" w14:textId="77777777" w:rsidR="00157D48" w:rsidRDefault="001B3121" w:rsidP="00157D48">
      <w:pPr>
        <w:ind w:left="420"/>
        <w:jc w:val="center"/>
      </w:pPr>
      <w:r>
        <w:rPr>
          <w:noProof/>
        </w:rPr>
        <w:drawing>
          <wp:inline distT="0" distB="0" distL="0" distR="0" wp14:anchorId="73E728D8" wp14:editId="0616EF24">
            <wp:extent cx="2263140" cy="3540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7054" w14:textId="77777777" w:rsidR="000B330B" w:rsidRDefault="000B330B" w:rsidP="000B330B">
      <w:pPr>
        <w:jc w:val="center"/>
      </w:pPr>
    </w:p>
    <w:p w14:paraId="1CEC2E85" w14:textId="77777777" w:rsidR="000B330B" w:rsidRDefault="000B330B" w:rsidP="00157D48">
      <w:pPr>
        <w:ind w:firstLine="420"/>
      </w:pPr>
      <w:r>
        <w:rPr>
          <w:rFonts w:hint="eastAsia"/>
        </w:rPr>
        <w:t>第一次使用</w:t>
      </w:r>
      <w:r>
        <w:rPr>
          <w:rFonts w:hint="eastAsia"/>
        </w:rPr>
        <w:t>UltimateNote</w:t>
      </w:r>
      <w:r>
        <w:rPr>
          <w:rFonts w:hint="eastAsia"/>
        </w:rPr>
        <w:t>的用户，需要在系统的提示下注册新的账户，填写</w:t>
      </w:r>
      <w:r w:rsidR="00157D48">
        <w:rPr>
          <w:rFonts w:hint="eastAsia"/>
        </w:rPr>
        <w:t>相应的邮箱以及密码，点击注册，系统就会发送一封确认邮件到指定的邮箱中以验证邮箱的身份，如下图：</w:t>
      </w:r>
    </w:p>
    <w:p w14:paraId="2BC15C4A" w14:textId="77777777" w:rsidR="00157D48" w:rsidRDefault="001B3121" w:rsidP="007B1014">
      <w:pPr>
        <w:ind w:firstLine="420"/>
        <w:jc w:val="center"/>
      </w:pPr>
      <w:r>
        <w:rPr>
          <w:noProof/>
        </w:rPr>
        <w:drawing>
          <wp:inline distT="0" distB="0" distL="0" distR="0" wp14:anchorId="38E0F78B" wp14:editId="29856391">
            <wp:extent cx="3313430" cy="1955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50A9" w14:textId="77777777" w:rsidR="001723D5" w:rsidRDefault="001723D5" w:rsidP="007B1014">
      <w:pPr>
        <w:ind w:firstLine="420"/>
        <w:jc w:val="center"/>
      </w:pPr>
    </w:p>
    <w:p w14:paraId="3E692BB3" w14:textId="77777777" w:rsidR="001723D5" w:rsidRDefault="001723D5" w:rsidP="007B1014">
      <w:pPr>
        <w:ind w:firstLine="420"/>
        <w:jc w:val="center"/>
      </w:pPr>
    </w:p>
    <w:p w14:paraId="63BE56BB" w14:textId="77777777" w:rsidR="007B1014" w:rsidRDefault="007B1014" w:rsidP="007B1014">
      <w:pPr>
        <w:ind w:firstLine="420"/>
      </w:pPr>
      <w:r>
        <w:rPr>
          <w:rFonts w:hint="eastAsia"/>
        </w:rPr>
        <w:t>点击验证邮箱，浏览器会弹出</w:t>
      </w:r>
      <w:r>
        <w:rPr>
          <w:rFonts w:hint="eastAsia"/>
        </w:rPr>
        <w:t>LeanCloud</w:t>
      </w:r>
      <w:r>
        <w:rPr>
          <w:rFonts w:hint="eastAsia"/>
        </w:rPr>
        <w:t>的一个页面，显示用户验证成功。</w:t>
      </w:r>
    </w:p>
    <w:p w14:paraId="18122292" w14:textId="77777777" w:rsidR="007B1014" w:rsidRDefault="001B3121" w:rsidP="007B1014">
      <w:pPr>
        <w:ind w:firstLine="420"/>
        <w:jc w:val="center"/>
      </w:pPr>
      <w:r>
        <w:rPr>
          <w:noProof/>
        </w:rPr>
        <w:drawing>
          <wp:inline distT="0" distB="0" distL="0" distR="0" wp14:anchorId="7D4983DE" wp14:editId="0854E5D2">
            <wp:extent cx="4427220" cy="2498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FE54" w14:textId="77777777" w:rsidR="001723D5" w:rsidRDefault="001723D5" w:rsidP="007B1014">
      <w:pPr>
        <w:ind w:firstLine="420"/>
        <w:jc w:val="center"/>
      </w:pPr>
    </w:p>
    <w:p w14:paraId="425D9456" w14:textId="77777777" w:rsidR="0030241F" w:rsidRDefault="0030241F" w:rsidP="007B1014">
      <w:pPr>
        <w:ind w:firstLine="420"/>
        <w:jc w:val="center"/>
      </w:pPr>
    </w:p>
    <w:p w14:paraId="1B108D72" w14:textId="77777777" w:rsidR="0030241F" w:rsidRDefault="0030241F" w:rsidP="0030241F">
      <w:pPr>
        <w:ind w:firstLine="420"/>
      </w:pPr>
      <w:r>
        <w:rPr>
          <w:rFonts w:hint="eastAsia"/>
        </w:rPr>
        <w:t>注意，如果在注册阶段填写的邮箱已经存在，则系统会显示如下提示：</w:t>
      </w:r>
    </w:p>
    <w:p w14:paraId="650F1EF6" w14:textId="77777777" w:rsidR="0030241F" w:rsidRDefault="001B3121" w:rsidP="007B1014">
      <w:pPr>
        <w:ind w:firstLine="420"/>
        <w:jc w:val="center"/>
      </w:pPr>
      <w:r>
        <w:rPr>
          <w:noProof/>
        </w:rPr>
        <w:drawing>
          <wp:inline distT="0" distB="0" distL="0" distR="0" wp14:anchorId="3C015AAB" wp14:editId="1B002080">
            <wp:extent cx="2969260" cy="16116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A753" w14:textId="77777777" w:rsidR="0030241F" w:rsidRDefault="0030241F" w:rsidP="003B6863">
      <w:pPr>
        <w:jc w:val="center"/>
      </w:pPr>
    </w:p>
    <w:p w14:paraId="42D6DA78" w14:textId="77777777" w:rsidR="0030241F" w:rsidRDefault="0030241F" w:rsidP="003B6863">
      <w:pPr>
        <w:jc w:val="center"/>
      </w:pPr>
    </w:p>
    <w:p w14:paraId="4787F3BA" w14:textId="77777777" w:rsidR="0030241F" w:rsidRDefault="0030241F" w:rsidP="003B6863">
      <w:pPr>
        <w:jc w:val="center"/>
      </w:pPr>
    </w:p>
    <w:p w14:paraId="459E0102" w14:textId="77777777" w:rsidR="0030241F" w:rsidRDefault="0030241F" w:rsidP="0030241F">
      <w:pPr>
        <w:ind w:firstLine="420"/>
      </w:pPr>
      <w:r>
        <w:rPr>
          <w:rFonts w:hint="eastAsia"/>
        </w:rPr>
        <w:t>返回</w:t>
      </w:r>
      <w:r>
        <w:rPr>
          <w:rFonts w:hint="eastAsia"/>
        </w:rPr>
        <w:t>UltimateNote</w:t>
      </w:r>
      <w:r>
        <w:rPr>
          <w:rFonts w:hint="eastAsia"/>
        </w:rPr>
        <w:t>，输入刚才注册的账户的邮箱以及密码，点击登录，系统会自动验证是否存在该账户，验证无误则登录成功。</w:t>
      </w:r>
    </w:p>
    <w:p w14:paraId="59998CC8" w14:textId="77777777" w:rsidR="0030241F" w:rsidRDefault="0030241F" w:rsidP="003B6863">
      <w:pPr>
        <w:jc w:val="center"/>
      </w:pPr>
    </w:p>
    <w:p w14:paraId="72BAB370" w14:textId="73708227" w:rsidR="007B1014" w:rsidRDefault="004039EB" w:rsidP="003B6863">
      <w:pPr>
        <w:jc w:val="center"/>
      </w:pPr>
      <w:r>
        <w:rPr>
          <w:noProof/>
        </w:rPr>
        <w:drawing>
          <wp:inline distT="0" distB="0" distL="0" distR="0" wp14:anchorId="2661B9CC" wp14:editId="347E30B1">
            <wp:extent cx="2129887" cy="3403726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847" cy="340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C745" w14:textId="77777777" w:rsidR="001723D5" w:rsidRDefault="001723D5" w:rsidP="0030241F"/>
    <w:p w14:paraId="57239E5F" w14:textId="77777777" w:rsidR="003B6863" w:rsidRDefault="003B6863" w:rsidP="003B6863">
      <w:pPr>
        <w:numPr>
          <w:ilvl w:val="0"/>
          <w:numId w:val="46"/>
        </w:numPr>
      </w:pPr>
      <w:r>
        <w:rPr>
          <w:rFonts w:hint="eastAsia"/>
        </w:rPr>
        <w:t>账户登录</w:t>
      </w:r>
    </w:p>
    <w:p w14:paraId="0C7F898B" w14:textId="77777777" w:rsidR="003B6863" w:rsidRDefault="003B6863" w:rsidP="003B6863">
      <w:pPr>
        <w:ind w:left="780"/>
      </w:pPr>
      <w:r>
        <w:rPr>
          <w:rFonts w:hint="eastAsia"/>
        </w:rPr>
        <w:t>登录账户的界面如下：</w:t>
      </w:r>
    </w:p>
    <w:p w14:paraId="13CC439C" w14:textId="77777777" w:rsidR="00364250" w:rsidRDefault="001B3121" w:rsidP="00364250">
      <w:pPr>
        <w:jc w:val="center"/>
      </w:pPr>
      <w:r>
        <w:rPr>
          <w:noProof/>
        </w:rPr>
        <w:drawing>
          <wp:inline distT="0" distB="0" distL="0" distR="0" wp14:anchorId="4AAC5862" wp14:editId="50C77514">
            <wp:extent cx="2245360" cy="3467735"/>
            <wp:effectExtent l="0" t="0" r="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6E4C" w14:textId="77777777" w:rsidR="00364250" w:rsidRDefault="00364250" w:rsidP="00364250">
      <w:r>
        <w:rPr>
          <w:rFonts w:hint="eastAsia"/>
        </w:rPr>
        <w:tab/>
      </w:r>
      <w:r>
        <w:rPr>
          <w:rFonts w:hint="eastAsia"/>
        </w:rPr>
        <w:t>填写正确的邮箱以及密码，点击登录按钮，即可成功登录。验证图示如下：</w:t>
      </w:r>
    </w:p>
    <w:p w14:paraId="28761D0C" w14:textId="27474730" w:rsidR="00364250" w:rsidRDefault="004039EB" w:rsidP="00364250">
      <w:pPr>
        <w:jc w:val="center"/>
      </w:pPr>
      <w:r>
        <w:rPr>
          <w:noProof/>
        </w:rPr>
        <w:drawing>
          <wp:inline distT="0" distB="0" distL="0" distR="0" wp14:anchorId="6389F0CF" wp14:editId="6036E251">
            <wp:extent cx="2403695" cy="3841294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97" cy="38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1B1E" w14:textId="77777777" w:rsidR="001723D5" w:rsidRDefault="001723D5" w:rsidP="001723D5">
      <w:pPr>
        <w:jc w:val="left"/>
      </w:pPr>
    </w:p>
    <w:p w14:paraId="342E2BDC" w14:textId="77777777" w:rsidR="00364250" w:rsidRDefault="00364250" w:rsidP="00364250">
      <w:pPr>
        <w:numPr>
          <w:ilvl w:val="0"/>
          <w:numId w:val="46"/>
        </w:numPr>
        <w:jc w:val="left"/>
      </w:pPr>
      <w:r>
        <w:rPr>
          <w:rFonts w:hint="eastAsia"/>
        </w:rPr>
        <w:t>密码重置</w:t>
      </w:r>
    </w:p>
    <w:p w14:paraId="6A556838" w14:textId="77777777" w:rsidR="00364250" w:rsidRDefault="00364250" w:rsidP="00364250">
      <w:pPr>
        <w:ind w:left="420"/>
        <w:jc w:val="left"/>
      </w:pPr>
      <w:r>
        <w:rPr>
          <w:rFonts w:hint="eastAsia"/>
        </w:rPr>
        <w:t>如果用户不幸忘记自己的密码，我们设置了相应的密码重置功能，方面用户重置密码。点击下图中的忘记密码，系统会自动发送邮件到指定邮箱申请重置密码：</w:t>
      </w:r>
    </w:p>
    <w:p w14:paraId="698C0941" w14:textId="77777777" w:rsidR="00E079E9" w:rsidRDefault="001B3121" w:rsidP="00E079E9">
      <w:pPr>
        <w:jc w:val="center"/>
      </w:pPr>
      <w:r>
        <w:rPr>
          <w:noProof/>
        </w:rPr>
        <w:drawing>
          <wp:inline distT="0" distB="0" distL="0" distR="0" wp14:anchorId="2326595A" wp14:editId="113EA312">
            <wp:extent cx="2507615" cy="399288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E572" w14:textId="77777777" w:rsidR="0030241F" w:rsidRDefault="0030241F" w:rsidP="0030241F"/>
    <w:p w14:paraId="46AE104B" w14:textId="77777777" w:rsidR="0030241F" w:rsidRDefault="0030241F" w:rsidP="0030241F">
      <w:pPr>
        <w:ind w:firstLine="420"/>
        <w:jc w:val="left"/>
      </w:pPr>
      <w:r>
        <w:rPr>
          <w:rFonts w:hint="eastAsia"/>
        </w:rPr>
        <w:t>回到邮箱，可以看到已经出现了申请更改密码的邮件</w:t>
      </w:r>
    </w:p>
    <w:p w14:paraId="1EB3EAD5" w14:textId="77777777" w:rsidR="0030241F" w:rsidRDefault="001B3121" w:rsidP="0030241F">
      <w:pPr>
        <w:jc w:val="center"/>
      </w:pPr>
      <w:r>
        <w:rPr>
          <w:noProof/>
        </w:rPr>
        <w:drawing>
          <wp:inline distT="0" distB="0" distL="0" distR="0" wp14:anchorId="2B02A70F" wp14:editId="1FCFA2CC">
            <wp:extent cx="4227830" cy="29425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C232" w14:textId="77777777" w:rsidR="0030241F" w:rsidRDefault="0030241F" w:rsidP="0030241F">
      <w:r>
        <w:rPr>
          <w:rFonts w:hint="eastAsia"/>
        </w:rPr>
        <w:tab/>
      </w:r>
      <w:r>
        <w:rPr>
          <w:rFonts w:hint="eastAsia"/>
        </w:rPr>
        <w:t>这时候，只需点击相应链接，按照提示修改密码保存确认即可。</w:t>
      </w:r>
    </w:p>
    <w:p w14:paraId="23DAE9AF" w14:textId="77777777" w:rsidR="0030241F" w:rsidRDefault="0030241F" w:rsidP="0030241F">
      <w:r>
        <w:rPr>
          <w:rFonts w:hint="eastAsia"/>
        </w:rPr>
        <w:tab/>
      </w:r>
    </w:p>
    <w:p w14:paraId="2043993F" w14:textId="77777777" w:rsidR="0030241F" w:rsidRDefault="0030241F" w:rsidP="0030241F">
      <w:pPr>
        <w:numPr>
          <w:ilvl w:val="0"/>
          <w:numId w:val="46"/>
        </w:numPr>
      </w:pPr>
      <w:r>
        <w:rPr>
          <w:rFonts w:hint="eastAsia"/>
        </w:rPr>
        <w:t>个人信息查看</w:t>
      </w:r>
    </w:p>
    <w:p w14:paraId="5C5AC1FA" w14:textId="77777777" w:rsidR="0030241F" w:rsidRDefault="007B311C" w:rsidP="007B311C">
      <w:pPr>
        <w:ind w:left="420"/>
      </w:pPr>
      <w:r>
        <w:rPr>
          <w:rFonts w:hint="eastAsia"/>
        </w:rPr>
        <w:t>登录之后，拉出侧边栏，点击头像，可跳转到</w:t>
      </w:r>
      <w:r>
        <w:rPr>
          <w:rFonts w:hint="eastAsia"/>
        </w:rPr>
        <w:t>Setting</w:t>
      </w:r>
      <w:r>
        <w:rPr>
          <w:rFonts w:hint="eastAsia"/>
        </w:rPr>
        <w:t>页面</w:t>
      </w:r>
    </w:p>
    <w:p w14:paraId="20D08796" w14:textId="77777777" w:rsidR="0053712C" w:rsidRDefault="001B3121" w:rsidP="0053712C">
      <w:pPr>
        <w:jc w:val="center"/>
      </w:pPr>
      <w:r>
        <w:rPr>
          <w:noProof/>
        </w:rPr>
        <w:drawing>
          <wp:inline distT="0" distB="0" distL="0" distR="0" wp14:anchorId="7BA5365C" wp14:editId="0C2367DA">
            <wp:extent cx="2824480" cy="4354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5151" w14:textId="77777777" w:rsidR="0030241F" w:rsidRDefault="0053712C" w:rsidP="0030241F">
      <w:r>
        <w:rPr>
          <w:rFonts w:hint="eastAsia"/>
        </w:rPr>
        <w:tab/>
        <w:t>Setting</w:t>
      </w:r>
      <w:r>
        <w:rPr>
          <w:rFonts w:hint="eastAsia"/>
        </w:rPr>
        <w:t>页面是用户的配置页面，我们会在日后推出统计功能，通过可视化方式展示用户分时段的笔记篇数，总字数，总图片数等等，让用户更方便的获取自己的学习状态。</w:t>
      </w:r>
    </w:p>
    <w:p w14:paraId="23B289BD" w14:textId="77777777" w:rsidR="0053712C" w:rsidRPr="00CB193D" w:rsidRDefault="0053712C" w:rsidP="0053712C">
      <w:pPr>
        <w:rPr>
          <w:b/>
          <w:bCs/>
          <w:sz w:val="32"/>
          <w:szCs w:val="32"/>
        </w:rPr>
      </w:pPr>
      <w:r w:rsidRPr="00CB193D">
        <w:rPr>
          <w:b/>
          <w:bCs/>
          <w:sz w:val="32"/>
          <w:szCs w:val="32"/>
        </w:rPr>
        <w:t>3.1.3</w:t>
      </w:r>
      <w:r w:rsidRPr="00CB193D">
        <w:rPr>
          <w:b/>
          <w:bCs/>
          <w:sz w:val="32"/>
          <w:szCs w:val="32"/>
        </w:rPr>
        <w:t>性能</w:t>
      </w:r>
    </w:p>
    <w:p w14:paraId="135ACE23" w14:textId="77777777" w:rsidR="00491F91" w:rsidRDefault="0053712C" w:rsidP="0030241F">
      <w:r>
        <w:rPr>
          <w:rFonts w:hint="eastAsia"/>
        </w:rPr>
        <w:tab/>
      </w:r>
      <w:r w:rsidR="00491F91">
        <w:rPr>
          <w:rFonts w:hint="eastAsia"/>
        </w:rPr>
        <w:t>登录方便：</w:t>
      </w:r>
    </w:p>
    <w:p w14:paraId="1DA2CA37" w14:textId="77777777" w:rsidR="00491F91" w:rsidRDefault="00491F91" w:rsidP="0030241F">
      <w:r>
        <w:rPr>
          <w:rFonts w:hint="eastAsia"/>
        </w:rPr>
        <w:tab/>
        <w:t>1.</w:t>
      </w:r>
      <w:r>
        <w:rPr>
          <w:rFonts w:hint="eastAsia"/>
        </w:rPr>
        <w:t>系统</w:t>
      </w:r>
      <w:r>
        <w:rPr>
          <w:rFonts w:hint="eastAsia"/>
        </w:rPr>
        <w:t>Cookie</w:t>
      </w:r>
      <w:r>
        <w:rPr>
          <w:rFonts w:hint="eastAsia"/>
        </w:rPr>
        <w:t>自动记录以前的登录信息，用户在本机使用</w:t>
      </w:r>
      <w:r>
        <w:rPr>
          <w:rFonts w:hint="eastAsia"/>
        </w:rPr>
        <w:t>APP</w:t>
      </w:r>
      <w:r>
        <w:rPr>
          <w:rFonts w:hint="eastAsia"/>
        </w:rPr>
        <w:t>不用重复登录。</w:t>
      </w:r>
    </w:p>
    <w:p w14:paraId="09346DFC" w14:textId="77777777" w:rsidR="00491F91" w:rsidRDefault="00491F91" w:rsidP="0030241F">
      <w:r>
        <w:rPr>
          <w:rFonts w:hint="eastAsia"/>
        </w:rPr>
        <w:tab/>
      </w:r>
      <w:r>
        <w:rPr>
          <w:rFonts w:hint="eastAsia"/>
        </w:rPr>
        <w:t>设置便捷：</w:t>
      </w:r>
    </w:p>
    <w:p w14:paraId="3B6C1365" w14:textId="77777777" w:rsidR="00491F91" w:rsidRDefault="00491F91" w:rsidP="0030241F">
      <w:r>
        <w:rPr>
          <w:rFonts w:hint="eastAsia"/>
        </w:rPr>
        <w:tab/>
        <w:t>1.</w:t>
      </w:r>
      <w:r>
        <w:rPr>
          <w:rFonts w:hint="eastAsia"/>
        </w:rPr>
        <w:t>采用</w:t>
      </w:r>
      <w:r>
        <w:rPr>
          <w:rFonts w:hint="eastAsia"/>
        </w:rPr>
        <w:t>Gravatar</w:t>
      </w:r>
      <w:r>
        <w:rPr>
          <w:rFonts w:hint="eastAsia"/>
        </w:rPr>
        <w:t>（全球通用头像）服务，使用户无需在客户端设置头像。</w:t>
      </w:r>
    </w:p>
    <w:p w14:paraId="3C30E208" w14:textId="77777777" w:rsidR="0053712C" w:rsidRDefault="00491F91" w:rsidP="00491F91">
      <w:pPr>
        <w:ind w:firstLine="420"/>
      </w:pPr>
      <w:r>
        <w:rPr>
          <w:rFonts w:hint="eastAsia"/>
        </w:rPr>
        <w:t>响应迅速：</w:t>
      </w:r>
    </w:p>
    <w:p w14:paraId="3A5C2CAA" w14:textId="77777777" w:rsidR="0053712C" w:rsidRDefault="0053712C" w:rsidP="0053712C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新用户注册点击确认后，邮箱客户端会在</w:t>
      </w:r>
      <w:r>
        <w:rPr>
          <w:rFonts w:hint="eastAsia"/>
        </w:rPr>
        <w:t>30</w:t>
      </w:r>
      <w:r>
        <w:rPr>
          <w:rFonts w:hint="eastAsia"/>
        </w:rPr>
        <w:t>秒之内接收到确认邮件。</w:t>
      </w:r>
    </w:p>
    <w:p w14:paraId="7D2A54D7" w14:textId="77777777" w:rsidR="00491F91" w:rsidRDefault="0053712C" w:rsidP="00491F91">
      <w:pPr>
        <w:ind w:left="420"/>
      </w:pPr>
      <w:r>
        <w:rPr>
          <w:rFonts w:hint="eastAsia"/>
        </w:rPr>
        <w:t>2.</w:t>
      </w:r>
      <w:r>
        <w:rPr>
          <w:rFonts w:hint="eastAsia"/>
        </w:rPr>
        <w:t>用户如果忘记密码，点击忘记密码按钮，客户端会在</w:t>
      </w:r>
      <w:r>
        <w:rPr>
          <w:rFonts w:hint="eastAsia"/>
        </w:rPr>
        <w:t>30</w:t>
      </w:r>
      <w:r w:rsidR="00491F91">
        <w:rPr>
          <w:rFonts w:hint="eastAsia"/>
        </w:rPr>
        <w:t>秒内收到</w:t>
      </w:r>
      <w:r>
        <w:rPr>
          <w:rFonts w:hint="eastAsia"/>
        </w:rPr>
        <w:t>更改密码的邮件。</w:t>
      </w:r>
    </w:p>
    <w:p w14:paraId="5C05A933" w14:textId="77777777" w:rsidR="00491F91" w:rsidRDefault="00491F91" w:rsidP="00491F91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20" w:name="_Toc258752464"/>
      <w:bookmarkStart w:id="21" w:name="_Toc419010175"/>
      <w:r>
        <w:t>3.1.4</w:t>
      </w:r>
      <w:r>
        <w:t>输入项</w:t>
      </w:r>
      <w:bookmarkEnd w:id="20"/>
      <w:bookmarkEnd w:id="21"/>
    </w:p>
    <w:p w14:paraId="6038F559" w14:textId="77777777" w:rsidR="00491F91" w:rsidRDefault="00491F91" w:rsidP="00491F91">
      <w:pPr>
        <w:ind w:firstLine="420"/>
      </w:pPr>
      <w:r>
        <w:rPr>
          <w:rFonts w:hint="eastAsia"/>
        </w:rPr>
        <w:t>输入项为用户的按键操作。</w:t>
      </w:r>
    </w:p>
    <w:p w14:paraId="04293FC9" w14:textId="77777777" w:rsidR="00C91C73" w:rsidRDefault="00C91C73" w:rsidP="00C91C73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22" w:name="_Toc258752465"/>
      <w:bookmarkStart w:id="23" w:name="_Toc419010176"/>
      <w:r>
        <w:t>3.1.5</w:t>
      </w:r>
      <w:r>
        <w:t>输出项</w:t>
      </w:r>
      <w:bookmarkEnd w:id="22"/>
      <w:bookmarkEnd w:id="23"/>
    </w:p>
    <w:p w14:paraId="3D80BD70" w14:textId="77777777" w:rsidR="00C91C73" w:rsidRDefault="00C91C73" w:rsidP="00C91C73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24" w:name="_Toc258752466"/>
      <w:bookmarkStart w:id="25" w:name="_Toc419010177"/>
      <w:r>
        <w:t>3.1.6</w:t>
      </w:r>
      <w:r>
        <w:t>局部变量</w:t>
      </w:r>
      <w:bookmarkEnd w:id="24"/>
      <w:bookmarkEnd w:id="25"/>
    </w:p>
    <w:p w14:paraId="0EF04D1A" w14:textId="77777777" w:rsidR="00C91C73" w:rsidRDefault="00E733C6" w:rsidP="00E733C6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26" w:name="_Toc258752483"/>
      <w:bookmarkStart w:id="27" w:name="_Toc419010178"/>
      <w:r>
        <w:t>3.</w:t>
      </w:r>
      <w:r>
        <w:rPr>
          <w:rFonts w:hint="eastAsia"/>
        </w:rPr>
        <w:t>1</w:t>
      </w:r>
      <w:r>
        <w:t>.7</w:t>
      </w:r>
      <w:r>
        <w:t>窗口对象说明</w:t>
      </w:r>
      <w:bookmarkEnd w:id="26"/>
      <w:bookmarkEnd w:id="27"/>
    </w:p>
    <w:p w14:paraId="33CAA900" w14:textId="77777777" w:rsidR="00491F91" w:rsidRDefault="00491F91" w:rsidP="00491F91">
      <w:pPr>
        <w:pStyle w:val="3"/>
        <w:numPr>
          <w:ilvl w:val="2"/>
          <w:numId w:val="0"/>
        </w:numPr>
        <w:tabs>
          <w:tab w:val="left" w:pos="720"/>
        </w:tabs>
        <w:spacing w:before="240" w:after="240"/>
        <w:ind w:left="720" w:hanging="720"/>
      </w:pPr>
      <w:bookmarkStart w:id="28" w:name="_Toc258752468"/>
      <w:bookmarkStart w:id="29" w:name="_Toc419010179"/>
      <w:r>
        <w:t>3.1.8</w:t>
      </w:r>
      <w:r>
        <w:t>设计方法</w:t>
      </w:r>
      <w:bookmarkEnd w:id="28"/>
      <w:bookmarkEnd w:id="29"/>
    </w:p>
    <w:p w14:paraId="00C23494" w14:textId="77777777" w:rsidR="00C91C73" w:rsidRDefault="00491F91" w:rsidP="00491F91">
      <w:r>
        <w:rPr>
          <w:rFonts w:hint="eastAsia"/>
        </w:rPr>
        <w:tab/>
      </w:r>
      <w:r>
        <w:rPr>
          <w:rFonts w:hint="eastAsia"/>
        </w:rPr>
        <w:t>注册和登录模块，考虑到用户账户信息和笔记内容的保存，选择了</w:t>
      </w:r>
      <w:r>
        <w:rPr>
          <w:rFonts w:hint="eastAsia"/>
        </w:rPr>
        <w:t>LeanCloud</w:t>
      </w:r>
      <w:r w:rsidR="00C91C73">
        <w:rPr>
          <w:rFonts w:hint="eastAsia"/>
        </w:rPr>
        <w:t>作为云端数据库，用户只需要在</w:t>
      </w:r>
      <w:r w:rsidR="00C91C73">
        <w:rPr>
          <w:rFonts w:hint="eastAsia"/>
        </w:rPr>
        <w:t>UltimateNote</w:t>
      </w:r>
      <w:r w:rsidR="00C91C73">
        <w:rPr>
          <w:rFonts w:hint="eastAsia"/>
        </w:rPr>
        <w:t>中输入注册和登录信息，系统就会自动和云端的数据进行比对，确认用户的登录信息。同时，因为在</w:t>
      </w:r>
      <w:r w:rsidR="00C91C73">
        <w:rPr>
          <w:rFonts w:hint="eastAsia"/>
        </w:rPr>
        <w:t>Android</w:t>
      </w:r>
      <w:r w:rsidR="00C91C73">
        <w:rPr>
          <w:rFonts w:hint="eastAsia"/>
        </w:rPr>
        <w:t>开发环境中编辑图片较为困难，所以我们采用了</w:t>
      </w:r>
      <w:r w:rsidR="00C91C73">
        <w:rPr>
          <w:rFonts w:hint="eastAsia"/>
        </w:rPr>
        <w:t>Gravatar</w:t>
      </w:r>
      <w:r w:rsidR="00C91C73">
        <w:rPr>
          <w:rFonts w:hint="eastAsia"/>
        </w:rPr>
        <w:t>作为用户的头像服务，使得用户不需要再</w:t>
      </w:r>
      <w:r w:rsidR="00C91C73">
        <w:rPr>
          <w:rFonts w:hint="eastAsia"/>
        </w:rPr>
        <w:t>UltimateNote</w:t>
      </w:r>
      <w:r w:rsidR="00C91C73">
        <w:rPr>
          <w:rFonts w:hint="eastAsia"/>
        </w:rPr>
        <w:t>中重新导入头像。</w:t>
      </w:r>
    </w:p>
    <w:p w14:paraId="3567C17F" w14:textId="77777777" w:rsidR="00C91C73" w:rsidRDefault="00C91C73" w:rsidP="00C91C73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30" w:name="_Toc419010180"/>
      <w:r>
        <w:t>3.1.9 UML</w:t>
      </w:r>
      <w:r>
        <w:t>类图</w:t>
      </w:r>
      <w:bookmarkEnd w:id="30"/>
    </w:p>
    <w:p w14:paraId="6876F3A9" w14:textId="77777777" w:rsidR="00C91C73" w:rsidRDefault="00C91C73" w:rsidP="00C91C73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31" w:name="_Toc258752470"/>
      <w:bookmarkStart w:id="32" w:name="_Toc419010181"/>
      <w:r>
        <w:t>3.1.10</w:t>
      </w:r>
      <w:r>
        <w:t>接口</w:t>
      </w:r>
      <w:bookmarkEnd w:id="31"/>
      <w:bookmarkEnd w:id="32"/>
    </w:p>
    <w:p w14:paraId="366E8D7C" w14:textId="77777777" w:rsidR="00E733C6" w:rsidRPr="00E733C6" w:rsidRDefault="00E733C6" w:rsidP="00E733C6">
      <w:r>
        <w:rPr>
          <w:rFonts w:hint="eastAsia"/>
        </w:rPr>
        <w:t>本模块使用了</w:t>
      </w:r>
      <w:r>
        <w:rPr>
          <w:rFonts w:hint="eastAsia"/>
        </w:rPr>
        <w:t>LeanCloud</w:t>
      </w:r>
      <w:r>
        <w:rPr>
          <w:rFonts w:hint="eastAsia"/>
        </w:rPr>
        <w:t>数据库的</w:t>
      </w:r>
      <w:r>
        <w:rPr>
          <w:rFonts w:hint="eastAsia"/>
        </w:rPr>
        <w:t>API</w:t>
      </w:r>
      <w:r>
        <w:rPr>
          <w:rFonts w:hint="eastAsia"/>
        </w:rPr>
        <w:t>接口以及</w:t>
      </w:r>
      <w:r>
        <w:rPr>
          <w:rFonts w:hint="eastAsia"/>
        </w:rPr>
        <w:t>Gravatar</w:t>
      </w:r>
      <w:r>
        <w:rPr>
          <w:rFonts w:hint="eastAsia"/>
        </w:rPr>
        <w:t>服务的</w:t>
      </w:r>
      <w:r>
        <w:rPr>
          <w:rFonts w:hint="eastAsia"/>
        </w:rPr>
        <w:t>API</w:t>
      </w:r>
      <w:r>
        <w:rPr>
          <w:rFonts w:hint="eastAsia"/>
        </w:rPr>
        <w:t>接口。</w:t>
      </w:r>
    </w:p>
    <w:p w14:paraId="4A36A7E3" w14:textId="77777777" w:rsidR="00C91C73" w:rsidRDefault="00C91C73" w:rsidP="00C91C73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33" w:name="_Toc258752471"/>
      <w:bookmarkStart w:id="34" w:name="_Toc419010182"/>
      <w:r>
        <w:t>3.1.11</w:t>
      </w:r>
      <w:r>
        <w:t>存储分配</w:t>
      </w:r>
      <w:bookmarkEnd w:id="33"/>
      <w:bookmarkEnd w:id="34"/>
    </w:p>
    <w:p w14:paraId="4F404D1B" w14:textId="59664E88" w:rsidR="00DB56B9" w:rsidRDefault="005678C2" w:rsidP="00DB56B9">
      <w:r>
        <w:rPr>
          <w:rFonts w:hint="eastAsia"/>
        </w:rPr>
        <w:t>在</w:t>
      </w:r>
      <w:r>
        <w:rPr>
          <w:rFonts w:hint="eastAsia"/>
        </w:rPr>
        <w:t>LeanCloud</w:t>
      </w:r>
      <w:r>
        <w:rPr>
          <w:rFonts w:hint="eastAsia"/>
        </w:rPr>
        <w:t>云端，设计了</w:t>
      </w:r>
      <w:r>
        <w:rPr>
          <w:rFonts w:hint="eastAsia"/>
        </w:rPr>
        <w:t>User,Notes</w:t>
      </w:r>
      <w:r>
        <w:rPr>
          <w:rFonts w:hint="eastAsia"/>
        </w:rPr>
        <w:t>两个表单，</w:t>
      </w:r>
      <w:r>
        <w:rPr>
          <w:rFonts w:hint="eastAsia"/>
        </w:rPr>
        <w:t>User</w:t>
      </w:r>
      <w:r>
        <w:rPr>
          <w:rFonts w:hint="eastAsia"/>
        </w:rPr>
        <w:t>对应账户信息，</w:t>
      </w:r>
      <w:r>
        <w:rPr>
          <w:rFonts w:hint="eastAsia"/>
        </w:rPr>
        <w:t>Notes</w:t>
      </w:r>
      <w:r>
        <w:rPr>
          <w:rFonts w:hint="eastAsia"/>
        </w:rPr>
        <w:t>对应笔记信息。如下图所示：</w:t>
      </w:r>
    </w:p>
    <w:p w14:paraId="70DAF5CC" w14:textId="220FB26C" w:rsidR="00DB56B9" w:rsidRPr="00DB56B9" w:rsidRDefault="005678C2" w:rsidP="00DB56B9">
      <w:pPr>
        <w:jc w:val="center"/>
      </w:pPr>
      <w:r>
        <w:rPr>
          <w:noProof/>
        </w:rPr>
        <w:drawing>
          <wp:inline distT="0" distB="0" distL="0" distR="0" wp14:anchorId="788A0763" wp14:editId="368279D9">
            <wp:extent cx="5274310" cy="206232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8123" w14:textId="77777777" w:rsidR="00C91C73" w:rsidRDefault="00C91C73" w:rsidP="00C91C73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35" w:name="_Toc258752472"/>
      <w:bookmarkStart w:id="36" w:name="_Toc419010183"/>
      <w:r>
        <w:t>3.1.12</w:t>
      </w:r>
      <w:r>
        <w:t>注释设计</w:t>
      </w:r>
      <w:bookmarkEnd w:id="35"/>
      <w:bookmarkEnd w:id="36"/>
    </w:p>
    <w:p w14:paraId="7D8C923E" w14:textId="77777777" w:rsidR="005678C2" w:rsidRDefault="005678C2" w:rsidP="005678C2">
      <w:pPr>
        <w:pStyle w:val="ac"/>
        <w:spacing w:after="24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注释原则：</w:t>
      </w:r>
    </w:p>
    <w:p w14:paraId="14D35E66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1.</w:t>
      </w:r>
      <w:r>
        <w:rPr>
          <w:rFonts w:ascii="Times New Roman" w:hAnsi="Times New Roman"/>
        </w:rPr>
        <w:t>注释形式统一</w:t>
      </w:r>
    </w:p>
    <w:p w14:paraId="0BD91BA4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整个应用程序中，其他程序部分都应使用具有一致的标点和结构的样式构造注释。</w:t>
      </w:r>
    </w:p>
    <w:p w14:paraId="230618FA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2.</w:t>
      </w:r>
      <w:r>
        <w:rPr>
          <w:rFonts w:ascii="Times New Roman" w:hAnsi="Times New Roman"/>
        </w:rPr>
        <w:t>注释的简洁</w:t>
      </w:r>
    </w:p>
    <w:p w14:paraId="3BF903B7" w14:textId="77777777" w:rsidR="005678C2" w:rsidRDefault="005678C2" w:rsidP="005678C2">
      <w:pPr>
        <w:pStyle w:val="ac"/>
        <w:ind w:firstLine="405"/>
        <w:rPr>
          <w:rFonts w:ascii="Times New Roman" w:hAnsi="Times New Roman"/>
        </w:rPr>
      </w:pPr>
      <w:r>
        <w:rPr>
          <w:rFonts w:ascii="Times New Roman" w:hAnsi="Times New Roman"/>
        </w:rPr>
        <w:t>注释内容要简单、明了、含义准确，防止注释的多义性。</w:t>
      </w:r>
    </w:p>
    <w:p w14:paraId="5B10559A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3.</w:t>
      </w:r>
      <w:r>
        <w:rPr>
          <w:rFonts w:ascii="Times New Roman" w:hAnsi="Times New Roman"/>
        </w:rPr>
        <w:t>注释的一致性</w:t>
      </w:r>
    </w:p>
    <w:p w14:paraId="1CB0D1C9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在代码编写之前或编写的过程中完成注释的构造，避免代码完成后才加入注释。另外，如代码进行修改，相应的注释也要进行修改。</w:t>
      </w:r>
    </w:p>
    <w:p w14:paraId="466CC185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ascii="Times New Roman" w:hAnsi="Times New Roman"/>
        </w:rPr>
        <w:t>注释的位置</w:t>
      </w:r>
    </w:p>
    <w:p w14:paraId="5548D951" w14:textId="77777777" w:rsidR="005678C2" w:rsidRDefault="005678C2" w:rsidP="005678C2">
      <w:pPr>
        <w:pStyle w:val="ac"/>
        <w:ind w:firstLine="405"/>
        <w:rPr>
          <w:rFonts w:ascii="Times New Roman" w:hAnsi="Times New Roman"/>
        </w:rPr>
      </w:pPr>
      <w:r>
        <w:rPr>
          <w:rFonts w:ascii="Times New Roman" w:hAnsi="Times New Roman"/>
        </w:rPr>
        <w:t>保证注释与其描述的代码相邻，在相应行代码的上方或者该行的后方添加注释。</w:t>
      </w:r>
    </w:p>
    <w:p w14:paraId="66C5D5A2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>
        <w:rPr>
          <w:rFonts w:ascii="Times New Roman" w:hAnsi="Times New Roman"/>
        </w:rPr>
        <w:t>注释的数量</w:t>
      </w:r>
    </w:p>
    <w:p w14:paraId="4EA1A68E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注释不应过多，着重描述程序功能和各组成部分之间的相互关系。逐行解释程序如何工作的低级注释无需添加。</w:t>
      </w:r>
    </w:p>
    <w:p w14:paraId="2A7F7559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6.</w:t>
      </w:r>
      <w:r>
        <w:rPr>
          <w:rFonts w:ascii="Times New Roman" w:hAnsi="Times New Roman"/>
        </w:rPr>
        <w:t>必加的注释</w:t>
      </w:r>
    </w:p>
    <w:p w14:paraId="76C5900D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程序中典型的算法、变量的声明和程序的接口必须有注释，循环和逻辑分支组成的代码中也必须有注释。</w:t>
      </w:r>
    </w:p>
    <w:p w14:paraId="14342FD2" w14:textId="77777777" w:rsidR="005678C2" w:rsidRDefault="005678C2" w:rsidP="005678C2">
      <w:pPr>
        <w:pStyle w:val="ac"/>
        <w:spacing w:before="240" w:after="24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注释方法和格式：</w:t>
      </w:r>
    </w:p>
    <w:p w14:paraId="311B50C0" w14:textId="77777777" w:rsidR="005678C2" w:rsidRDefault="005678C2" w:rsidP="005678C2">
      <w:pPr>
        <w:pStyle w:val="ac"/>
        <w:spacing w:before="240" w:after="240"/>
        <w:rPr>
          <w:rFonts w:ascii="Times New Roman" w:hAnsi="Times New Roman"/>
          <w:b/>
        </w:rPr>
      </w:pPr>
      <w:r>
        <w:rPr>
          <w:rFonts w:ascii="Times New Roman" w:hAnsi="Times New Roman"/>
        </w:rPr>
        <w:t>本系统中采取三种注释方法，以便提高注释的可读性和程序的易维护性。</w:t>
      </w:r>
    </w:p>
    <w:p w14:paraId="7FF597D5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1.</w:t>
      </w:r>
      <w:r>
        <w:rPr>
          <w:rFonts w:ascii="Times New Roman" w:hAnsi="Times New Roman"/>
        </w:rPr>
        <w:t>单行注释</w:t>
      </w:r>
    </w:p>
    <w:p w14:paraId="0BCECE87" w14:textId="77777777" w:rsidR="005678C2" w:rsidRDefault="005678C2" w:rsidP="005678C2">
      <w:pPr>
        <w:pStyle w:val="ac"/>
        <w:ind w:firstLineChars="202" w:firstLine="424"/>
        <w:rPr>
          <w:rFonts w:ascii="Times New Roman" w:hAnsi="Times New Roman"/>
        </w:rPr>
      </w:pPr>
      <w:r>
        <w:rPr>
          <w:rFonts w:ascii="Times New Roman" w:hAnsi="Times New Roman"/>
        </w:rPr>
        <w:t>这是程序中最为常见的注释部分，在变量声明和函数内部采用该注释方法。以就进原则为标准，在需要注释的代码行附近进行单行注释。</w:t>
      </w:r>
    </w:p>
    <w:p w14:paraId="17D5C62B" w14:textId="77777777" w:rsidR="005678C2" w:rsidRDefault="005678C2" w:rsidP="005678C2">
      <w:pPr>
        <w:pStyle w:val="ac"/>
        <w:ind w:firstLineChars="202" w:firstLine="424"/>
        <w:rPr>
          <w:rFonts w:ascii="Times New Roman" w:hAnsi="Times New Roman"/>
        </w:rPr>
      </w:pPr>
      <w:r>
        <w:rPr>
          <w:rFonts w:ascii="Times New Roman" w:hAnsi="Times New Roman"/>
        </w:rPr>
        <w:t>注释格式：</w:t>
      </w:r>
      <w:r>
        <w:rPr>
          <w:rFonts w:ascii="Times New Roman" w:hAnsi="Times New Roman"/>
        </w:rPr>
        <w:t>//</w:t>
      </w:r>
      <w:r>
        <w:rPr>
          <w:rFonts w:ascii="Times New Roman" w:hAnsi="Times New Roman"/>
        </w:rPr>
        <w:t>注释内容</w:t>
      </w:r>
    </w:p>
    <w:p w14:paraId="7F203124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2.</w:t>
      </w:r>
      <w:r>
        <w:rPr>
          <w:rFonts w:ascii="Times New Roman" w:hAnsi="Times New Roman"/>
        </w:rPr>
        <w:t>函数注释</w:t>
      </w:r>
    </w:p>
    <w:p w14:paraId="110A23E6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在程序中出现的函数需要采用该注释方法，注释位置为函数声明的下一行，通常一行即可完成注释。</w:t>
      </w:r>
    </w:p>
    <w:p w14:paraId="4D0FDEBC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注释格式：</w:t>
      </w:r>
      <w:r>
        <w:rPr>
          <w:rFonts w:ascii="Times New Roman" w:hAnsi="Times New Roman"/>
        </w:rPr>
        <w:t>/**</w:t>
      </w:r>
      <w:r>
        <w:rPr>
          <w:rFonts w:ascii="Times New Roman" w:hAnsi="Times New Roman"/>
        </w:rPr>
        <w:t>注释内容</w:t>
      </w:r>
      <w:r>
        <w:rPr>
          <w:rFonts w:ascii="Times New Roman" w:hAnsi="Times New Roman"/>
        </w:rPr>
        <w:t>*/</w:t>
      </w:r>
    </w:p>
    <w:p w14:paraId="74E0A444" w14:textId="77777777" w:rsidR="005678C2" w:rsidRDefault="005678C2" w:rsidP="005678C2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3.</w:t>
      </w:r>
      <w:r>
        <w:rPr>
          <w:rFonts w:ascii="Times New Roman" w:hAnsi="Times New Roman"/>
        </w:rPr>
        <w:t>文档注释</w:t>
      </w:r>
    </w:p>
    <w:p w14:paraId="690AB9F7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在每个类的前部需要采用该注释方法，用以说明项目名称、项目开发者和版本等信息，采取多行注释。</w:t>
      </w:r>
    </w:p>
    <w:p w14:paraId="5B8D1CE9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注释格式：</w:t>
      </w:r>
      <w:r>
        <w:rPr>
          <w:rFonts w:ascii="Times New Roman" w:hAnsi="Times New Roman"/>
        </w:rPr>
        <w:t>/**</w:t>
      </w:r>
    </w:p>
    <w:p w14:paraId="4F9AEADD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*</w:t>
      </w:r>
      <w:r>
        <w:rPr>
          <w:rFonts w:ascii="Times New Roman" w:hAnsi="Times New Roman"/>
        </w:rPr>
        <w:t>注</w:t>
      </w:r>
    </w:p>
    <w:p w14:paraId="0531006C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*</w:t>
      </w:r>
      <w:r>
        <w:rPr>
          <w:rFonts w:ascii="Times New Roman" w:hAnsi="Times New Roman"/>
        </w:rPr>
        <w:t>释</w:t>
      </w:r>
    </w:p>
    <w:p w14:paraId="43E9E46F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*</w:t>
      </w:r>
      <w:r>
        <w:rPr>
          <w:rFonts w:ascii="Times New Roman" w:hAnsi="Times New Roman"/>
        </w:rPr>
        <w:t>内</w:t>
      </w:r>
    </w:p>
    <w:p w14:paraId="7EED4ED0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*</w:t>
      </w:r>
      <w:r>
        <w:rPr>
          <w:rFonts w:ascii="Times New Roman" w:hAnsi="Times New Roman"/>
        </w:rPr>
        <w:t>容</w:t>
      </w:r>
    </w:p>
    <w:p w14:paraId="70F56F41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*/</w:t>
      </w:r>
    </w:p>
    <w:p w14:paraId="12BA0DD2" w14:textId="77777777" w:rsidR="005678C2" w:rsidRDefault="005678C2" w:rsidP="005678C2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按照上述注释规范和方法格式进行正确的注释后程序截图如下。</w:t>
      </w:r>
    </w:p>
    <w:p w14:paraId="06B0F8D9" w14:textId="77777777" w:rsidR="005678C2" w:rsidRDefault="005678C2" w:rsidP="005678C2">
      <w:pPr>
        <w:pStyle w:val="ac"/>
        <w:ind w:leftChars="-270" w:hangingChars="270" w:hanging="567"/>
        <w:rPr>
          <w:rFonts w:ascii="Times New Roman" w:hAnsi="Times New Roman"/>
        </w:rPr>
      </w:pPr>
    </w:p>
    <w:p w14:paraId="260DF51B" w14:textId="22A0E311" w:rsidR="00C91C73" w:rsidRDefault="00CA0DAB" w:rsidP="00491F91">
      <w:r>
        <w:rPr>
          <w:noProof/>
        </w:rPr>
        <w:drawing>
          <wp:inline distT="0" distB="0" distL="0" distR="0" wp14:anchorId="577474E0" wp14:editId="540D0277">
            <wp:extent cx="5274310" cy="2968086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9E38" w14:textId="77777777" w:rsidR="00CA0DAB" w:rsidRDefault="00CA0DAB" w:rsidP="00CA0DAB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37" w:name="_Toc258752473"/>
      <w:bookmarkStart w:id="38" w:name="_Toc419010184"/>
      <w:r>
        <w:t>3.1.13</w:t>
      </w:r>
      <w:r>
        <w:t>限制条件</w:t>
      </w:r>
      <w:bookmarkEnd w:id="37"/>
      <w:bookmarkEnd w:id="38"/>
    </w:p>
    <w:p w14:paraId="1B3899B2" w14:textId="6753B56A" w:rsidR="00CA0DAB" w:rsidRDefault="00CA0DAB" w:rsidP="00491F91">
      <w:r>
        <w:rPr>
          <w:rFonts w:hint="eastAsia"/>
        </w:rPr>
        <w:t>无</w:t>
      </w:r>
    </w:p>
    <w:p w14:paraId="1EA7A10C" w14:textId="77777777" w:rsidR="00CA0DAB" w:rsidRDefault="00CA0DAB" w:rsidP="00CA0DAB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39" w:name="_Toc258752474"/>
      <w:bookmarkStart w:id="40" w:name="_Toc419010185"/>
      <w:r>
        <w:t>3.1.14</w:t>
      </w:r>
      <w:r>
        <w:t>测试计划</w:t>
      </w:r>
      <w:bookmarkEnd w:id="39"/>
      <w:bookmarkEnd w:id="40"/>
    </w:p>
    <w:p w14:paraId="11639314" w14:textId="5617294E" w:rsidR="00CA0DAB" w:rsidRDefault="00CA0DAB" w:rsidP="00491F91">
      <w:r>
        <w:rPr>
          <w:rFonts w:hint="eastAsia"/>
        </w:rPr>
        <w:t>详见《测试计划》及《组装测试计划》</w:t>
      </w:r>
    </w:p>
    <w:p w14:paraId="01319D02" w14:textId="77777777" w:rsidR="00CA0DAB" w:rsidRDefault="00CA0DAB" w:rsidP="00CA0DAB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41" w:name="_Toc258752475"/>
      <w:bookmarkStart w:id="42" w:name="_Toc419010186"/>
      <w:r>
        <w:t>3.1.15</w:t>
      </w:r>
      <w:r>
        <w:t>尚未解决的问题</w:t>
      </w:r>
      <w:bookmarkEnd w:id="41"/>
      <w:bookmarkEnd w:id="42"/>
    </w:p>
    <w:p w14:paraId="51987000" w14:textId="2DD21F57" w:rsidR="00CA0DAB" w:rsidRDefault="00CA0DAB" w:rsidP="00491F91">
      <w:r>
        <w:rPr>
          <w:rFonts w:hint="eastAsia"/>
        </w:rPr>
        <w:t>1.</w:t>
      </w:r>
      <w:r>
        <w:rPr>
          <w:rFonts w:hint="eastAsia"/>
        </w:rPr>
        <w:t>如何在在</w:t>
      </w:r>
      <w:r>
        <w:rPr>
          <w:rFonts w:hint="eastAsia"/>
        </w:rPr>
        <w:t>UltimateNote</w:t>
      </w:r>
      <w:r w:rsidR="00E71331">
        <w:rPr>
          <w:rFonts w:hint="eastAsia"/>
        </w:rPr>
        <w:t>内部更改并上传头像到</w:t>
      </w:r>
      <w:r w:rsidR="00E71331">
        <w:rPr>
          <w:rFonts w:hint="eastAsia"/>
        </w:rPr>
        <w:t>Gravatar</w:t>
      </w:r>
      <w:r w:rsidR="00E71331">
        <w:rPr>
          <w:rFonts w:hint="eastAsia"/>
        </w:rPr>
        <w:t>服务器。</w:t>
      </w:r>
    </w:p>
    <w:p w14:paraId="71090553" w14:textId="44199D00" w:rsidR="00E71331" w:rsidRDefault="00E71331" w:rsidP="00491F91">
      <w:r>
        <w:rPr>
          <w:rFonts w:hint="eastAsia"/>
        </w:rPr>
        <w:t>2.Setting</w:t>
      </w:r>
      <w:r>
        <w:rPr>
          <w:rFonts w:hint="eastAsia"/>
        </w:rPr>
        <w:t>页面如何清洗简洁地展示用户的笔记信息，加入轻量级的统计功能。</w:t>
      </w:r>
    </w:p>
    <w:p w14:paraId="25A8EBE8" w14:textId="77777777" w:rsidR="00E71331" w:rsidRDefault="00E71331" w:rsidP="00491F91"/>
    <w:p w14:paraId="27986F74" w14:textId="77777777" w:rsidR="00E71331" w:rsidRDefault="00E71331" w:rsidP="00491F91"/>
    <w:p w14:paraId="62DFCCDF" w14:textId="63B3DDBC" w:rsidR="00E71331" w:rsidRDefault="00E71331" w:rsidP="00E71331">
      <w:pPr>
        <w:pStyle w:val="2"/>
        <w:numPr>
          <w:ilvl w:val="1"/>
          <w:numId w:val="0"/>
        </w:numPr>
        <w:tabs>
          <w:tab w:val="left" w:pos="576"/>
        </w:tabs>
        <w:rPr>
          <w:rFonts w:ascii="Times New Roman" w:hAnsi="Times New Roman"/>
        </w:rPr>
      </w:pPr>
      <w:bookmarkStart w:id="43" w:name="_Toc419010187"/>
      <w:r>
        <w:rPr>
          <w:rFonts w:ascii="Times New Roman" w:hAnsi="Times New Roman" w:hint="eastAsia"/>
        </w:rPr>
        <w:t>3.2</w:t>
      </w:r>
      <w:r>
        <w:rPr>
          <w:rFonts w:ascii="Times New Roman" w:hAnsi="Times New Roman" w:hint="eastAsia"/>
        </w:rPr>
        <w:t>笔记模块</w:t>
      </w:r>
      <w:r>
        <w:rPr>
          <w:rFonts w:ascii="Times New Roman" w:hAnsi="Times New Roman"/>
        </w:rPr>
        <w:t>模块设计说明</w:t>
      </w:r>
      <w:bookmarkEnd w:id="43"/>
    </w:p>
    <w:p w14:paraId="0AA8450E" w14:textId="77777777" w:rsidR="00E71331" w:rsidRDefault="00E71331" w:rsidP="00E71331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44" w:name="_Toc419010188"/>
      <w:r>
        <w:t>3.2.1</w:t>
      </w:r>
      <w:r>
        <w:t>模块描述</w:t>
      </w:r>
      <w:bookmarkEnd w:id="44"/>
    </w:p>
    <w:p w14:paraId="5835CF1C" w14:textId="77777777" w:rsidR="0029508E" w:rsidRDefault="00E71331" w:rsidP="00D7087C">
      <w:pPr>
        <w:ind w:firstLine="360"/>
      </w:pPr>
      <w:r>
        <w:rPr>
          <w:rFonts w:hint="eastAsia"/>
        </w:rPr>
        <w:t>本模块是</w:t>
      </w:r>
      <w:r>
        <w:rPr>
          <w:rFonts w:hint="eastAsia"/>
        </w:rPr>
        <w:t>UltimateNote</w:t>
      </w:r>
      <w:r>
        <w:rPr>
          <w:rFonts w:hint="eastAsia"/>
        </w:rPr>
        <w:t>的核心模块。本模块功能包括：</w:t>
      </w:r>
      <w:r w:rsidR="007E7A35">
        <w:rPr>
          <w:rFonts w:hint="eastAsia"/>
        </w:rPr>
        <w:t>1.</w:t>
      </w:r>
      <w:r w:rsidR="007E7A35">
        <w:rPr>
          <w:rFonts w:hint="eastAsia"/>
        </w:rPr>
        <w:t>创建文字笔记。</w:t>
      </w:r>
      <w:r w:rsidR="007E7A35">
        <w:rPr>
          <w:rFonts w:hint="eastAsia"/>
        </w:rPr>
        <w:t>2.</w:t>
      </w:r>
      <w:r w:rsidR="000A7D31">
        <w:rPr>
          <w:rFonts w:hint="eastAsia"/>
        </w:rPr>
        <w:t>编辑</w:t>
      </w:r>
      <w:r w:rsidR="007E7A35">
        <w:rPr>
          <w:rFonts w:hint="eastAsia"/>
        </w:rPr>
        <w:t>笔记。</w:t>
      </w:r>
      <w:r w:rsidR="007E7A35">
        <w:rPr>
          <w:rFonts w:hint="eastAsia"/>
        </w:rPr>
        <w:t>3.</w:t>
      </w:r>
      <w:r w:rsidR="000A7D31">
        <w:rPr>
          <w:rFonts w:hint="eastAsia"/>
        </w:rPr>
        <w:t>创建语音</w:t>
      </w:r>
      <w:r w:rsidR="007E7A35">
        <w:rPr>
          <w:rFonts w:hint="eastAsia"/>
        </w:rPr>
        <w:t>笔记。</w:t>
      </w:r>
      <w:r w:rsidR="007E7A35">
        <w:rPr>
          <w:rFonts w:hint="eastAsia"/>
        </w:rPr>
        <w:t>4.</w:t>
      </w:r>
      <w:r w:rsidR="00F2775A">
        <w:rPr>
          <w:rFonts w:hint="eastAsia"/>
        </w:rPr>
        <w:t>同步</w:t>
      </w:r>
      <w:r w:rsidR="007E7A35">
        <w:rPr>
          <w:rFonts w:hint="eastAsia"/>
        </w:rPr>
        <w:t>笔记。</w:t>
      </w:r>
      <w:r w:rsidR="007E7A35">
        <w:rPr>
          <w:rFonts w:hint="eastAsia"/>
        </w:rPr>
        <w:t>5.</w:t>
      </w:r>
      <w:r w:rsidR="00F2775A">
        <w:rPr>
          <w:rFonts w:hint="eastAsia"/>
        </w:rPr>
        <w:t>删除</w:t>
      </w:r>
      <w:r w:rsidR="007E7A35">
        <w:rPr>
          <w:rFonts w:hint="eastAsia"/>
        </w:rPr>
        <w:t>笔记。</w:t>
      </w:r>
      <w:r w:rsidR="00F2775A">
        <w:rPr>
          <w:rFonts w:hint="eastAsia"/>
        </w:rPr>
        <w:t>下面结合图例逐一展示</w:t>
      </w:r>
    </w:p>
    <w:p w14:paraId="1DF88A56" w14:textId="32209469" w:rsidR="00E71331" w:rsidRDefault="0029508E" w:rsidP="0029508E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45" w:name="_Toc419010203"/>
      <w:r>
        <w:t>3.3.2</w:t>
      </w:r>
      <w:r>
        <w:t>功能</w:t>
      </w:r>
      <w:bookmarkEnd w:id="45"/>
    </w:p>
    <w:p w14:paraId="59A7D6D4" w14:textId="26EA5C15" w:rsidR="00F2775A" w:rsidRDefault="00F2775A" w:rsidP="00F2775A">
      <w:pPr>
        <w:pStyle w:val="af1"/>
        <w:numPr>
          <w:ilvl w:val="0"/>
          <w:numId w:val="48"/>
        </w:numPr>
        <w:ind w:firstLineChars="0"/>
      </w:pPr>
      <w:r>
        <w:rPr>
          <w:rFonts w:hint="eastAsia"/>
        </w:rPr>
        <w:t>创建文字笔记</w:t>
      </w:r>
      <w:r w:rsidR="0029508E">
        <w:rPr>
          <w:rFonts w:hint="eastAsia"/>
        </w:rPr>
        <w:t>：</w:t>
      </w:r>
    </w:p>
    <w:p w14:paraId="105BA642" w14:textId="203696C9" w:rsidR="00F2775A" w:rsidRDefault="001D63F4" w:rsidP="00D7087C">
      <w:pPr>
        <w:jc w:val="center"/>
      </w:pPr>
      <w:r>
        <w:rPr>
          <w:noProof/>
        </w:rPr>
        <w:drawing>
          <wp:inline distT="0" distB="0" distL="0" distR="0" wp14:anchorId="23F4BB0A" wp14:editId="061AA334">
            <wp:extent cx="1845775" cy="2893160"/>
            <wp:effectExtent l="0" t="0" r="889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71" cy="289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6524" w14:textId="49EA009F" w:rsidR="00D7087C" w:rsidRDefault="00D7087C" w:rsidP="00D7087C">
      <w:pPr>
        <w:ind w:firstLine="420"/>
      </w:pPr>
      <w:r>
        <w:rPr>
          <w:rFonts w:hint="eastAsia"/>
        </w:rPr>
        <w:t>在主界面中，点击右下角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floatbutton</w:t>
      </w:r>
      <w:r>
        <w:rPr>
          <w:rFonts w:hint="eastAsia"/>
        </w:rPr>
        <w:t>按钮，即可进入填加笔记的界面。</w:t>
      </w:r>
    </w:p>
    <w:p w14:paraId="3126A3C9" w14:textId="56732133" w:rsidR="00D7087C" w:rsidRDefault="00D7087C" w:rsidP="00D7087C">
      <w:pPr>
        <w:jc w:val="center"/>
      </w:pPr>
      <w:r>
        <w:rPr>
          <w:noProof/>
        </w:rPr>
        <w:drawing>
          <wp:inline distT="0" distB="0" distL="0" distR="0" wp14:anchorId="5CB2CA16" wp14:editId="36D8421C">
            <wp:extent cx="1780138" cy="2783732"/>
            <wp:effectExtent l="0" t="0" r="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42" cy="27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C043" w14:textId="40579AD0" w:rsidR="00D7087C" w:rsidRDefault="00D7087C" w:rsidP="00D7087C">
      <w:pPr>
        <w:jc w:val="left"/>
      </w:pPr>
      <w:r>
        <w:rPr>
          <w:rFonts w:hint="eastAsia"/>
        </w:rPr>
        <w:tab/>
      </w:r>
      <w:r>
        <w:rPr>
          <w:rFonts w:hint="eastAsia"/>
        </w:rPr>
        <w:t>如上图所示，顶部功能栏从左向右的按钮功能依次为：</w:t>
      </w:r>
      <w:r>
        <w:rPr>
          <w:rFonts w:hint="eastAsia"/>
        </w:rPr>
        <w:t>1.</w:t>
      </w:r>
      <w:r>
        <w:rPr>
          <w:rFonts w:hint="eastAsia"/>
        </w:rPr>
        <w:t>确认并保存。</w:t>
      </w:r>
      <w:r>
        <w:rPr>
          <w:rFonts w:hint="eastAsia"/>
        </w:rPr>
        <w:t>2.</w:t>
      </w:r>
      <w:r>
        <w:rPr>
          <w:rFonts w:hint="eastAsia"/>
        </w:rPr>
        <w:t>插入语音。</w:t>
      </w:r>
      <w:r>
        <w:rPr>
          <w:rFonts w:hint="eastAsia"/>
        </w:rPr>
        <w:t>3.</w:t>
      </w:r>
      <w:r>
        <w:rPr>
          <w:rFonts w:hint="eastAsia"/>
        </w:rPr>
        <w:t>插入图片。</w:t>
      </w:r>
      <w:r>
        <w:rPr>
          <w:rFonts w:hint="eastAsia"/>
        </w:rPr>
        <w:t>4.</w:t>
      </w:r>
      <w:r>
        <w:rPr>
          <w:rFonts w:hint="eastAsia"/>
        </w:rPr>
        <w:t>添加标签。</w:t>
      </w:r>
      <w:r>
        <w:rPr>
          <w:rFonts w:hint="eastAsia"/>
        </w:rPr>
        <w:t>5.</w:t>
      </w:r>
      <w:r>
        <w:rPr>
          <w:rFonts w:hint="eastAsia"/>
        </w:rPr>
        <w:t>取消并退出编辑。</w:t>
      </w:r>
    </w:p>
    <w:p w14:paraId="7BDAEEDB" w14:textId="056127EB" w:rsidR="00D7087C" w:rsidRDefault="00D7087C" w:rsidP="00D7087C">
      <w:pPr>
        <w:jc w:val="left"/>
      </w:pPr>
      <w:r>
        <w:rPr>
          <w:rFonts w:hint="eastAsia"/>
        </w:rPr>
        <w:tab/>
      </w:r>
      <w:r>
        <w:rPr>
          <w:rFonts w:hint="eastAsia"/>
        </w:rPr>
        <w:t>如果要创建文字</w:t>
      </w:r>
      <w:r>
        <w:rPr>
          <w:rFonts w:hint="eastAsia"/>
        </w:rPr>
        <w:t>+</w:t>
      </w:r>
      <w:r>
        <w:rPr>
          <w:rFonts w:hint="eastAsia"/>
        </w:rPr>
        <w:t>图片的笔记，只需要简单在本页面中输入文字和插入图片，如下图所示：</w:t>
      </w:r>
    </w:p>
    <w:p w14:paraId="26AE58FC" w14:textId="79492A1B" w:rsidR="001D63F4" w:rsidRDefault="004039EB" w:rsidP="004039EB">
      <w:pPr>
        <w:jc w:val="center"/>
      </w:pPr>
      <w:r>
        <w:rPr>
          <w:noProof/>
        </w:rPr>
        <w:drawing>
          <wp:inline distT="0" distB="0" distL="0" distR="0" wp14:anchorId="7F4A5D38" wp14:editId="54262152">
            <wp:extent cx="2329004" cy="3676319"/>
            <wp:effectExtent l="0" t="0" r="825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950" cy="367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26EC" w14:textId="0298ED3D" w:rsidR="004039EB" w:rsidRDefault="004039EB" w:rsidP="004039EB">
      <w:r>
        <w:rPr>
          <w:rFonts w:hint="eastAsia"/>
        </w:rPr>
        <w:tab/>
      </w:r>
      <w:r>
        <w:rPr>
          <w:rFonts w:hint="eastAsia"/>
        </w:rPr>
        <w:t>此时，点击左上角对勾按钮，即可保存并退出。点击右上角按钮，则取消提示是否取消本次编辑，如下图：</w:t>
      </w:r>
    </w:p>
    <w:p w14:paraId="72C77D5F" w14:textId="0E25F35A" w:rsidR="004039EB" w:rsidRDefault="004039EB" w:rsidP="004039EB">
      <w:pPr>
        <w:jc w:val="center"/>
      </w:pPr>
      <w:r>
        <w:rPr>
          <w:noProof/>
        </w:rPr>
        <w:drawing>
          <wp:inline distT="0" distB="0" distL="0" distR="0" wp14:anchorId="52074EF8" wp14:editId="7D7DE731">
            <wp:extent cx="2331267" cy="3657944"/>
            <wp:effectExtent l="0" t="0" r="5715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103" cy="365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3CDB" w14:textId="143BAA66" w:rsidR="004039EB" w:rsidRDefault="004039EB" w:rsidP="004039EB">
      <w:r>
        <w:rPr>
          <w:rFonts w:hint="eastAsia"/>
        </w:rPr>
        <w:tab/>
      </w:r>
      <w:r>
        <w:rPr>
          <w:rFonts w:hint="eastAsia"/>
        </w:rPr>
        <w:t>如果我们点击确认并保存，则在首页就可以看到我们创建的第一条笔记啦，如下图：</w:t>
      </w:r>
    </w:p>
    <w:p w14:paraId="5004BC48" w14:textId="73786AA2" w:rsidR="004039EB" w:rsidRDefault="004039EB" w:rsidP="004039EB">
      <w:pPr>
        <w:jc w:val="center"/>
      </w:pPr>
      <w:r>
        <w:rPr>
          <w:noProof/>
        </w:rPr>
        <w:drawing>
          <wp:inline distT="0" distB="0" distL="0" distR="0" wp14:anchorId="6B0356A8" wp14:editId="3ADC2EA1">
            <wp:extent cx="2030667" cy="3204550"/>
            <wp:effectExtent l="0" t="0" r="1905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43" cy="320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A89C" w14:textId="7050D3CF" w:rsidR="004039EB" w:rsidRDefault="004039EB" w:rsidP="004039EB">
      <w:r>
        <w:rPr>
          <w:rFonts w:hint="eastAsia"/>
        </w:rPr>
        <w:tab/>
      </w:r>
      <w:r>
        <w:rPr>
          <w:rFonts w:hint="eastAsia"/>
        </w:rPr>
        <w:t>怎么样，是不是非常的方便。</w:t>
      </w:r>
    </w:p>
    <w:p w14:paraId="67DAADF9" w14:textId="58CA2A89" w:rsidR="004039EB" w:rsidRDefault="004039EB" w:rsidP="004039EB">
      <w:r>
        <w:rPr>
          <w:rFonts w:hint="eastAsia"/>
        </w:rPr>
        <w:t>2.</w:t>
      </w:r>
      <w:r>
        <w:rPr>
          <w:rFonts w:hint="eastAsia"/>
        </w:rPr>
        <w:t>编辑笔记</w:t>
      </w:r>
    </w:p>
    <w:p w14:paraId="3ACCE4E3" w14:textId="13C53AD8" w:rsidR="004039EB" w:rsidRDefault="00C47169" w:rsidP="004039EB">
      <w:r>
        <w:rPr>
          <w:rFonts w:hint="eastAsia"/>
        </w:rPr>
        <w:tab/>
      </w:r>
      <w:r>
        <w:rPr>
          <w:rFonts w:hint="eastAsia"/>
        </w:rPr>
        <w:t>如果我们要修改和编辑以前的笔记，只需要在该笔记条目上双击，就会自动</w:t>
      </w:r>
      <w:r w:rsidR="000A7D31">
        <w:rPr>
          <w:rFonts w:hint="eastAsia"/>
        </w:rPr>
        <w:t>进入该笔记页面。之后点击右下角的按钮，</w:t>
      </w:r>
      <w:r>
        <w:rPr>
          <w:rFonts w:hint="eastAsia"/>
        </w:rPr>
        <w:t>就可以进行编辑啦，如下图：</w:t>
      </w:r>
    </w:p>
    <w:p w14:paraId="5ECEBCDC" w14:textId="3A3BADE2" w:rsidR="004039EB" w:rsidRDefault="000A7D31" w:rsidP="000A7D31">
      <w:pPr>
        <w:jc w:val="center"/>
      </w:pPr>
      <w:r>
        <w:rPr>
          <w:noProof/>
        </w:rPr>
        <w:drawing>
          <wp:inline distT="0" distB="0" distL="0" distR="0" wp14:anchorId="0EB1047A" wp14:editId="3FE5B4B2">
            <wp:extent cx="2051742" cy="3229759"/>
            <wp:effectExtent l="0" t="0" r="5715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13" cy="323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8F25" w14:textId="6663FCA7" w:rsidR="000A7D31" w:rsidRDefault="000A7D31" w:rsidP="000A7D31">
      <w:r>
        <w:rPr>
          <w:rFonts w:hint="eastAsia"/>
        </w:rPr>
        <w:t>3.</w:t>
      </w:r>
      <w:r w:rsidR="00001A72">
        <w:rPr>
          <w:rFonts w:hint="eastAsia"/>
        </w:rPr>
        <w:t>创建语音笔记</w:t>
      </w:r>
    </w:p>
    <w:p w14:paraId="52087961" w14:textId="5B934ED0" w:rsidR="00001A72" w:rsidRDefault="00001A72" w:rsidP="000A7D31">
      <w:r>
        <w:rPr>
          <w:rFonts w:hint="eastAsia"/>
        </w:rPr>
        <w:tab/>
      </w:r>
      <w:r>
        <w:rPr>
          <w:rFonts w:hint="eastAsia"/>
        </w:rPr>
        <w:t>语音识别是本笔记的一个亮点，通过调用百度语音识别的</w:t>
      </w:r>
      <w:r>
        <w:rPr>
          <w:rFonts w:hint="eastAsia"/>
        </w:rPr>
        <w:t>API</w:t>
      </w:r>
      <w:r w:rsidR="0059690A">
        <w:rPr>
          <w:rFonts w:hint="eastAsia"/>
        </w:rPr>
        <w:t>，想要创建语音笔记时，只需要在编辑笔记的界面点击右</w:t>
      </w:r>
      <w:r>
        <w:rPr>
          <w:rFonts w:hint="eastAsia"/>
        </w:rPr>
        <w:t>上角的麦克风标志，就可以插入语音内容，如下图：</w:t>
      </w:r>
    </w:p>
    <w:p w14:paraId="488E868E" w14:textId="77777777" w:rsidR="00001A72" w:rsidRDefault="00001A72" w:rsidP="000A7D31"/>
    <w:p w14:paraId="1ECCC623" w14:textId="77777777" w:rsidR="00001A72" w:rsidRDefault="00001A72" w:rsidP="000A7D31"/>
    <w:p w14:paraId="30D9EA4F" w14:textId="27B903B1" w:rsidR="00001A72" w:rsidRDefault="003560D8" w:rsidP="00001A72">
      <w:pPr>
        <w:jc w:val="center"/>
      </w:pPr>
      <w:r>
        <w:rPr>
          <w:noProof/>
        </w:rPr>
        <w:drawing>
          <wp:inline distT="0" distB="0" distL="0" distR="0" wp14:anchorId="220F3140" wp14:editId="6EFC7B7C">
            <wp:extent cx="2341452" cy="3937190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37" cy="393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3FAD" w14:textId="74A78197" w:rsidR="003560D8" w:rsidRDefault="003560D8" w:rsidP="003560D8">
      <w:r>
        <w:rPr>
          <w:rFonts w:hint="eastAsia"/>
        </w:rPr>
        <w:tab/>
      </w:r>
      <w:r>
        <w:rPr>
          <w:rFonts w:hint="eastAsia"/>
        </w:rPr>
        <w:t>对着</w:t>
      </w:r>
      <w:r>
        <w:rPr>
          <w:rFonts w:hint="eastAsia"/>
        </w:rPr>
        <w:t>Mic</w:t>
      </w:r>
      <w:r>
        <w:rPr>
          <w:rFonts w:hint="eastAsia"/>
        </w:rPr>
        <w:t>说话，系统会自动识别说话的内容，然后将它保存</w:t>
      </w:r>
      <w:r w:rsidR="0059690A">
        <w:rPr>
          <w:rFonts w:hint="eastAsia"/>
        </w:rPr>
        <w:t>。</w:t>
      </w:r>
    </w:p>
    <w:p w14:paraId="592371FE" w14:textId="514134A8" w:rsidR="0059690A" w:rsidRDefault="0059690A" w:rsidP="003560D8">
      <w:r>
        <w:rPr>
          <w:rFonts w:hint="eastAsia"/>
        </w:rPr>
        <w:t>4.</w:t>
      </w:r>
      <w:r>
        <w:rPr>
          <w:rFonts w:hint="eastAsia"/>
        </w:rPr>
        <w:t>同步笔记</w:t>
      </w:r>
    </w:p>
    <w:p w14:paraId="4D8DE57A" w14:textId="053A95CD" w:rsidR="0059690A" w:rsidRDefault="0059690A" w:rsidP="003560D8">
      <w:r>
        <w:rPr>
          <w:rFonts w:hint="eastAsia"/>
        </w:rPr>
        <w:tab/>
        <w:t>UltimateNote</w:t>
      </w:r>
      <w:r>
        <w:rPr>
          <w:rFonts w:hint="eastAsia"/>
        </w:rPr>
        <w:t>采用了云端数据库的技术，使得用户可以将自己的笔记上传至云端，也可以从云端下载自己之前的笔记，要将笔记同步至云端，只需要点击笔记界面右上角的云端标志，即会弹出对话提示框，如下图：</w:t>
      </w:r>
    </w:p>
    <w:p w14:paraId="33918455" w14:textId="512C6D47" w:rsidR="0059690A" w:rsidRDefault="0059690A" w:rsidP="0059690A">
      <w:pPr>
        <w:jc w:val="center"/>
      </w:pPr>
      <w:r>
        <w:rPr>
          <w:noProof/>
        </w:rPr>
        <w:drawing>
          <wp:inline distT="0" distB="0" distL="0" distR="0" wp14:anchorId="29D2D3B1" wp14:editId="012CC34C">
            <wp:extent cx="2270156" cy="3256590"/>
            <wp:effectExtent l="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830" cy="325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2BE6" w14:textId="015419CB" w:rsidR="0059690A" w:rsidRDefault="0059690A" w:rsidP="0059690A">
      <w:r>
        <w:rPr>
          <w:rFonts w:hint="eastAsia"/>
        </w:rPr>
        <w:tab/>
      </w:r>
      <w:r>
        <w:rPr>
          <w:rFonts w:hint="eastAsia"/>
        </w:rPr>
        <w:t>点击上传为私人笔记，本条笔记就会上传至云端。</w:t>
      </w:r>
    </w:p>
    <w:p w14:paraId="25F0A1BF" w14:textId="77777777" w:rsidR="0059690A" w:rsidRDefault="0059690A" w:rsidP="0059690A"/>
    <w:p w14:paraId="1B79F657" w14:textId="34FFA3E2" w:rsidR="0059690A" w:rsidRDefault="0059690A" w:rsidP="0059690A">
      <w:r>
        <w:rPr>
          <w:rFonts w:hint="eastAsia"/>
        </w:rPr>
        <w:tab/>
      </w:r>
      <w:r>
        <w:rPr>
          <w:rFonts w:hint="eastAsia"/>
        </w:rPr>
        <w:t>等待一段时间后，系统会提示上传成功，如下图：</w:t>
      </w:r>
    </w:p>
    <w:p w14:paraId="4E3EDBFC" w14:textId="6723F210" w:rsidR="0059690A" w:rsidRDefault="0059690A" w:rsidP="0059690A">
      <w:pPr>
        <w:jc w:val="center"/>
      </w:pPr>
      <w:r>
        <w:rPr>
          <w:noProof/>
        </w:rPr>
        <w:drawing>
          <wp:inline distT="0" distB="0" distL="0" distR="0" wp14:anchorId="024BEB03" wp14:editId="0666F406">
            <wp:extent cx="2566657" cy="4030520"/>
            <wp:effectExtent l="0" t="0" r="0" b="825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13" cy="403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3B09" w14:textId="5B9A62E5" w:rsidR="0059690A" w:rsidRDefault="0059690A" w:rsidP="0059690A">
      <w:r>
        <w:rPr>
          <w:rFonts w:hint="eastAsia"/>
        </w:rPr>
        <w:tab/>
      </w:r>
      <w:r>
        <w:rPr>
          <w:rFonts w:hint="eastAsia"/>
        </w:rPr>
        <w:t>这时候到</w:t>
      </w:r>
      <w:r>
        <w:rPr>
          <w:rFonts w:hint="eastAsia"/>
        </w:rPr>
        <w:t>LeanCloud</w:t>
      </w:r>
      <w:r>
        <w:rPr>
          <w:rFonts w:hint="eastAsia"/>
        </w:rPr>
        <w:t>中的</w:t>
      </w:r>
      <w:r>
        <w:rPr>
          <w:rFonts w:hint="eastAsia"/>
        </w:rPr>
        <w:t>UltimateNote</w:t>
      </w:r>
      <w:r>
        <w:rPr>
          <w:rFonts w:hint="eastAsia"/>
        </w:rPr>
        <w:t>账户中，</w:t>
      </w:r>
      <w:r>
        <w:rPr>
          <w:rFonts w:hint="eastAsia"/>
        </w:rPr>
        <w:t>Notes</w:t>
      </w:r>
      <w:r>
        <w:rPr>
          <w:rFonts w:hint="eastAsia"/>
        </w:rPr>
        <w:t>一栏，会看到最上方有我们刚刚上传上去的笔记，如下图：</w:t>
      </w:r>
    </w:p>
    <w:p w14:paraId="4CD0C22F" w14:textId="52D7AFAC" w:rsidR="0059690A" w:rsidRDefault="0059690A" w:rsidP="0059690A">
      <w:pPr>
        <w:jc w:val="center"/>
      </w:pPr>
      <w:r>
        <w:rPr>
          <w:noProof/>
        </w:rPr>
        <w:drawing>
          <wp:inline distT="0" distB="0" distL="0" distR="0" wp14:anchorId="38736D21" wp14:editId="3A3B4A78">
            <wp:extent cx="5274310" cy="1513407"/>
            <wp:effectExtent l="0" t="0" r="8890" b="1079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C29A" w14:textId="2AB1607B" w:rsidR="0059690A" w:rsidRDefault="0059690A" w:rsidP="0059690A">
      <w:r>
        <w:rPr>
          <w:rFonts w:hint="eastAsia"/>
        </w:rPr>
        <w:t>5.</w:t>
      </w:r>
      <w:r>
        <w:rPr>
          <w:rFonts w:hint="eastAsia"/>
        </w:rPr>
        <w:t>删除笔记</w:t>
      </w:r>
    </w:p>
    <w:p w14:paraId="71CF139D" w14:textId="58DB9F8C" w:rsidR="00F728FA" w:rsidRDefault="00F728FA" w:rsidP="0059690A">
      <w:r>
        <w:rPr>
          <w:rFonts w:hint="eastAsia"/>
        </w:rPr>
        <w:tab/>
      </w:r>
      <w:r>
        <w:rPr>
          <w:rFonts w:hint="eastAsia"/>
        </w:rPr>
        <w:t>笔记的删除，只需要双击进入笔记查看页面，然后点击右上方的垃圾桶标志，系统会弹出提示框询问是否确定要删除笔记，以及只删除本地还是本地和云端同时删除，如下图：</w:t>
      </w:r>
    </w:p>
    <w:p w14:paraId="7C84A867" w14:textId="68FF1A6C" w:rsidR="00F728FA" w:rsidRDefault="00F728FA" w:rsidP="00F728FA">
      <w:pPr>
        <w:jc w:val="center"/>
      </w:pPr>
      <w:r>
        <w:rPr>
          <w:noProof/>
        </w:rPr>
        <w:drawing>
          <wp:inline distT="0" distB="0" distL="0" distR="0" wp14:anchorId="274DC730" wp14:editId="6E62C9BB">
            <wp:extent cx="2311628" cy="3836180"/>
            <wp:effectExtent l="0" t="0" r="0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523" cy="38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08F6" w14:textId="50896F73" w:rsidR="00F728FA" w:rsidRDefault="00F728FA" w:rsidP="00F728FA">
      <w:r>
        <w:rPr>
          <w:rFonts w:hint="eastAsia"/>
        </w:rPr>
        <w:tab/>
      </w:r>
      <w:r>
        <w:rPr>
          <w:rFonts w:hint="eastAsia"/>
        </w:rPr>
        <w:t>如果点击删除本地笔记，则本条笔记从本地删除，但是云端中数据仍然存在。也就是说，下一次点击同步笔记时，该条笔记还会从云端下载到本地；如果点击删除云端和本地的笔记，则云端中本条笔记也会一起删除。下面是点击删除本地笔记以后，本地笔记的主页面：</w:t>
      </w:r>
    </w:p>
    <w:p w14:paraId="438567B8" w14:textId="594EF4AA" w:rsidR="00F728FA" w:rsidRDefault="0029508E" w:rsidP="0029508E">
      <w:pPr>
        <w:jc w:val="center"/>
      </w:pPr>
      <w:r>
        <w:rPr>
          <w:noProof/>
        </w:rPr>
        <w:drawing>
          <wp:inline distT="0" distB="0" distL="0" distR="0" wp14:anchorId="2E0F40A9" wp14:editId="136DA5D4">
            <wp:extent cx="2327872" cy="3644978"/>
            <wp:effectExtent l="0" t="0" r="9525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413" cy="364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72B4" w14:textId="4C6EEFFC" w:rsidR="0029508E" w:rsidRDefault="0029508E" w:rsidP="0029508E">
      <w:r>
        <w:rPr>
          <w:rFonts w:hint="eastAsia"/>
        </w:rPr>
        <w:tab/>
      </w:r>
      <w:r>
        <w:rPr>
          <w:rFonts w:hint="eastAsia"/>
        </w:rPr>
        <w:t>可以看到，</w:t>
      </w:r>
      <w:r>
        <w:rPr>
          <w:rFonts w:hint="eastAsia"/>
        </w:rPr>
        <w:t>Delete Note</w:t>
      </w:r>
      <w:r>
        <w:rPr>
          <w:rFonts w:hint="eastAsia"/>
        </w:rPr>
        <w:t>这条笔记，已经从本地笔记列表中删除。</w:t>
      </w:r>
    </w:p>
    <w:p w14:paraId="216D033E" w14:textId="77777777" w:rsidR="0029508E" w:rsidRDefault="0029508E" w:rsidP="0029508E"/>
    <w:p w14:paraId="5C624B7E" w14:textId="77777777" w:rsidR="0029508E" w:rsidRDefault="0029508E" w:rsidP="0029508E">
      <w:pPr>
        <w:pStyle w:val="3"/>
        <w:numPr>
          <w:ilvl w:val="2"/>
          <w:numId w:val="0"/>
        </w:numPr>
        <w:tabs>
          <w:tab w:val="left" w:pos="720"/>
        </w:tabs>
        <w:spacing w:before="0"/>
        <w:ind w:left="720" w:hanging="720"/>
      </w:pPr>
      <w:bookmarkStart w:id="46" w:name="_Toc419010204"/>
      <w:r>
        <w:t>3.3.3</w:t>
      </w:r>
      <w:r>
        <w:t>性能</w:t>
      </w:r>
      <w:bookmarkEnd w:id="46"/>
    </w:p>
    <w:p w14:paraId="6E22178B" w14:textId="7C45CD99" w:rsidR="0029508E" w:rsidRDefault="0029508E" w:rsidP="0029508E">
      <w:r>
        <w:rPr>
          <w:rFonts w:hint="eastAsia"/>
        </w:rPr>
        <w:tab/>
        <w:t>1.</w:t>
      </w:r>
      <w:r>
        <w:rPr>
          <w:rFonts w:hint="eastAsia"/>
        </w:rPr>
        <w:t>本地操作迅速而快捷，界面逻辑简单易行。</w:t>
      </w:r>
    </w:p>
    <w:p w14:paraId="4E172B49" w14:textId="2468843A" w:rsidR="0029508E" w:rsidRDefault="0029508E" w:rsidP="0029508E">
      <w:r>
        <w:rPr>
          <w:rFonts w:hint="eastAsia"/>
        </w:rPr>
        <w:tab/>
        <w:t>2.</w:t>
      </w:r>
      <w:r>
        <w:rPr>
          <w:rFonts w:hint="eastAsia"/>
        </w:rPr>
        <w:t>云端操作视网络状态，上传和下载笔记可以在</w:t>
      </w:r>
      <w:r>
        <w:rPr>
          <w:rFonts w:hint="eastAsia"/>
        </w:rPr>
        <w:t>10</w:t>
      </w:r>
      <w:r>
        <w:rPr>
          <w:rFonts w:hint="eastAsia"/>
        </w:rPr>
        <w:t>秒钟内完成。</w:t>
      </w:r>
    </w:p>
    <w:p w14:paraId="4294A1FC" w14:textId="77777777" w:rsidR="0029508E" w:rsidRDefault="0029508E" w:rsidP="0029508E">
      <w:pPr>
        <w:pStyle w:val="3"/>
        <w:numPr>
          <w:ilvl w:val="2"/>
          <w:numId w:val="0"/>
        </w:numPr>
        <w:tabs>
          <w:tab w:val="left" w:pos="720"/>
        </w:tabs>
      </w:pPr>
      <w:bookmarkStart w:id="47" w:name="_Toc419010205"/>
      <w:r>
        <w:t>3.3.4</w:t>
      </w:r>
      <w:r>
        <w:t>输入项</w:t>
      </w:r>
      <w:bookmarkEnd w:id="47"/>
    </w:p>
    <w:p w14:paraId="58A55BD7" w14:textId="6D5146F4" w:rsidR="0029508E" w:rsidRDefault="0029508E" w:rsidP="0029508E">
      <w:r>
        <w:rPr>
          <w:rFonts w:hint="eastAsia"/>
        </w:rPr>
        <w:tab/>
      </w:r>
      <w:r w:rsidR="00A51E30">
        <w:rPr>
          <w:rFonts w:hint="eastAsia"/>
        </w:rPr>
        <w:t>用户的点击数据，以及用户输入的笔记数据。</w:t>
      </w:r>
    </w:p>
    <w:p w14:paraId="300438C5" w14:textId="77777777" w:rsidR="0029508E" w:rsidRDefault="0029508E" w:rsidP="0029508E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48" w:name="_Toc419010206"/>
      <w:r>
        <w:t>3.3.5</w:t>
      </w:r>
      <w:r>
        <w:t>输出项</w:t>
      </w:r>
      <w:bookmarkEnd w:id="48"/>
    </w:p>
    <w:p w14:paraId="65971980" w14:textId="365F1043" w:rsidR="0029508E" w:rsidRDefault="0029508E" w:rsidP="0029508E">
      <w:r>
        <w:rPr>
          <w:rFonts w:hint="eastAsia"/>
        </w:rPr>
        <w:tab/>
      </w:r>
      <w:r w:rsidR="00A51E30">
        <w:rPr>
          <w:rFonts w:hint="eastAsia"/>
        </w:rPr>
        <w:t>笔记页面。</w:t>
      </w:r>
    </w:p>
    <w:p w14:paraId="4D450A2D" w14:textId="77777777" w:rsidR="00A51E30" w:rsidRPr="00F1542E" w:rsidRDefault="00A51E30" w:rsidP="00A51E30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49" w:name="_Toc419010207"/>
      <w:r w:rsidRPr="00F1542E">
        <w:t>3.3.6</w:t>
      </w:r>
      <w:r w:rsidRPr="00F1542E">
        <w:t>局部变量</w:t>
      </w:r>
      <w:bookmarkEnd w:id="49"/>
    </w:p>
    <w:p w14:paraId="76305463" w14:textId="77777777" w:rsidR="00A51E30" w:rsidRPr="00CC50F9" w:rsidRDefault="00A51E30" w:rsidP="00A51E30">
      <w:pPr>
        <w:pStyle w:val="3"/>
        <w:numPr>
          <w:ilvl w:val="2"/>
          <w:numId w:val="0"/>
        </w:numPr>
        <w:tabs>
          <w:tab w:val="left" w:pos="720"/>
        </w:tabs>
        <w:spacing w:before="240" w:after="240"/>
        <w:ind w:left="720" w:hanging="720"/>
      </w:pPr>
      <w:bookmarkStart w:id="50" w:name="_Toc419010208"/>
      <w:r w:rsidRPr="00CC50F9">
        <w:t>3.</w:t>
      </w:r>
      <w:r w:rsidRPr="00CC50F9">
        <w:rPr>
          <w:rFonts w:hint="eastAsia"/>
        </w:rPr>
        <w:t>3</w:t>
      </w:r>
      <w:r w:rsidRPr="00CC50F9">
        <w:t>.</w:t>
      </w:r>
      <w:r>
        <w:rPr>
          <w:rFonts w:hint="eastAsia"/>
        </w:rPr>
        <w:t>7</w:t>
      </w:r>
      <w:r w:rsidRPr="00CC50F9">
        <w:t>设计方法</w:t>
      </w:r>
      <w:bookmarkEnd w:id="50"/>
    </w:p>
    <w:p w14:paraId="77FFB8E5" w14:textId="6DAB88DA" w:rsidR="00A51E30" w:rsidRDefault="00A51E30" w:rsidP="00A51E30">
      <w:pPr>
        <w:ind w:firstLine="420"/>
      </w:pPr>
      <w:r>
        <w:rPr>
          <w:rFonts w:hint="eastAsia"/>
        </w:rPr>
        <w:t>本模块在设计上：</w:t>
      </w:r>
    </w:p>
    <w:p w14:paraId="04506313" w14:textId="7CB352C8" w:rsidR="00A51E30" w:rsidRDefault="00A51E30" w:rsidP="00A51E30">
      <w:pPr>
        <w:pStyle w:val="af1"/>
        <w:numPr>
          <w:ilvl w:val="0"/>
          <w:numId w:val="49"/>
        </w:numPr>
        <w:ind w:firstLineChars="0"/>
      </w:pPr>
      <w:r>
        <w:rPr>
          <w:rFonts w:hint="eastAsia"/>
        </w:rPr>
        <w:t>采用了简洁实用的用户</w:t>
      </w:r>
      <w:r>
        <w:rPr>
          <w:rFonts w:hint="eastAsia"/>
        </w:rPr>
        <w:t>UI</w:t>
      </w:r>
      <w:r>
        <w:rPr>
          <w:rFonts w:hint="eastAsia"/>
        </w:rPr>
        <w:t>界面，如左上角的保存，右上角的取消，符合用户正常的逻辑习惯，按钮标志也易于用户理解对应的功能。</w:t>
      </w:r>
    </w:p>
    <w:p w14:paraId="06EAE72D" w14:textId="7F78F592" w:rsidR="00A51E30" w:rsidRDefault="00A51E30" w:rsidP="00A51E30">
      <w:pPr>
        <w:pStyle w:val="af1"/>
        <w:numPr>
          <w:ilvl w:val="0"/>
          <w:numId w:val="49"/>
        </w:numPr>
        <w:ind w:firstLineChars="0"/>
      </w:pPr>
      <w:r>
        <w:rPr>
          <w:rFonts w:hint="eastAsia"/>
        </w:rPr>
        <w:t>整合了百度提供的语音识别</w:t>
      </w:r>
      <w:r>
        <w:rPr>
          <w:rFonts w:hint="eastAsia"/>
        </w:rPr>
        <w:t>API</w:t>
      </w:r>
      <w:r>
        <w:rPr>
          <w:rFonts w:hint="eastAsia"/>
        </w:rPr>
        <w:t>，可以实现语音识别等强大的功能。</w:t>
      </w:r>
    </w:p>
    <w:p w14:paraId="5E71EFF4" w14:textId="4C649C53" w:rsidR="00A51E30" w:rsidRDefault="00A51E30" w:rsidP="00A51E30">
      <w:pPr>
        <w:pStyle w:val="af1"/>
        <w:numPr>
          <w:ilvl w:val="0"/>
          <w:numId w:val="49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LeanCloud</w:t>
      </w:r>
      <w:r>
        <w:rPr>
          <w:rFonts w:hint="eastAsia"/>
        </w:rPr>
        <w:t>作为云端数据库，可以方便保存用户的笔记信息，实现云同步。</w:t>
      </w:r>
    </w:p>
    <w:p w14:paraId="4CEEB58F" w14:textId="77777777" w:rsidR="00A51E30" w:rsidRPr="0099123F" w:rsidRDefault="00A51E30" w:rsidP="00A51E30">
      <w:pPr>
        <w:pStyle w:val="3"/>
        <w:numPr>
          <w:ilvl w:val="2"/>
          <w:numId w:val="0"/>
        </w:numPr>
        <w:tabs>
          <w:tab w:val="left" w:pos="720"/>
        </w:tabs>
        <w:rPr>
          <w:b w:val="0"/>
        </w:rPr>
      </w:pPr>
      <w:bookmarkStart w:id="51" w:name="_Toc419010209"/>
      <w:r>
        <w:t>3.3.</w:t>
      </w:r>
      <w:r>
        <w:rPr>
          <w:rFonts w:hint="eastAsia"/>
        </w:rPr>
        <w:t>8</w:t>
      </w:r>
      <w:r w:rsidRPr="0099123F">
        <w:t xml:space="preserve"> UML</w:t>
      </w:r>
      <w:r w:rsidRPr="0099123F">
        <w:t>类图</w:t>
      </w:r>
      <w:bookmarkEnd w:id="51"/>
    </w:p>
    <w:p w14:paraId="3DF35F80" w14:textId="77777777" w:rsidR="00A51E30" w:rsidRPr="00CC50F9" w:rsidRDefault="00A51E30" w:rsidP="00A51E30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52" w:name="_Toc419010210"/>
      <w:r w:rsidRPr="00CC50F9">
        <w:t>3.3.</w:t>
      </w:r>
      <w:r>
        <w:rPr>
          <w:rFonts w:hint="eastAsia"/>
        </w:rPr>
        <w:t>9</w:t>
      </w:r>
      <w:r w:rsidRPr="00CC50F9">
        <w:t>接口</w:t>
      </w:r>
      <w:bookmarkEnd w:id="52"/>
    </w:p>
    <w:p w14:paraId="6BA87411" w14:textId="38799D32" w:rsidR="00A51E30" w:rsidRDefault="00A51E30" w:rsidP="00A51E30">
      <w:r>
        <w:rPr>
          <w:rFonts w:hint="eastAsia"/>
        </w:rPr>
        <w:tab/>
      </w:r>
      <w:r>
        <w:rPr>
          <w:rFonts w:hint="eastAsia"/>
        </w:rPr>
        <w:t>接口是百度语音识别</w:t>
      </w:r>
      <w:r>
        <w:rPr>
          <w:rFonts w:hint="eastAsia"/>
        </w:rPr>
        <w:t>OCR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接口，以及</w:t>
      </w:r>
      <w:r>
        <w:rPr>
          <w:rFonts w:hint="eastAsia"/>
        </w:rPr>
        <w:t>LeanCloud</w:t>
      </w:r>
      <w:r>
        <w:rPr>
          <w:rFonts w:hint="eastAsia"/>
        </w:rPr>
        <w:t>的原生接口。</w:t>
      </w:r>
    </w:p>
    <w:p w14:paraId="5675511A" w14:textId="77777777" w:rsidR="00A51E30" w:rsidRPr="00CC50F9" w:rsidRDefault="00A51E30" w:rsidP="00A51E30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53" w:name="_Toc419010211"/>
      <w:r w:rsidRPr="00CC50F9">
        <w:t>3.3.1</w:t>
      </w:r>
      <w:r>
        <w:rPr>
          <w:rFonts w:hint="eastAsia"/>
        </w:rPr>
        <w:t>0</w:t>
      </w:r>
      <w:r w:rsidRPr="00CC50F9">
        <w:t>存储分配</w:t>
      </w:r>
      <w:bookmarkEnd w:id="53"/>
    </w:p>
    <w:p w14:paraId="2C906C18" w14:textId="2E07EC97" w:rsidR="00A51E30" w:rsidRDefault="00C87426" w:rsidP="00A51E30">
      <w:r>
        <w:rPr>
          <w:rFonts w:hint="eastAsia"/>
        </w:rPr>
        <w:tab/>
        <w:t>LeanCould</w:t>
      </w:r>
      <w:r>
        <w:rPr>
          <w:rFonts w:hint="eastAsia"/>
        </w:rPr>
        <w:t>中船建了</w:t>
      </w:r>
      <w:r>
        <w:rPr>
          <w:rFonts w:hint="eastAsia"/>
        </w:rPr>
        <w:t>Notes</w:t>
      </w:r>
      <w:r>
        <w:rPr>
          <w:rFonts w:hint="eastAsia"/>
        </w:rPr>
        <w:t>列表，具体数据结构见下图：</w:t>
      </w:r>
    </w:p>
    <w:p w14:paraId="010C161B" w14:textId="52101ADA" w:rsidR="00C87426" w:rsidRDefault="00C87426" w:rsidP="00C87426">
      <w:pPr>
        <w:jc w:val="center"/>
      </w:pPr>
      <w:r>
        <w:rPr>
          <w:noProof/>
        </w:rPr>
        <w:drawing>
          <wp:inline distT="0" distB="0" distL="0" distR="0" wp14:anchorId="382F2057" wp14:editId="451A90EA">
            <wp:extent cx="3316963" cy="983245"/>
            <wp:effectExtent l="0" t="0" r="10795" b="762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7" cy="98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F41F" w14:textId="77777777" w:rsidR="00C87426" w:rsidRPr="00860C03" w:rsidRDefault="00C87426" w:rsidP="00C87426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54" w:name="_Toc419010212"/>
      <w:r w:rsidRPr="00860C03">
        <w:t>3.3.1</w:t>
      </w:r>
      <w:r>
        <w:rPr>
          <w:rFonts w:hint="eastAsia"/>
        </w:rPr>
        <w:t>1</w:t>
      </w:r>
      <w:r w:rsidRPr="00860C03">
        <w:t>限制条件</w:t>
      </w:r>
      <w:bookmarkEnd w:id="54"/>
    </w:p>
    <w:p w14:paraId="478A23A0" w14:textId="77777777" w:rsidR="00C87426" w:rsidRDefault="00C87426" w:rsidP="00C87426">
      <w:r>
        <w:rPr>
          <w:rFonts w:hint="eastAsia"/>
        </w:rPr>
        <w:t xml:space="preserve">    </w:t>
      </w:r>
      <w:r>
        <w:rPr>
          <w:rFonts w:hint="eastAsia"/>
        </w:rPr>
        <w:t>无</w:t>
      </w:r>
    </w:p>
    <w:p w14:paraId="19858D37" w14:textId="77777777" w:rsidR="00C87426" w:rsidRDefault="00C87426" w:rsidP="00C87426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55" w:name="_Toc419010213"/>
      <w:r>
        <w:t>3.3.1</w:t>
      </w:r>
      <w:r>
        <w:rPr>
          <w:rFonts w:hint="eastAsia"/>
        </w:rPr>
        <w:t>2</w:t>
      </w:r>
      <w:r>
        <w:t>测试计划</w:t>
      </w:r>
      <w:bookmarkEnd w:id="55"/>
    </w:p>
    <w:p w14:paraId="33873386" w14:textId="77777777" w:rsidR="00C87426" w:rsidRDefault="00C87426" w:rsidP="00C87426">
      <w:pPr>
        <w:pStyle w:val="ac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参见《组装测试计划》与《测试计划》。</w:t>
      </w:r>
    </w:p>
    <w:p w14:paraId="64D06C87" w14:textId="77777777" w:rsidR="00C87426" w:rsidRDefault="00C87426" w:rsidP="00C87426">
      <w:pPr>
        <w:pStyle w:val="3"/>
        <w:numPr>
          <w:ilvl w:val="2"/>
          <w:numId w:val="0"/>
        </w:numPr>
        <w:tabs>
          <w:tab w:val="left" w:pos="720"/>
        </w:tabs>
        <w:ind w:left="720" w:hanging="720"/>
      </w:pPr>
      <w:bookmarkStart w:id="56" w:name="_Toc419010214"/>
      <w:r>
        <w:t>3.3.1</w:t>
      </w:r>
      <w:r>
        <w:rPr>
          <w:rFonts w:hint="eastAsia"/>
        </w:rPr>
        <w:t>3</w:t>
      </w:r>
      <w:r>
        <w:t>尚未解决的问题</w:t>
      </w:r>
      <w:bookmarkEnd w:id="56"/>
    </w:p>
    <w:p w14:paraId="2AE05082" w14:textId="77777777" w:rsidR="00C87426" w:rsidRDefault="00C87426" w:rsidP="00C87426">
      <w:pPr>
        <w:pStyle w:val="ac"/>
        <w:ind w:firstLine="405"/>
        <w:rPr>
          <w:rFonts w:ascii="Times New Roman" w:hAnsi="Times New Roman"/>
        </w:rPr>
      </w:pPr>
      <w:r>
        <w:rPr>
          <w:rFonts w:ascii="Times New Roman" w:hAnsi="Times New Roman"/>
        </w:rPr>
        <w:t>至详细设计止，本模块未发现尚未解决的问题。</w:t>
      </w:r>
    </w:p>
    <w:p w14:paraId="71C65A32" w14:textId="77777777" w:rsidR="00E412A8" w:rsidRDefault="00E412A8" w:rsidP="00E412A8">
      <w:pPr>
        <w:pStyle w:val="1"/>
      </w:pPr>
      <w:bookmarkStart w:id="57" w:name="_Toc277146181"/>
      <w:bookmarkStart w:id="58" w:name="_GoBack"/>
      <w:bookmarkEnd w:id="58"/>
      <w:r>
        <w:rPr>
          <w:rFonts w:hint="eastAsia"/>
        </w:rPr>
        <w:t>编程协定</w:t>
      </w:r>
      <w:bookmarkEnd w:id="57"/>
    </w:p>
    <w:p w14:paraId="617F262D" w14:textId="77777777" w:rsidR="00E412A8" w:rsidRDefault="00E412A8" w:rsidP="00EC27EA">
      <w:pPr>
        <w:pStyle w:val="2"/>
      </w:pPr>
      <w:bookmarkStart w:id="59" w:name="_Toc277146182"/>
      <w:r>
        <w:rPr>
          <w:rFonts w:hint="eastAsia"/>
        </w:rPr>
        <w:t>操作系统</w:t>
      </w:r>
      <w:bookmarkEnd w:id="59"/>
    </w:p>
    <w:p w14:paraId="65E8697B" w14:textId="77777777" w:rsidR="00E412A8" w:rsidRDefault="00E412A8" w:rsidP="00EC27EA">
      <w:pPr>
        <w:pStyle w:val="2"/>
      </w:pPr>
      <w:bookmarkStart w:id="60" w:name="_Toc277146183"/>
      <w:r>
        <w:rPr>
          <w:rFonts w:hint="eastAsia"/>
        </w:rPr>
        <w:t>编程工具</w:t>
      </w:r>
      <w:bookmarkEnd w:id="60"/>
    </w:p>
    <w:p w14:paraId="20238B6C" w14:textId="77777777" w:rsidR="00E412A8" w:rsidRDefault="00E412A8" w:rsidP="00EC27EA">
      <w:pPr>
        <w:pStyle w:val="2"/>
      </w:pPr>
      <w:bookmarkStart w:id="61" w:name="_Toc277146184"/>
      <w:r>
        <w:rPr>
          <w:rFonts w:hint="eastAsia"/>
        </w:rPr>
        <w:t>编辑、调试、联接程序</w:t>
      </w:r>
      <w:bookmarkEnd w:id="61"/>
    </w:p>
    <w:p w14:paraId="0EA86BC1" w14:textId="77777777" w:rsidR="00E412A8" w:rsidRDefault="00EE6418" w:rsidP="00E412A8">
      <w:r>
        <w:t>【</w:t>
      </w:r>
      <w:r w:rsidR="00E412A8">
        <w:rPr>
          <w:rFonts w:hint="eastAsia"/>
        </w:rPr>
        <w:t>此处加入编辑、调试、联接程序</w:t>
      </w:r>
      <w:r>
        <w:rPr>
          <w:rFonts w:hint="eastAsia"/>
        </w:rPr>
        <w:t>】</w:t>
      </w:r>
    </w:p>
    <w:p w14:paraId="6E3A8375" w14:textId="77777777" w:rsidR="00E412A8" w:rsidRDefault="00E412A8" w:rsidP="00EC27EA">
      <w:pPr>
        <w:pStyle w:val="2"/>
      </w:pPr>
      <w:bookmarkStart w:id="62" w:name="_Toc277146185"/>
      <w:r>
        <w:rPr>
          <w:rFonts w:hint="eastAsia"/>
        </w:rPr>
        <w:t>编译工具</w:t>
      </w:r>
      <w:bookmarkEnd w:id="62"/>
    </w:p>
    <w:p w14:paraId="55D2101F" w14:textId="77777777" w:rsidR="00E412A8" w:rsidRDefault="00EE6418" w:rsidP="00E412A8">
      <w:r>
        <w:t>【</w:t>
      </w:r>
      <w:r w:rsidR="00E412A8">
        <w:rPr>
          <w:rFonts w:hint="eastAsia"/>
        </w:rPr>
        <w:t>此处加入编译工具</w:t>
      </w:r>
      <w:r>
        <w:rPr>
          <w:rFonts w:hint="eastAsia"/>
        </w:rPr>
        <w:t>】</w:t>
      </w:r>
    </w:p>
    <w:p w14:paraId="76C14F66" w14:textId="77777777" w:rsidR="00E412A8" w:rsidRDefault="00E412A8" w:rsidP="00EC27EA">
      <w:pPr>
        <w:pStyle w:val="2"/>
      </w:pPr>
      <w:bookmarkStart w:id="63" w:name="_Toc277146186"/>
      <w:r>
        <w:rPr>
          <w:rFonts w:hint="eastAsia"/>
        </w:rPr>
        <w:t>模拟、仿真数据</w:t>
      </w:r>
      <w:bookmarkEnd w:id="63"/>
    </w:p>
    <w:p w14:paraId="710FE999" w14:textId="77777777" w:rsidR="00E412A8" w:rsidRDefault="00E412A8" w:rsidP="00E412A8">
      <w:pPr>
        <w:ind w:firstLine="425"/>
      </w:pPr>
      <w:r>
        <w:rPr>
          <w:rFonts w:hint="eastAsia"/>
        </w:rPr>
        <w:t>模拟数据使用过去的真实数据，数据如下：</w:t>
      </w:r>
    </w:p>
    <w:p w14:paraId="0A818201" w14:textId="77777777" w:rsidR="00E412A8" w:rsidRDefault="00EE6418" w:rsidP="00E412A8">
      <w:pPr>
        <w:ind w:firstLine="425"/>
      </w:pPr>
      <w:r>
        <w:t>【</w:t>
      </w:r>
      <w:r w:rsidR="00E412A8">
        <w:rPr>
          <w:rFonts w:hint="eastAsia"/>
        </w:rPr>
        <w:t>此处加入数据</w:t>
      </w:r>
      <w:r>
        <w:rPr>
          <w:rFonts w:hint="eastAsia"/>
        </w:rPr>
        <w:t>】</w:t>
      </w:r>
    </w:p>
    <w:p w14:paraId="256517BD" w14:textId="77777777" w:rsidR="00E412A8" w:rsidRDefault="00E412A8" w:rsidP="00E412A8">
      <w:pPr>
        <w:ind w:firstLine="425"/>
      </w:pPr>
      <w:r>
        <w:rPr>
          <w:rFonts w:hint="eastAsia"/>
        </w:rPr>
        <w:t>过程如下：</w:t>
      </w:r>
    </w:p>
    <w:p w14:paraId="324C6A0E" w14:textId="77777777" w:rsidR="00E412A8" w:rsidRDefault="00EE6418" w:rsidP="00E412A8">
      <w:pPr>
        <w:ind w:firstLine="425"/>
      </w:pPr>
      <w:r>
        <w:t>【</w:t>
      </w:r>
      <w:r w:rsidR="00E412A8">
        <w:rPr>
          <w:rFonts w:hint="eastAsia"/>
        </w:rPr>
        <w:t>此处加入过程</w:t>
      </w:r>
      <w:r>
        <w:rPr>
          <w:rFonts w:hint="eastAsia"/>
        </w:rPr>
        <w:t>】</w:t>
      </w:r>
    </w:p>
    <w:p w14:paraId="388D5DFF" w14:textId="77777777" w:rsidR="00E412A8" w:rsidRDefault="00E412A8" w:rsidP="00EC27EA">
      <w:pPr>
        <w:pStyle w:val="2"/>
      </w:pPr>
      <w:bookmarkStart w:id="64" w:name="_Toc277146187"/>
      <w:r>
        <w:rPr>
          <w:rFonts w:hint="eastAsia"/>
        </w:rPr>
        <w:t>诊断、测试程序</w:t>
      </w:r>
      <w:bookmarkEnd w:id="64"/>
    </w:p>
    <w:p w14:paraId="225BE158" w14:textId="77777777" w:rsidR="00E412A8" w:rsidRDefault="00EE6418" w:rsidP="00E412A8">
      <w:r>
        <w:t>【</w:t>
      </w:r>
      <w:r w:rsidR="00E412A8">
        <w:rPr>
          <w:rFonts w:hint="eastAsia"/>
        </w:rPr>
        <w:t>此处加入诊断、测试程序</w:t>
      </w:r>
      <w:r>
        <w:rPr>
          <w:rFonts w:hint="eastAsia"/>
        </w:rPr>
        <w:t>】</w:t>
      </w:r>
    </w:p>
    <w:p w14:paraId="39E0C16A" w14:textId="77777777" w:rsidR="00E412A8" w:rsidRDefault="00E412A8" w:rsidP="00EC27EA">
      <w:pPr>
        <w:pStyle w:val="2"/>
      </w:pPr>
      <w:bookmarkStart w:id="65" w:name="_Toc277146188"/>
      <w:r>
        <w:rPr>
          <w:rFonts w:hint="eastAsia"/>
        </w:rPr>
        <w:t>检测程序</w:t>
      </w:r>
      <w:bookmarkEnd w:id="65"/>
    </w:p>
    <w:p w14:paraId="7E68CE2E" w14:textId="77777777" w:rsidR="00E412A8" w:rsidRDefault="00EE6418" w:rsidP="00E412A8">
      <w:r>
        <w:t>【</w:t>
      </w:r>
      <w:r w:rsidR="00E412A8">
        <w:rPr>
          <w:rFonts w:hint="eastAsia"/>
        </w:rPr>
        <w:t>此处加入检测程序</w:t>
      </w:r>
      <w:r>
        <w:rPr>
          <w:rFonts w:hint="eastAsia"/>
        </w:rPr>
        <w:t>】</w:t>
      </w:r>
    </w:p>
    <w:p w14:paraId="15BAB047" w14:textId="77777777" w:rsidR="00E412A8" w:rsidRDefault="00E412A8" w:rsidP="00E412A8">
      <w:pPr>
        <w:pStyle w:val="1"/>
      </w:pPr>
      <w:bookmarkStart w:id="66" w:name="_Toc277146189"/>
      <w:r>
        <w:rPr>
          <w:rFonts w:hint="eastAsia"/>
        </w:rPr>
        <w:t>数据结构</w:t>
      </w:r>
      <w:bookmarkEnd w:id="66"/>
    </w:p>
    <w:p w14:paraId="3609471F" w14:textId="77777777" w:rsidR="00E412A8" w:rsidRDefault="00E412A8" w:rsidP="00EC27EA">
      <w:pPr>
        <w:pStyle w:val="2"/>
      </w:pPr>
      <w:bookmarkStart w:id="67" w:name="_Toc277146190"/>
      <w:r>
        <w:rPr>
          <w:rFonts w:hint="eastAsia"/>
        </w:rPr>
        <w:t>物理结构</w:t>
      </w:r>
      <w:bookmarkEnd w:id="67"/>
    </w:p>
    <w:p w14:paraId="1CFA3400" w14:textId="77777777" w:rsidR="00E412A8" w:rsidRDefault="00EE6418" w:rsidP="00E412A8">
      <w:r>
        <w:t>【</w:t>
      </w:r>
      <w:r w:rsidR="00E412A8">
        <w:rPr>
          <w:rFonts w:hint="eastAsia"/>
        </w:rPr>
        <w:t>此处加入物理结构</w:t>
      </w:r>
      <w:r>
        <w:rPr>
          <w:rFonts w:hint="eastAsia"/>
        </w:rPr>
        <w:t>】</w:t>
      </w:r>
    </w:p>
    <w:p w14:paraId="45A99F45" w14:textId="77777777" w:rsidR="00E412A8" w:rsidRDefault="00E412A8" w:rsidP="00EC27EA">
      <w:pPr>
        <w:pStyle w:val="2"/>
      </w:pPr>
      <w:bookmarkStart w:id="68" w:name="_Toc277146191"/>
      <w:r>
        <w:rPr>
          <w:rFonts w:hint="eastAsia"/>
        </w:rPr>
        <w:t>库结构</w:t>
      </w:r>
      <w:bookmarkEnd w:id="68"/>
    </w:p>
    <w:p w14:paraId="174FE78C" w14:textId="77777777" w:rsidR="00E412A8" w:rsidRDefault="00EE6418" w:rsidP="00E412A8">
      <w:r>
        <w:t>【</w:t>
      </w:r>
      <w:r w:rsidR="00E412A8">
        <w:rPr>
          <w:rFonts w:hint="eastAsia"/>
        </w:rPr>
        <w:t>此处加入库结构</w:t>
      </w:r>
      <w:r>
        <w:rPr>
          <w:rFonts w:hint="eastAsia"/>
        </w:rPr>
        <w:t>】</w:t>
      </w:r>
    </w:p>
    <w:p w14:paraId="6F72924A" w14:textId="77777777" w:rsidR="00E412A8" w:rsidRDefault="00E412A8" w:rsidP="00EC27EA">
      <w:pPr>
        <w:pStyle w:val="2"/>
      </w:pPr>
      <w:bookmarkStart w:id="69" w:name="_Toc277146192"/>
      <w:r>
        <w:rPr>
          <w:rFonts w:hint="eastAsia"/>
        </w:rPr>
        <w:t>链路结构</w:t>
      </w:r>
      <w:bookmarkEnd w:id="69"/>
    </w:p>
    <w:p w14:paraId="19631613" w14:textId="77777777" w:rsidR="00E412A8" w:rsidRDefault="00EE6418" w:rsidP="00E412A8">
      <w:r>
        <w:t>【</w:t>
      </w:r>
      <w:r w:rsidR="00E412A8">
        <w:rPr>
          <w:rFonts w:hint="eastAsia"/>
        </w:rPr>
        <w:t>此处加入链路结构</w:t>
      </w:r>
      <w:r>
        <w:rPr>
          <w:rFonts w:hint="eastAsia"/>
        </w:rPr>
        <w:t>】</w:t>
      </w:r>
    </w:p>
    <w:p w14:paraId="09528DAE" w14:textId="77777777" w:rsidR="00E412A8" w:rsidRDefault="00E412A8" w:rsidP="00EC27EA">
      <w:pPr>
        <w:pStyle w:val="2"/>
      </w:pPr>
      <w:bookmarkStart w:id="70" w:name="_Toc277146193"/>
      <w:r>
        <w:rPr>
          <w:rFonts w:hint="eastAsia"/>
        </w:rPr>
        <w:t>表结构</w:t>
      </w:r>
      <w:bookmarkEnd w:id="70"/>
    </w:p>
    <w:p w14:paraId="3F11F738" w14:textId="77777777" w:rsidR="00E412A8" w:rsidRDefault="00EE6418" w:rsidP="00E412A8">
      <w:r>
        <w:t>【</w:t>
      </w:r>
      <w:r w:rsidR="00E412A8">
        <w:rPr>
          <w:rFonts w:hint="eastAsia"/>
        </w:rPr>
        <w:t>此处加入表结构</w:t>
      </w:r>
      <w:r>
        <w:rPr>
          <w:rFonts w:hint="eastAsia"/>
        </w:rPr>
        <w:t>】</w:t>
      </w:r>
    </w:p>
    <w:p w14:paraId="2F460339" w14:textId="77777777" w:rsidR="00E412A8" w:rsidRDefault="00E412A8" w:rsidP="00EC27EA">
      <w:pPr>
        <w:pStyle w:val="2"/>
      </w:pPr>
      <w:bookmarkStart w:id="71" w:name="_Toc277146194"/>
      <w:r>
        <w:rPr>
          <w:rFonts w:hint="eastAsia"/>
        </w:rPr>
        <w:t>内部存贮区分配</w:t>
      </w:r>
      <w:bookmarkEnd w:id="71"/>
    </w:p>
    <w:p w14:paraId="2BF6806B" w14:textId="77777777" w:rsidR="00E412A8" w:rsidRDefault="00EE6418" w:rsidP="00E412A8">
      <w:r>
        <w:t>【</w:t>
      </w:r>
      <w:r w:rsidR="00E412A8">
        <w:rPr>
          <w:rFonts w:hint="eastAsia"/>
        </w:rPr>
        <w:t>此处加入内部存贮区分配</w:t>
      </w:r>
      <w:r>
        <w:rPr>
          <w:rFonts w:hint="eastAsia"/>
        </w:rPr>
        <w:t>】</w:t>
      </w:r>
    </w:p>
    <w:p w14:paraId="2AA95320" w14:textId="77777777" w:rsidR="00E412A8" w:rsidRDefault="00E412A8" w:rsidP="00E412A8">
      <w:pPr>
        <w:pStyle w:val="1"/>
      </w:pPr>
      <w:bookmarkStart w:id="72" w:name="_Toc277146195"/>
      <w:r>
        <w:rPr>
          <w:rFonts w:hint="eastAsia"/>
        </w:rPr>
        <w:t>逻辑结构</w:t>
      </w:r>
      <w:bookmarkEnd w:id="72"/>
    </w:p>
    <w:p w14:paraId="3CE6CCB0" w14:textId="77777777" w:rsidR="00E412A8" w:rsidRDefault="00E412A8" w:rsidP="00EC27EA">
      <w:pPr>
        <w:pStyle w:val="2"/>
      </w:pPr>
      <w:bookmarkStart w:id="73" w:name="_Toc277146196"/>
      <w:r>
        <w:rPr>
          <w:rFonts w:hint="eastAsia"/>
        </w:rPr>
        <w:t>常量定义</w:t>
      </w:r>
      <w:bookmarkEnd w:id="73"/>
    </w:p>
    <w:p w14:paraId="3C8430A8" w14:textId="6D031C79" w:rsidR="00E237B4" w:rsidRDefault="00E237B4" w:rsidP="00E412A8">
      <w:pPr>
        <w:rPr>
          <w:rFonts w:hint="eastAsia"/>
        </w:rPr>
      </w:pPr>
      <w:r>
        <w:rPr>
          <w:rFonts w:hint="eastAsia"/>
        </w:rPr>
        <w:t>EditActivity.java</w:t>
      </w:r>
    </w:p>
    <w:p w14:paraId="4196801F" w14:textId="137084B5" w:rsidR="0017573D" w:rsidRPr="0017573D" w:rsidRDefault="00E237B4" w:rsidP="00E412A8">
      <w:pPr>
        <w:rPr>
          <w:rFonts w:hint="eastAsia"/>
        </w:rPr>
      </w:pPr>
      <w:r>
        <w:rPr>
          <w:noProof/>
        </w:rPr>
        <w:drawing>
          <wp:inline distT="0" distB="0" distL="0" distR="0" wp14:anchorId="04919DF6" wp14:editId="59BBC48F">
            <wp:extent cx="5273327" cy="362139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69"/>
                    <a:stretch/>
                  </pic:blipFill>
                  <pic:spPr bwMode="auto">
                    <a:xfrm>
                      <a:off x="0" y="0"/>
                      <a:ext cx="5274310" cy="36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B2EFB" w14:textId="77777777" w:rsidR="00E412A8" w:rsidRDefault="00E412A8" w:rsidP="00EC27EA">
      <w:pPr>
        <w:pStyle w:val="2"/>
      </w:pPr>
      <w:bookmarkStart w:id="74" w:name="_Toc277146197"/>
      <w:r>
        <w:rPr>
          <w:rFonts w:hint="eastAsia"/>
        </w:rPr>
        <w:t>变量定义</w:t>
      </w:r>
      <w:bookmarkEnd w:id="74"/>
    </w:p>
    <w:p w14:paraId="6DFEECEC" w14:textId="77777777" w:rsidR="0017573D" w:rsidRDefault="0017573D" w:rsidP="0017573D">
      <w:pPr>
        <w:rPr>
          <w:rFonts w:hint="eastAsia"/>
        </w:rPr>
      </w:pPr>
      <w:bookmarkStart w:id="75" w:name="_Toc277146198"/>
      <w:r>
        <w:rPr>
          <w:rFonts w:hint="eastAsia"/>
        </w:rPr>
        <w:t>EditProfile.java</w:t>
      </w:r>
    </w:p>
    <w:p w14:paraId="777F3FD5" w14:textId="67C0D4B9" w:rsidR="0017573D" w:rsidRDefault="0017573D" w:rsidP="0017573D">
      <w:pPr>
        <w:rPr>
          <w:rFonts w:hint="eastAsia"/>
        </w:rPr>
      </w:pPr>
      <w:r>
        <w:rPr>
          <w:noProof/>
        </w:rPr>
        <w:drawing>
          <wp:inline distT="0" distB="0" distL="0" distR="0" wp14:anchorId="6BADB145" wp14:editId="01768BC5">
            <wp:extent cx="5031463" cy="1210976"/>
            <wp:effectExtent l="0" t="0" r="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63" cy="121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5DA4" w14:textId="77777777" w:rsidR="0017573D" w:rsidRDefault="0017573D" w:rsidP="0017573D">
      <w:pPr>
        <w:rPr>
          <w:rFonts w:hint="eastAsia"/>
        </w:rPr>
      </w:pPr>
      <w:r>
        <w:rPr>
          <w:rFonts w:hint="eastAsia"/>
        </w:rPr>
        <w:t>ShowOtherActivity.java</w:t>
      </w:r>
    </w:p>
    <w:p w14:paraId="2A158865" w14:textId="5E9FD6AA" w:rsidR="0017573D" w:rsidRDefault="0017573D" w:rsidP="0017573D">
      <w:pPr>
        <w:rPr>
          <w:rFonts w:hint="eastAsia"/>
        </w:rPr>
      </w:pPr>
      <w:r>
        <w:rPr>
          <w:noProof/>
        </w:rPr>
        <w:drawing>
          <wp:inline distT="0" distB="0" distL="0" distR="0" wp14:anchorId="7513D5B6" wp14:editId="14FA9F9B">
            <wp:extent cx="5052060" cy="1548130"/>
            <wp:effectExtent l="0" t="0" r="2540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A2F5" w14:textId="77777777" w:rsidR="00E412A8" w:rsidRDefault="00E412A8" w:rsidP="00EC27EA">
      <w:pPr>
        <w:pStyle w:val="2"/>
      </w:pPr>
      <w:r>
        <w:rPr>
          <w:rFonts w:hint="eastAsia"/>
        </w:rPr>
        <w:t>结构定义</w:t>
      </w:r>
      <w:bookmarkEnd w:id="75"/>
    </w:p>
    <w:p w14:paraId="23FBC186" w14:textId="77777777" w:rsidR="0017573D" w:rsidRDefault="0017573D" w:rsidP="0017573D">
      <w:bookmarkStart w:id="76" w:name="_Toc277146199"/>
      <w:r>
        <w:t>本程序中无结构定义。</w:t>
      </w:r>
    </w:p>
    <w:p w14:paraId="2394B013" w14:textId="77777777" w:rsidR="00E412A8" w:rsidRDefault="00E412A8" w:rsidP="00EC27EA">
      <w:pPr>
        <w:pStyle w:val="2"/>
      </w:pPr>
      <w:r>
        <w:rPr>
          <w:rFonts w:hint="eastAsia"/>
        </w:rPr>
        <w:t>全局定义</w:t>
      </w:r>
      <w:bookmarkEnd w:id="76"/>
    </w:p>
    <w:p w14:paraId="62A3E07A" w14:textId="5CEEF281" w:rsidR="0017573D" w:rsidRDefault="0017573D" w:rsidP="0017573D">
      <w:bookmarkStart w:id="77" w:name="_Toc277146200"/>
      <w:r>
        <w:t>本程序中无</w:t>
      </w:r>
      <w:r>
        <w:rPr>
          <w:rFonts w:hint="eastAsia"/>
        </w:rPr>
        <w:t>全局</w:t>
      </w:r>
      <w:r>
        <w:t>定义。</w:t>
      </w:r>
    </w:p>
    <w:p w14:paraId="45C41510" w14:textId="77777777" w:rsidR="00E412A8" w:rsidRDefault="00E412A8" w:rsidP="00E412A8">
      <w:pPr>
        <w:pStyle w:val="1"/>
      </w:pPr>
      <w:r>
        <w:rPr>
          <w:rFonts w:hint="eastAsia"/>
        </w:rPr>
        <w:t>源文件列表</w:t>
      </w:r>
      <w:bookmarkEnd w:id="77"/>
    </w:p>
    <w:p w14:paraId="511E0B4D" w14:textId="3BF368A8" w:rsidR="0017573D" w:rsidRDefault="0017573D">
      <w:pPr>
        <w:rPr>
          <w:rFonts w:hint="eastAsia"/>
        </w:rPr>
      </w:pPr>
      <w:r>
        <w:rPr>
          <w:rFonts w:hint="eastAsia"/>
        </w:rPr>
        <w:t>本程序包含</w:t>
      </w:r>
      <w:r>
        <w:rPr>
          <w:rFonts w:hint="eastAsia"/>
        </w:rPr>
        <w:t>13</w:t>
      </w:r>
      <w:r>
        <w:rPr>
          <w:rFonts w:hint="eastAsia"/>
        </w:rPr>
        <w:t>个自定义的</w:t>
      </w:r>
      <w:r>
        <w:rPr>
          <w:rFonts w:hint="eastAsia"/>
        </w:rPr>
        <w:t>java</w:t>
      </w:r>
      <w:r>
        <w:rPr>
          <w:rFonts w:hint="eastAsia"/>
        </w:rPr>
        <w:t>类，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entity,7</w:t>
      </w:r>
      <w:r>
        <w:rPr>
          <w:rFonts w:hint="eastAsia"/>
        </w:rPr>
        <w:t>个</w:t>
      </w:r>
      <w:r>
        <w:rPr>
          <w:rFonts w:hint="eastAsia"/>
        </w:rPr>
        <w:t>utils,2</w:t>
      </w:r>
      <w:r>
        <w:rPr>
          <w:rFonts w:hint="eastAsia"/>
        </w:rPr>
        <w:t>个</w:t>
      </w:r>
      <w:r>
        <w:rPr>
          <w:rFonts w:hint="eastAsia"/>
        </w:rPr>
        <w:t>views</w:t>
      </w:r>
      <w:r>
        <w:rPr>
          <w:rFonts w:hint="eastAsia"/>
        </w:rPr>
        <w:t>，</w:t>
      </w:r>
      <w:r>
        <w:rPr>
          <w:rFonts w:hint="eastAsia"/>
        </w:rPr>
        <w:t>19</w:t>
      </w:r>
      <w:r>
        <w:rPr>
          <w:rFonts w:hint="eastAsia"/>
        </w:rPr>
        <w:t>个</w:t>
      </w:r>
      <w:r>
        <w:rPr>
          <w:rFonts w:hint="eastAsia"/>
        </w:rPr>
        <w:t>layout,11</w:t>
      </w:r>
      <w:r>
        <w:rPr>
          <w:rFonts w:hint="eastAsia"/>
        </w:rPr>
        <w:t>个</w:t>
      </w:r>
      <w:r>
        <w:rPr>
          <w:rFonts w:hint="eastAsia"/>
        </w:rPr>
        <w:t>menu</w:t>
      </w:r>
      <w:r>
        <w:rPr>
          <w:rFonts w:hint="eastAsia"/>
        </w:rPr>
        <w:t>，如以下各图所示：</w:t>
      </w:r>
    </w:p>
    <w:p w14:paraId="08A4630A" w14:textId="179179AB" w:rsidR="0017573D" w:rsidRDefault="0017573D" w:rsidP="001757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EA9A46" wp14:editId="41CBA12F">
            <wp:extent cx="2516863" cy="3591907"/>
            <wp:effectExtent l="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63" cy="359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2D54" w14:textId="282830A7" w:rsidR="0017573D" w:rsidRDefault="0017573D" w:rsidP="001757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8C6817" wp14:editId="6AA5A41A">
            <wp:extent cx="2537946" cy="3819355"/>
            <wp:effectExtent l="0" t="0" r="254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89" cy="382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FAA7" w14:textId="12F3A601" w:rsidR="0017573D" w:rsidRDefault="0017573D" w:rsidP="001757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3EA86B" wp14:editId="527D83DF">
            <wp:extent cx="2608530" cy="3850209"/>
            <wp:effectExtent l="0" t="0" r="8255" b="1079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321" cy="38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19E0" w14:textId="0B0A222D" w:rsidR="0017573D" w:rsidRPr="00E412A8" w:rsidRDefault="0017573D" w:rsidP="001757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0232EC" wp14:editId="1D1EB376">
            <wp:extent cx="2605874" cy="3999293"/>
            <wp:effectExtent l="0" t="0" r="1079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874" cy="399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73D" w:rsidRPr="00E412A8" w:rsidSect="002275BF">
      <w:headerReference w:type="default" r:id="rId44"/>
      <w:footerReference w:type="default" r:id="rId45"/>
      <w:pgSz w:w="11906" w:h="16838"/>
      <w:pgMar w:top="1440" w:right="1800" w:bottom="1440" w:left="1800" w:header="851" w:footer="50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70DB97" w14:textId="77777777" w:rsidR="00E237B4" w:rsidRDefault="00E237B4">
      <w:r>
        <w:separator/>
      </w:r>
    </w:p>
  </w:endnote>
  <w:endnote w:type="continuationSeparator" w:id="0">
    <w:p w14:paraId="0D2A949D" w14:textId="77777777" w:rsidR="00E237B4" w:rsidRDefault="00E23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幼圆">
    <w:charset w:val="86"/>
    <w:family w:val="modern"/>
    <w:pitch w:val="fixed"/>
    <w:sig w:usb0="00000001" w:usb1="080E0000" w:usb2="00000010" w:usb3="00000000" w:csb0="0004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华文彩云">
    <w:altName w:val="宋体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0A7727" w14:textId="77777777" w:rsidR="00E237B4" w:rsidRDefault="00E237B4">
    <w:pPr>
      <w:pStyle w:val="a5"/>
      <w:jc w:val="both"/>
    </w:pPr>
  </w:p>
  <w:p w14:paraId="0589CE37" w14:textId="77777777" w:rsidR="00E237B4" w:rsidRDefault="00E237B4" w:rsidP="002275BF">
    <w:pPr>
      <w:pStyle w:val="a5"/>
      <w:jc w:val="center"/>
      <w:rPr>
        <w:rStyle w:val="ab"/>
      </w:rPr>
    </w:pPr>
    <w:r w:rsidRPr="0031277E">
      <w:rPr>
        <w:rFonts w:hint="eastAsia"/>
      </w:rPr>
      <w:t>第</w:t>
    </w:r>
    <w:r w:rsidRPr="0031277E">
      <w:rPr>
        <w:rStyle w:val="ab"/>
      </w:rPr>
      <w:fldChar w:fldCharType="begin"/>
    </w:r>
    <w:r w:rsidRPr="0031277E">
      <w:rPr>
        <w:rStyle w:val="ab"/>
      </w:rPr>
      <w:instrText xml:space="preserve"> PAGE </w:instrText>
    </w:r>
    <w:r w:rsidRPr="0031277E">
      <w:rPr>
        <w:rStyle w:val="ab"/>
      </w:rPr>
      <w:fldChar w:fldCharType="separate"/>
    </w:r>
    <w:r w:rsidR="0017573D">
      <w:rPr>
        <w:rStyle w:val="ab"/>
        <w:noProof/>
      </w:rPr>
      <w:t>1</w:t>
    </w:r>
    <w:r w:rsidRPr="0031277E">
      <w:rPr>
        <w:rStyle w:val="ab"/>
      </w:rPr>
      <w:fldChar w:fldCharType="end"/>
    </w:r>
    <w:r w:rsidRPr="0031277E">
      <w:rPr>
        <w:rStyle w:val="ab"/>
        <w:rFonts w:hint="eastAsia"/>
      </w:rPr>
      <w:t>页</w:t>
    </w:r>
    <w:r w:rsidRPr="0031277E">
      <w:rPr>
        <w:rStyle w:val="ab"/>
        <w:rFonts w:hint="eastAsia"/>
      </w:rPr>
      <w:t>/</w:t>
    </w:r>
    <w:r w:rsidRPr="0031277E">
      <w:rPr>
        <w:rStyle w:val="ab"/>
        <w:rFonts w:hint="eastAsia"/>
      </w:rPr>
      <w:t>总</w:t>
    </w:r>
    <w:r w:rsidRPr="0031277E">
      <w:rPr>
        <w:rStyle w:val="ab"/>
      </w:rPr>
      <w:fldChar w:fldCharType="begin"/>
    </w:r>
    <w:r w:rsidRPr="0031277E">
      <w:rPr>
        <w:rStyle w:val="ab"/>
      </w:rPr>
      <w:instrText xml:space="preserve"> NUMPAGES </w:instrText>
    </w:r>
    <w:r w:rsidRPr="0031277E">
      <w:rPr>
        <w:rStyle w:val="ab"/>
      </w:rPr>
      <w:fldChar w:fldCharType="separate"/>
    </w:r>
    <w:r w:rsidR="0017573D">
      <w:rPr>
        <w:rStyle w:val="ab"/>
        <w:noProof/>
      </w:rPr>
      <w:t>1</w:t>
    </w:r>
    <w:r w:rsidRPr="0031277E">
      <w:rPr>
        <w:rStyle w:val="ab"/>
      </w:rPr>
      <w:fldChar w:fldCharType="end"/>
    </w:r>
    <w:r w:rsidRPr="0031277E">
      <w:rPr>
        <w:rStyle w:val="ab"/>
        <w:rFonts w:hint="eastAsia"/>
      </w:rPr>
      <w:t>页</w:t>
    </w:r>
  </w:p>
  <w:p w14:paraId="12B8CC8E" w14:textId="77777777" w:rsidR="00E237B4" w:rsidRPr="0031277E" w:rsidRDefault="00E237B4" w:rsidP="002275BF">
    <w:pPr>
      <w:pStyle w:val="a5"/>
      <w:jc w:val="center"/>
      <w:rPr>
        <w:b/>
      </w:rPr>
    </w:pPr>
    <w:r>
      <w:rPr>
        <w:rStyle w:val="ab"/>
        <w:rFonts w:hint="eastAsia"/>
        <w:b/>
      </w:rPr>
      <w:t>版权所有</w:t>
    </w:r>
    <w:r>
      <w:rPr>
        <w:rStyle w:val="ab"/>
        <w:rFonts w:hint="eastAsia"/>
        <w:b/>
      </w:rPr>
      <w:t xml:space="preserve"> </w:t>
    </w:r>
    <w:r>
      <w:rPr>
        <w:rStyle w:val="ab"/>
        <w:rFonts w:hint="eastAsia"/>
        <w:b/>
      </w:rPr>
      <w:t>未经许可</w:t>
    </w:r>
    <w:r>
      <w:rPr>
        <w:rStyle w:val="ab"/>
        <w:rFonts w:hint="eastAsia"/>
        <w:b/>
      </w:rPr>
      <w:t xml:space="preserve"> </w:t>
    </w:r>
    <w:r>
      <w:rPr>
        <w:rStyle w:val="ab"/>
        <w:rFonts w:hint="eastAsia"/>
        <w:b/>
      </w:rPr>
      <w:t>不得复制或外传</w:t>
    </w:r>
  </w:p>
  <w:p w14:paraId="568C1C61" w14:textId="77777777" w:rsidR="00E237B4" w:rsidRPr="002275BF" w:rsidRDefault="00E237B4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53D68F" w14:textId="77777777" w:rsidR="00E237B4" w:rsidRDefault="00E237B4">
      <w:r>
        <w:separator/>
      </w:r>
    </w:p>
  </w:footnote>
  <w:footnote w:type="continuationSeparator" w:id="0">
    <w:p w14:paraId="0B25061E" w14:textId="77777777" w:rsidR="00E237B4" w:rsidRDefault="00E237B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1EFEB2" w14:textId="77777777" w:rsidR="00E237B4" w:rsidRDefault="00E237B4" w:rsidP="002275BF">
    <w:pPr>
      <w:pStyle w:val="a4"/>
    </w:pPr>
    <w:r>
      <w:rPr>
        <w:noProof/>
      </w:rPr>
      <w:drawing>
        <wp:anchor distT="0" distB="0" distL="114300" distR="114300" simplePos="0" relativeHeight="251657728" behindDoc="0" locked="0" layoutInCell="1" allowOverlap="1" wp14:anchorId="25486D50" wp14:editId="66964DF5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257300" cy="302260"/>
          <wp:effectExtent l="0" t="0" r="12700" b="2540"/>
          <wp:wrapNone/>
          <wp:docPr id="3" name="图片 3" descr="上海交通大学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上海交通大学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3022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1DB953" w14:textId="77777777" w:rsidR="00E237B4" w:rsidRPr="002275BF" w:rsidRDefault="00E237B4" w:rsidP="002275BF">
    <w:pPr>
      <w:pStyle w:val="a4"/>
    </w:pPr>
    <w:r>
      <w:rPr>
        <w:rFonts w:ascii="楷体_GB2312" w:eastAsia="楷体_GB2312" w:hint="eastAsia"/>
        <w:sz w:val="28"/>
        <w:szCs w:val="28"/>
      </w:rPr>
      <w:t xml:space="preserve">                                     </w:t>
    </w:r>
    <w:r w:rsidRPr="0073235C">
      <w:rPr>
        <w:rFonts w:ascii="楷体_GB2312" w:eastAsia="楷体_GB2312" w:hint="eastAsia"/>
        <w:sz w:val="28"/>
        <w:szCs w:val="28"/>
      </w:rPr>
      <w:t>XXX项目</w:t>
    </w:r>
    <w:r>
      <w:rPr>
        <w:rFonts w:ascii="楷体_GB2312" w:eastAsia="楷体_GB2312" w:hAnsi="华文中宋" w:hint="eastAsia"/>
        <w:sz w:val="28"/>
        <w:szCs w:val="28"/>
      </w:rPr>
      <w:t>详细设计说明书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F"/>
    <w:multiLevelType w:val="multilevel"/>
    <w:tmpl w:val="0000001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5DE3F92"/>
    <w:multiLevelType w:val="hybridMultilevel"/>
    <w:tmpl w:val="F3B61CE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67B51C1"/>
    <w:multiLevelType w:val="hybridMultilevel"/>
    <w:tmpl w:val="B12C85C8"/>
    <w:lvl w:ilvl="0" w:tplc="98EC0B08">
      <w:start w:val="1"/>
      <w:numFmt w:val="decimal"/>
      <w:lvlText w:val="%1."/>
      <w:lvlJc w:val="left"/>
      <w:pPr>
        <w:ind w:left="1000" w:hanging="5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0A190162"/>
    <w:multiLevelType w:val="hybridMultilevel"/>
    <w:tmpl w:val="0E3EBD3A"/>
    <w:lvl w:ilvl="0" w:tplc="27729A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0F0E4B00"/>
    <w:multiLevelType w:val="hybridMultilevel"/>
    <w:tmpl w:val="E9CE26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0FD68C2"/>
    <w:multiLevelType w:val="hybridMultilevel"/>
    <w:tmpl w:val="5BA072AC"/>
    <w:lvl w:ilvl="0" w:tplc="9A123242">
      <w:start w:val="1"/>
      <w:numFmt w:val="bullet"/>
      <w:lvlText w:val="◎"/>
      <w:lvlJc w:val="left"/>
      <w:pPr>
        <w:tabs>
          <w:tab w:val="num" w:pos="782"/>
        </w:tabs>
        <w:ind w:left="782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2"/>
        </w:tabs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2"/>
        </w:tabs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2"/>
        </w:tabs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2"/>
        </w:tabs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2"/>
        </w:tabs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2"/>
        </w:tabs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2"/>
        </w:tabs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2"/>
        </w:tabs>
        <w:ind w:left="4202" w:hanging="420"/>
      </w:pPr>
      <w:rPr>
        <w:rFonts w:ascii="Wingdings" w:hAnsi="Wingdings" w:hint="default"/>
      </w:rPr>
    </w:lvl>
  </w:abstractNum>
  <w:abstractNum w:abstractNumId="7">
    <w:nsid w:val="1AC64154"/>
    <w:multiLevelType w:val="hybridMultilevel"/>
    <w:tmpl w:val="0C90300C"/>
    <w:lvl w:ilvl="0" w:tplc="FCF8849E">
      <w:start w:val="2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FFC3F40"/>
    <w:multiLevelType w:val="hybridMultilevel"/>
    <w:tmpl w:val="3258DCA0"/>
    <w:lvl w:ilvl="0" w:tplc="46640222">
      <w:start w:val="1"/>
      <w:numFmt w:val="decimal"/>
      <w:lvlText w:val="%1．"/>
      <w:lvlJc w:val="left"/>
      <w:pPr>
        <w:tabs>
          <w:tab w:val="num" w:pos="1170"/>
        </w:tabs>
        <w:ind w:left="1170" w:hanging="5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9">
    <w:nsid w:val="20150176"/>
    <w:multiLevelType w:val="hybridMultilevel"/>
    <w:tmpl w:val="8CFE536C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5EB6840"/>
    <w:multiLevelType w:val="hybridMultilevel"/>
    <w:tmpl w:val="70DC3E9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D606AB0"/>
    <w:multiLevelType w:val="hybridMultilevel"/>
    <w:tmpl w:val="6F4C293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369E0908"/>
    <w:multiLevelType w:val="singleLevel"/>
    <w:tmpl w:val="4524E974"/>
    <w:lvl w:ilvl="0">
      <w:start w:val="1"/>
      <w:numFmt w:val="lowerLetter"/>
      <w:lvlText w:val="%1."/>
      <w:lvlJc w:val="left"/>
      <w:pPr>
        <w:tabs>
          <w:tab w:val="num" w:pos="885"/>
        </w:tabs>
        <w:ind w:left="885" w:hanging="210"/>
      </w:pPr>
      <w:rPr>
        <w:rFonts w:hint="default"/>
      </w:rPr>
    </w:lvl>
  </w:abstractNum>
  <w:abstractNum w:abstractNumId="14">
    <w:nsid w:val="396631FE"/>
    <w:multiLevelType w:val="hybridMultilevel"/>
    <w:tmpl w:val="EF705976"/>
    <w:lvl w:ilvl="0" w:tplc="8DE4E70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B8B02A8"/>
    <w:multiLevelType w:val="singleLevel"/>
    <w:tmpl w:val="26DC0DCC"/>
    <w:lvl w:ilvl="0">
      <w:start w:val="1"/>
      <w:numFmt w:val="lowerLetter"/>
      <w:lvlText w:val="%1."/>
      <w:lvlJc w:val="left"/>
      <w:pPr>
        <w:tabs>
          <w:tab w:val="num" w:pos="525"/>
        </w:tabs>
        <w:ind w:left="525" w:hanging="210"/>
      </w:pPr>
      <w:rPr>
        <w:rFonts w:hint="default"/>
      </w:rPr>
    </w:lvl>
  </w:abstractNum>
  <w:abstractNum w:abstractNumId="16">
    <w:nsid w:val="3F085AF0"/>
    <w:multiLevelType w:val="hybridMultilevel"/>
    <w:tmpl w:val="90709830"/>
    <w:lvl w:ilvl="0" w:tplc="7E4E017E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4C173C"/>
    <w:multiLevelType w:val="hybridMultilevel"/>
    <w:tmpl w:val="EAB4A328"/>
    <w:lvl w:ilvl="0" w:tplc="1952B7C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47490720"/>
    <w:multiLevelType w:val="hybridMultilevel"/>
    <w:tmpl w:val="09E4F2CE"/>
    <w:lvl w:ilvl="0" w:tplc="12AE1F02">
      <w:start w:val="1"/>
      <w:numFmt w:val="decimal"/>
      <w:lvlText w:val="%1"/>
      <w:lvlJc w:val="center"/>
      <w:pPr>
        <w:tabs>
          <w:tab w:val="num" w:pos="-227"/>
        </w:tabs>
        <w:ind w:left="-227" w:firstLine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512121F5"/>
    <w:multiLevelType w:val="hybridMultilevel"/>
    <w:tmpl w:val="BCCC7404"/>
    <w:lvl w:ilvl="0" w:tplc="8E9A51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5BAA5179"/>
    <w:multiLevelType w:val="hybridMultilevel"/>
    <w:tmpl w:val="7D42E4A0"/>
    <w:lvl w:ilvl="0" w:tplc="6F1AC83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5BFB7A2E"/>
    <w:multiLevelType w:val="hybridMultilevel"/>
    <w:tmpl w:val="415AAA88"/>
    <w:lvl w:ilvl="0" w:tplc="052A63A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662A150F"/>
    <w:multiLevelType w:val="hybridMultilevel"/>
    <w:tmpl w:val="209EA4A0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24">
    <w:nsid w:val="6E3249BA"/>
    <w:multiLevelType w:val="hybridMultilevel"/>
    <w:tmpl w:val="3962AD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6F542CAA"/>
    <w:multiLevelType w:val="multilevel"/>
    <w:tmpl w:val="C284BC9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>
    <w:nsid w:val="71B2775D"/>
    <w:multiLevelType w:val="hybridMultilevel"/>
    <w:tmpl w:val="A342B4A2"/>
    <w:lvl w:ilvl="0" w:tplc="BFC0CB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73723906"/>
    <w:multiLevelType w:val="hybridMultilevel"/>
    <w:tmpl w:val="C38A26A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73BF3D36"/>
    <w:multiLevelType w:val="hybridMultilevel"/>
    <w:tmpl w:val="180491B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76B12B98"/>
    <w:multiLevelType w:val="multilevel"/>
    <w:tmpl w:val="D09C79B8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77221623"/>
    <w:multiLevelType w:val="singleLevel"/>
    <w:tmpl w:val="DE343600"/>
    <w:lvl w:ilvl="0">
      <w:start w:val="1"/>
      <w:numFmt w:val="lowerLetter"/>
      <w:lvlText w:val="%1."/>
      <w:lvlJc w:val="left"/>
      <w:pPr>
        <w:tabs>
          <w:tab w:val="num" w:pos="525"/>
        </w:tabs>
        <w:ind w:left="525" w:hanging="210"/>
      </w:pPr>
      <w:rPr>
        <w:rFonts w:hint="default"/>
      </w:rPr>
    </w:lvl>
  </w:abstractNum>
  <w:abstractNum w:abstractNumId="32">
    <w:nsid w:val="78760B11"/>
    <w:multiLevelType w:val="hybridMultilevel"/>
    <w:tmpl w:val="5AB8CA2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18"/>
  </w:num>
  <w:num w:numId="4">
    <w:abstractNumId w:val="27"/>
  </w:num>
  <w:num w:numId="5">
    <w:abstractNumId w:val="6"/>
  </w:num>
  <w:num w:numId="6">
    <w:abstractNumId w:val="8"/>
  </w:num>
  <w:num w:numId="7">
    <w:abstractNumId w:val="20"/>
  </w:num>
  <w:num w:numId="8">
    <w:abstractNumId w:val="10"/>
  </w:num>
  <w:num w:numId="9">
    <w:abstractNumId w:val="7"/>
  </w:num>
  <w:num w:numId="10">
    <w:abstractNumId w:val="32"/>
  </w:num>
  <w:num w:numId="11">
    <w:abstractNumId w:val="26"/>
  </w:num>
  <w:num w:numId="12">
    <w:abstractNumId w:val="1"/>
  </w:num>
  <w:num w:numId="13">
    <w:abstractNumId w:val="30"/>
  </w:num>
  <w:num w:numId="14">
    <w:abstractNumId w:val="23"/>
  </w:num>
  <w:num w:numId="15">
    <w:abstractNumId w:val="9"/>
  </w:num>
  <w:num w:numId="16">
    <w:abstractNumId w:val="28"/>
  </w:num>
  <w:num w:numId="17">
    <w:abstractNumId w:val="5"/>
  </w:num>
  <w:num w:numId="18">
    <w:abstractNumId w:val="2"/>
  </w:num>
  <w:num w:numId="19">
    <w:abstractNumId w:val="11"/>
  </w:num>
  <w:num w:numId="20">
    <w:abstractNumId w:val="24"/>
  </w:num>
  <w:num w:numId="21">
    <w:abstractNumId w:val="16"/>
  </w:num>
  <w:num w:numId="22">
    <w:abstractNumId w:val="15"/>
  </w:num>
  <w:num w:numId="23">
    <w:abstractNumId w:val="31"/>
  </w:num>
  <w:num w:numId="24">
    <w:abstractNumId w:val="13"/>
  </w:num>
  <w:num w:numId="25">
    <w:abstractNumId w:val="19"/>
  </w:num>
  <w:num w:numId="26">
    <w:abstractNumId w:val="14"/>
  </w:num>
  <w:num w:numId="27">
    <w:abstractNumId w:val="29"/>
  </w:num>
  <w:num w:numId="28">
    <w:abstractNumId w:val="29"/>
  </w:num>
  <w:num w:numId="29">
    <w:abstractNumId w:val="29"/>
  </w:num>
  <w:num w:numId="30">
    <w:abstractNumId w:val="29"/>
  </w:num>
  <w:num w:numId="31">
    <w:abstractNumId w:val="29"/>
  </w:num>
  <w:num w:numId="32">
    <w:abstractNumId w:val="29"/>
  </w:num>
  <w:num w:numId="33">
    <w:abstractNumId w:val="29"/>
  </w:num>
  <w:num w:numId="34">
    <w:abstractNumId w:val="29"/>
  </w:num>
  <w:num w:numId="35">
    <w:abstractNumId w:val="29"/>
  </w:num>
  <w:num w:numId="36">
    <w:abstractNumId w:val="29"/>
  </w:num>
  <w:num w:numId="37">
    <w:abstractNumId w:val="29"/>
  </w:num>
  <w:num w:numId="38">
    <w:abstractNumId w:val="29"/>
  </w:num>
  <w:num w:numId="39">
    <w:abstractNumId w:val="29"/>
  </w:num>
  <w:num w:numId="40">
    <w:abstractNumId w:val="29"/>
  </w:num>
  <w:num w:numId="41">
    <w:abstractNumId w:val="29"/>
  </w:num>
  <w:num w:numId="42">
    <w:abstractNumId w:val="29"/>
  </w:num>
  <w:num w:numId="43">
    <w:abstractNumId w:val="29"/>
  </w:num>
  <w:num w:numId="44">
    <w:abstractNumId w:val="25"/>
  </w:num>
  <w:num w:numId="45">
    <w:abstractNumId w:val="22"/>
  </w:num>
  <w:num w:numId="46">
    <w:abstractNumId w:val="4"/>
  </w:num>
  <w:num w:numId="47">
    <w:abstractNumId w:val="0"/>
  </w:num>
  <w:num w:numId="48">
    <w:abstractNumId w:val="21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386"/>
    <w:rsid w:val="00001A72"/>
    <w:rsid w:val="00002B6C"/>
    <w:rsid w:val="0001645C"/>
    <w:rsid w:val="0003559D"/>
    <w:rsid w:val="0003695F"/>
    <w:rsid w:val="00082385"/>
    <w:rsid w:val="000A7D31"/>
    <w:rsid w:val="000B330B"/>
    <w:rsid w:val="000F1881"/>
    <w:rsid w:val="001555FC"/>
    <w:rsid w:val="00157D48"/>
    <w:rsid w:val="001723D5"/>
    <w:rsid w:val="0017573D"/>
    <w:rsid w:val="001A59B3"/>
    <w:rsid w:val="001B3121"/>
    <w:rsid w:val="001B7765"/>
    <w:rsid w:val="001C1A5E"/>
    <w:rsid w:val="001D63F4"/>
    <w:rsid w:val="002275BF"/>
    <w:rsid w:val="00267DB0"/>
    <w:rsid w:val="0029508E"/>
    <w:rsid w:val="0030241F"/>
    <w:rsid w:val="003560D8"/>
    <w:rsid w:val="00364250"/>
    <w:rsid w:val="003B6863"/>
    <w:rsid w:val="003F6E22"/>
    <w:rsid w:val="004039EB"/>
    <w:rsid w:val="00406386"/>
    <w:rsid w:val="0044251E"/>
    <w:rsid w:val="00491F91"/>
    <w:rsid w:val="004B15A3"/>
    <w:rsid w:val="004D2CEB"/>
    <w:rsid w:val="005110BC"/>
    <w:rsid w:val="0051736F"/>
    <w:rsid w:val="0053712C"/>
    <w:rsid w:val="0055219B"/>
    <w:rsid w:val="00561276"/>
    <w:rsid w:val="005678C2"/>
    <w:rsid w:val="0059690A"/>
    <w:rsid w:val="00621895"/>
    <w:rsid w:val="00623265"/>
    <w:rsid w:val="006D4E38"/>
    <w:rsid w:val="006E7CC9"/>
    <w:rsid w:val="00760ED1"/>
    <w:rsid w:val="007730C7"/>
    <w:rsid w:val="00787387"/>
    <w:rsid w:val="007A3181"/>
    <w:rsid w:val="007B1014"/>
    <w:rsid w:val="007B311C"/>
    <w:rsid w:val="007E7A35"/>
    <w:rsid w:val="00864BFB"/>
    <w:rsid w:val="008E3C92"/>
    <w:rsid w:val="0092479E"/>
    <w:rsid w:val="009936C4"/>
    <w:rsid w:val="00A10FF8"/>
    <w:rsid w:val="00A51E30"/>
    <w:rsid w:val="00A75FAB"/>
    <w:rsid w:val="00AA4DE2"/>
    <w:rsid w:val="00AA5D52"/>
    <w:rsid w:val="00B5298E"/>
    <w:rsid w:val="00B83085"/>
    <w:rsid w:val="00C151B3"/>
    <w:rsid w:val="00C224DC"/>
    <w:rsid w:val="00C2562A"/>
    <w:rsid w:val="00C47169"/>
    <w:rsid w:val="00C87426"/>
    <w:rsid w:val="00C91C73"/>
    <w:rsid w:val="00CA0DAB"/>
    <w:rsid w:val="00CA6ABF"/>
    <w:rsid w:val="00D7087C"/>
    <w:rsid w:val="00DB56B9"/>
    <w:rsid w:val="00DE1332"/>
    <w:rsid w:val="00E079E9"/>
    <w:rsid w:val="00E237B4"/>
    <w:rsid w:val="00E412A8"/>
    <w:rsid w:val="00E71331"/>
    <w:rsid w:val="00E733C6"/>
    <w:rsid w:val="00E856DC"/>
    <w:rsid w:val="00EC27EA"/>
    <w:rsid w:val="00EE5F46"/>
    <w:rsid w:val="00EE6418"/>
    <w:rsid w:val="00F22CEC"/>
    <w:rsid w:val="00F2775A"/>
    <w:rsid w:val="00F60DA7"/>
    <w:rsid w:val="00F728FA"/>
    <w:rsid w:val="00F95B8F"/>
    <w:rsid w:val="00FD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04F93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3695F"/>
    <w:pPr>
      <w:keepNext/>
      <w:keepLines/>
      <w:numPr>
        <w:numId w:val="2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03695F"/>
    <w:pPr>
      <w:keepNext/>
      <w:keepLines/>
      <w:numPr>
        <w:ilvl w:val="1"/>
        <w:numId w:val="27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03695F"/>
    <w:pPr>
      <w:keepNext/>
      <w:keepLines/>
      <w:numPr>
        <w:ilvl w:val="2"/>
        <w:numId w:val="2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03695F"/>
    <w:pPr>
      <w:keepNext/>
      <w:keepLines/>
      <w:numPr>
        <w:ilvl w:val="3"/>
        <w:numId w:val="27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03695F"/>
    <w:pPr>
      <w:keepNext/>
      <w:keepLines/>
      <w:numPr>
        <w:ilvl w:val="4"/>
        <w:numId w:val="2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03695F"/>
    <w:pPr>
      <w:keepNext/>
      <w:keepLines/>
      <w:numPr>
        <w:ilvl w:val="5"/>
        <w:numId w:val="27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03695F"/>
    <w:pPr>
      <w:keepNext/>
      <w:keepLines/>
      <w:numPr>
        <w:ilvl w:val="6"/>
        <w:numId w:val="27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03695F"/>
    <w:pPr>
      <w:keepNext/>
      <w:keepLines/>
      <w:numPr>
        <w:ilvl w:val="7"/>
        <w:numId w:val="27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03695F"/>
    <w:pPr>
      <w:keepNext/>
      <w:keepLines/>
      <w:numPr>
        <w:ilvl w:val="8"/>
        <w:numId w:val="27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30">
    <w:name w:val="toc 3"/>
    <w:basedOn w:val="a"/>
    <w:next w:val="a"/>
    <w:autoRedefine/>
    <w:semiHidden/>
    <w:pPr>
      <w:ind w:leftChars="400" w:left="840"/>
    </w:p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0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rPr>
      <w:color w:val="0000FF"/>
      <w:u w:val="single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ody Text"/>
    <w:basedOn w:val="a"/>
    <w:rPr>
      <w:color w:val="FF0000"/>
    </w:rPr>
  </w:style>
  <w:style w:type="paragraph" w:styleId="a7">
    <w:name w:val="Body Text Indent"/>
    <w:basedOn w:val="a"/>
    <w:pPr>
      <w:ind w:leftChars="372" w:left="781" w:firstLineChars="200" w:firstLine="420"/>
    </w:pPr>
  </w:style>
  <w:style w:type="paragraph" w:styleId="a8">
    <w:name w:val="Title"/>
    <w:basedOn w:val="a"/>
    <w:qFormat/>
    <w:rsid w:val="00A10FF8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a9">
    <w:name w:val="文档编号"/>
    <w:basedOn w:val="a"/>
    <w:next w:val="a"/>
    <w:rsid w:val="00A10FF8"/>
    <w:pPr>
      <w:adjustRightInd w:val="0"/>
      <w:spacing w:line="360" w:lineRule="auto"/>
      <w:jc w:val="center"/>
      <w:textAlignment w:val="baseline"/>
    </w:pPr>
    <w:rPr>
      <w:rFonts w:ascii="宋体"/>
      <w:kern w:val="0"/>
      <w:sz w:val="20"/>
    </w:rPr>
  </w:style>
  <w:style w:type="table" w:styleId="aa">
    <w:name w:val="Table Elegant"/>
    <w:basedOn w:val="a1"/>
    <w:rsid w:val="00A10FF8"/>
    <w:pPr>
      <w:widowControl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b">
    <w:name w:val="page number"/>
    <w:basedOn w:val="a0"/>
    <w:rsid w:val="002275BF"/>
  </w:style>
  <w:style w:type="paragraph" w:styleId="ac">
    <w:name w:val="Plain Text"/>
    <w:basedOn w:val="a"/>
    <w:rsid w:val="00F22CEC"/>
    <w:rPr>
      <w:rFonts w:ascii="宋体" w:hAnsi="Courier New"/>
      <w:szCs w:val="20"/>
    </w:rPr>
  </w:style>
  <w:style w:type="table" w:styleId="ad">
    <w:name w:val="Table Grid"/>
    <w:basedOn w:val="a1"/>
    <w:rsid w:val="0003695F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ate"/>
    <w:basedOn w:val="a"/>
    <w:next w:val="a"/>
    <w:rsid w:val="0003695F"/>
    <w:rPr>
      <w:rFonts w:ascii="幼圆" w:eastAsia="幼圆"/>
      <w:sz w:val="28"/>
      <w:szCs w:val="20"/>
    </w:rPr>
  </w:style>
  <w:style w:type="paragraph" w:styleId="af">
    <w:name w:val="Balloon Text"/>
    <w:basedOn w:val="a"/>
    <w:link w:val="af0"/>
    <w:rsid w:val="00C91C73"/>
    <w:rPr>
      <w:rFonts w:ascii="Heiti SC Light" w:eastAsia="Heiti SC Light"/>
      <w:sz w:val="18"/>
      <w:szCs w:val="18"/>
    </w:rPr>
  </w:style>
  <w:style w:type="character" w:customStyle="1" w:styleId="af0">
    <w:name w:val="批注框文本字符"/>
    <w:basedOn w:val="a0"/>
    <w:link w:val="af"/>
    <w:rsid w:val="00C91C73"/>
    <w:rPr>
      <w:rFonts w:ascii="Heiti SC Light" w:eastAsia="Heiti SC Light"/>
      <w:kern w:val="2"/>
      <w:sz w:val="18"/>
      <w:szCs w:val="18"/>
    </w:rPr>
  </w:style>
  <w:style w:type="paragraph" w:styleId="af1">
    <w:name w:val="List Paragraph"/>
    <w:basedOn w:val="a"/>
    <w:uiPriority w:val="34"/>
    <w:qFormat/>
    <w:rsid w:val="00F2775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3695F"/>
    <w:pPr>
      <w:keepNext/>
      <w:keepLines/>
      <w:numPr>
        <w:numId w:val="2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03695F"/>
    <w:pPr>
      <w:keepNext/>
      <w:keepLines/>
      <w:numPr>
        <w:ilvl w:val="1"/>
        <w:numId w:val="27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03695F"/>
    <w:pPr>
      <w:keepNext/>
      <w:keepLines/>
      <w:numPr>
        <w:ilvl w:val="2"/>
        <w:numId w:val="2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03695F"/>
    <w:pPr>
      <w:keepNext/>
      <w:keepLines/>
      <w:numPr>
        <w:ilvl w:val="3"/>
        <w:numId w:val="27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03695F"/>
    <w:pPr>
      <w:keepNext/>
      <w:keepLines/>
      <w:numPr>
        <w:ilvl w:val="4"/>
        <w:numId w:val="2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03695F"/>
    <w:pPr>
      <w:keepNext/>
      <w:keepLines/>
      <w:numPr>
        <w:ilvl w:val="5"/>
        <w:numId w:val="27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03695F"/>
    <w:pPr>
      <w:keepNext/>
      <w:keepLines/>
      <w:numPr>
        <w:ilvl w:val="6"/>
        <w:numId w:val="27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03695F"/>
    <w:pPr>
      <w:keepNext/>
      <w:keepLines/>
      <w:numPr>
        <w:ilvl w:val="7"/>
        <w:numId w:val="27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03695F"/>
    <w:pPr>
      <w:keepNext/>
      <w:keepLines/>
      <w:numPr>
        <w:ilvl w:val="8"/>
        <w:numId w:val="27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30">
    <w:name w:val="toc 3"/>
    <w:basedOn w:val="a"/>
    <w:next w:val="a"/>
    <w:autoRedefine/>
    <w:semiHidden/>
    <w:pPr>
      <w:ind w:leftChars="400" w:left="840"/>
    </w:p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0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rPr>
      <w:color w:val="0000FF"/>
      <w:u w:val="single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ody Text"/>
    <w:basedOn w:val="a"/>
    <w:rPr>
      <w:color w:val="FF0000"/>
    </w:rPr>
  </w:style>
  <w:style w:type="paragraph" w:styleId="a7">
    <w:name w:val="Body Text Indent"/>
    <w:basedOn w:val="a"/>
    <w:pPr>
      <w:ind w:leftChars="372" w:left="781" w:firstLineChars="200" w:firstLine="420"/>
    </w:pPr>
  </w:style>
  <w:style w:type="paragraph" w:styleId="a8">
    <w:name w:val="Title"/>
    <w:basedOn w:val="a"/>
    <w:qFormat/>
    <w:rsid w:val="00A10FF8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a9">
    <w:name w:val="文档编号"/>
    <w:basedOn w:val="a"/>
    <w:next w:val="a"/>
    <w:rsid w:val="00A10FF8"/>
    <w:pPr>
      <w:adjustRightInd w:val="0"/>
      <w:spacing w:line="360" w:lineRule="auto"/>
      <w:jc w:val="center"/>
      <w:textAlignment w:val="baseline"/>
    </w:pPr>
    <w:rPr>
      <w:rFonts w:ascii="宋体"/>
      <w:kern w:val="0"/>
      <w:sz w:val="20"/>
    </w:rPr>
  </w:style>
  <w:style w:type="table" w:styleId="aa">
    <w:name w:val="Table Elegant"/>
    <w:basedOn w:val="a1"/>
    <w:rsid w:val="00A10FF8"/>
    <w:pPr>
      <w:widowControl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b">
    <w:name w:val="page number"/>
    <w:basedOn w:val="a0"/>
    <w:rsid w:val="002275BF"/>
  </w:style>
  <w:style w:type="paragraph" w:styleId="ac">
    <w:name w:val="Plain Text"/>
    <w:basedOn w:val="a"/>
    <w:rsid w:val="00F22CEC"/>
    <w:rPr>
      <w:rFonts w:ascii="宋体" w:hAnsi="Courier New"/>
      <w:szCs w:val="20"/>
    </w:rPr>
  </w:style>
  <w:style w:type="table" w:styleId="ad">
    <w:name w:val="Table Grid"/>
    <w:basedOn w:val="a1"/>
    <w:rsid w:val="0003695F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ate"/>
    <w:basedOn w:val="a"/>
    <w:next w:val="a"/>
    <w:rsid w:val="0003695F"/>
    <w:rPr>
      <w:rFonts w:ascii="幼圆" w:eastAsia="幼圆"/>
      <w:sz w:val="28"/>
      <w:szCs w:val="20"/>
    </w:rPr>
  </w:style>
  <w:style w:type="paragraph" w:styleId="af">
    <w:name w:val="Balloon Text"/>
    <w:basedOn w:val="a"/>
    <w:link w:val="af0"/>
    <w:rsid w:val="00C91C73"/>
    <w:rPr>
      <w:rFonts w:ascii="Heiti SC Light" w:eastAsia="Heiti SC Light"/>
      <w:sz w:val="18"/>
      <w:szCs w:val="18"/>
    </w:rPr>
  </w:style>
  <w:style w:type="character" w:customStyle="1" w:styleId="af0">
    <w:name w:val="批注框文本字符"/>
    <w:basedOn w:val="a0"/>
    <w:link w:val="af"/>
    <w:rsid w:val="00C91C73"/>
    <w:rPr>
      <w:rFonts w:ascii="Heiti SC Light" w:eastAsia="Heiti SC Light"/>
      <w:kern w:val="2"/>
      <w:sz w:val="18"/>
      <w:szCs w:val="18"/>
    </w:rPr>
  </w:style>
  <w:style w:type="paragraph" w:styleId="af1">
    <w:name w:val="List Paragraph"/>
    <w:basedOn w:val="a"/>
    <w:uiPriority w:val="34"/>
    <w:qFormat/>
    <w:rsid w:val="00F277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header" Target="header1.xml"/><Relationship Id="rId4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5105;&#30340;&#35838;&#31243;\&#36719;&#20214;&#35774;&#35745;\2009\&#36719;&#20214;&#24037;&#31243;&#25991;&#26723;&#27169;&#26495;\&#22235;&#12289;&#27010;&#35201;&#35774;&#35745;&#35828;&#26126;&#20070;.dot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\我的课程\软件设计\2009\软件工程文档模板\四、概要设计说明书.dot</Template>
  <TotalTime>185</TotalTime>
  <Pages>1</Pages>
  <Words>1115</Words>
  <Characters>6359</Characters>
  <Application>Microsoft Macintosh Word</Application>
  <DocSecurity>0</DocSecurity>
  <Lines>52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四、概要设计说明书</vt:lpstr>
    </vt:vector>
  </TitlesOfParts>
  <Manager/>
  <Company>北京北大天正科技发展有限公司</Company>
  <LinksUpToDate>false</LinksUpToDate>
  <CharactersWithSpaces>7460</CharactersWithSpaces>
  <SharedDoc>false</SharedDoc>
  <HLinks>
    <vt:vector size="234" baseType="variant">
      <vt:variant>
        <vt:i4>1507331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_Toc277146200</vt:lpwstr>
      </vt:variant>
      <vt:variant>
        <vt:i4>1966089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_Toc277146199</vt:lpwstr>
      </vt:variant>
      <vt:variant>
        <vt:i4>1966088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_Toc277146198</vt:lpwstr>
      </vt:variant>
      <vt:variant>
        <vt:i4>1966087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_Toc277146197</vt:lpwstr>
      </vt:variant>
      <vt:variant>
        <vt:i4>1966086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_Toc277146196</vt:lpwstr>
      </vt:variant>
      <vt:variant>
        <vt:i4>1966085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_Toc277146195</vt:lpwstr>
      </vt:variant>
      <vt:variant>
        <vt:i4>1966084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_Toc277146194</vt:lpwstr>
      </vt:variant>
      <vt:variant>
        <vt:i4>1966083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_Toc277146193</vt:lpwstr>
      </vt:variant>
      <vt:variant>
        <vt:i4>1966082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_Toc277146192</vt:lpwstr>
      </vt:variant>
      <vt:variant>
        <vt:i4>1966081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_Toc277146191</vt:lpwstr>
      </vt:variant>
      <vt:variant>
        <vt:i4>1966080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_Toc277146190</vt:lpwstr>
      </vt:variant>
      <vt:variant>
        <vt:i4>2031625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_Toc277146189</vt:lpwstr>
      </vt:variant>
      <vt:variant>
        <vt:i4>2031624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_Toc277146188</vt:lpwstr>
      </vt:variant>
      <vt:variant>
        <vt:i4>2031623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_Toc277146187</vt:lpwstr>
      </vt:variant>
      <vt:variant>
        <vt:i4>2031622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_Toc277146186</vt:lpwstr>
      </vt:variant>
      <vt:variant>
        <vt:i4>2031621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_Toc277146185</vt:lpwstr>
      </vt:variant>
      <vt:variant>
        <vt:i4>2031620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_Toc277146184</vt:lpwstr>
      </vt:variant>
      <vt:variant>
        <vt:i4>2031619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_Toc277146183</vt:lpwstr>
      </vt:variant>
      <vt:variant>
        <vt:i4>2031618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_Toc277146182</vt:lpwstr>
      </vt:variant>
      <vt:variant>
        <vt:i4>2031617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_Toc277146181</vt:lpwstr>
      </vt:variant>
      <vt:variant>
        <vt:i4>2031616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_Toc277146180</vt:lpwstr>
      </vt:variant>
      <vt:variant>
        <vt:i4>1048585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_Toc277146179</vt:lpwstr>
      </vt:variant>
      <vt:variant>
        <vt:i4>1048584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_Toc277146178</vt:lpwstr>
      </vt:variant>
      <vt:variant>
        <vt:i4>1048583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_Toc277146177</vt:lpwstr>
      </vt:variant>
      <vt:variant>
        <vt:i4>1048582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_Toc277146176</vt:lpwstr>
      </vt:variant>
      <vt:variant>
        <vt:i4>1048581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_Toc277146175</vt:lpwstr>
      </vt:variant>
      <vt:variant>
        <vt:i4>1048580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_Toc277146174</vt:lpwstr>
      </vt:variant>
      <vt:variant>
        <vt:i4>1048579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_Toc277146173</vt:lpwstr>
      </vt:variant>
      <vt:variant>
        <vt:i4>1048578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_Toc277146172</vt:lpwstr>
      </vt:variant>
      <vt:variant>
        <vt:i4>1048577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_Toc277146171</vt:lpwstr>
      </vt:variant>
      <vt:variant>
        <vt:i4>1048576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_Toc277146170</vt:lpwstr>
      </vt:variant>
      <vt:variant>
        <vt:i4>1114121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_Toc277146169</vt:lpwstr>
      </vt:variant>
      <vt:variant>
        <vt:i4>1114120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_Toc277146168</vt:lpwstr>
      </vt:variant>
      <vt:variant>
        <vt:i4>1114119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_Toc277146167</vt:lpwstr>
      </vt:variant>
      <vt:variant>
        <vt:i4>1114118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_Toc277146166</vt:lpwstr>
      </vt:variant>
      <vt:variant>
        <vt:i4>1114117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_Toc277146165</vt:lpwstr>
      </vt:variant>
      <vt:variant>
        <vt:i4>-1509205623</vt:i4>
      </vt:variant>
      <vt:variant>
        <vt:i4>-1</vt:i4>
      </vt:variant>
      <vt:variant>
        <vt:i4>2051</vt:i4>
      </vt:variant>
      <vt:variant>
        <vt:i4>1</vt:i4>
      </vt:variant>
      <vt:variant>
        <vt:lpwstr>上海交通大学</vt:lpwstr>
      </vt:variant>
      <vt:variant>
        <vt:lpwstr/>
      </vt:variant>
      <vt:variant>
        <vt:i4>1602840595</vt:i4>
      </vt:variant>
      <vt:variant>
        <vt:i4>-1</vt:i4>
      </vt:variant>
      <vt:variant>
        <vt:i4>1051</vt:i4>
      </vt:variant>
      <vt:variant>
        <vt:i4>1</vt:i4>
      </vt:variant>
      <vt:variant>
        <vt:lpwstr>校徽24</vt:lpwstr>
      </vt:variant>
      <vt:variant>
        <vt:lpwstr/>
      </vt:variant>
      <vt:variant>
        <vt:i4>-1509205623</vt:i4>
      </vt:variant>
      <vt:variant>
        <vt:i4>-1</vt:i4>
      </vt:variant>
      <vt:variant>
        <vt:i4>1052</vt:i4>
      </vt:variant>
      <vt:variant>
        <vt:i4>1</vt:i4>
      </vt:variant>
      <vt:variant>
        <vt:lpwstr>上海交通大学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四、概要设计说明书</dc:title>
  <dc:subject/>
  <dc:creator>User</dc:creator>
  <cp:keywords/>
  <dc:description/>
  <cp:lastModifiedBy>文天 包</cp:lastModifiedBy>
  <cp:revision>17</cp:revision>
  <cp:lastPrinted>2001-02-09T04:16:00Z</cp:lastPrinted>
  <dcterms:created xsi:type="dcterms:W3CDTF">2009-04-26T13:21:00Z</dcterms:created>
  <dcterms:modified xsi:type="dcterms:W3CDTF">2016-04-28T08:39:00Z</dcterms:modified>
</cp:coreProperties>
</file>